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72506984" w14:textId="77777777" w:rsidR="00F765FC" w:rsidRPr="00F765FC" w:rsidRDefault="00F765FC" w:rsidP="00F765FC">
      <w:pPr>
        <w:pStyle w:val="Graphicsanchor"/>
      </w:pPr>
      <w:r>
        <w:rPr>
          <w:noProof/>
        </w:rPr>
        <mc:AlternateContent>
          <mc:Choice Requires="wps">
            <w:drawing>
              <wp:anchor distT="0" distB="0" distL="114300" distR="114300" simplePos="0" relativeHeight="251659264" behindDoc="1" locked="1" layoutInCell="1" allowOverlap="1" wp14:anchorId="0F5E2E89" wp14:editId="50988408">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600FB7" id="Rectangle 2" o:spid="_x0000_s1026" alt="&quot;&quot;"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fillcolor="white [3212]" stroked="f" strokeweight="1pt">
                <w10:anchorlock/>
              </v:rect>
            </w:pict>
          </mc:Fallback>
        </mc:AlternateContent>
      </w:r>
    </w:p>
    <w:p w14:paraId="11ECD27C" w14:textId="52B53E6B" w:rsidR="006D7A6C" w:rsidRPr="006D7A6C" w:rsidRDefault="006D7A6C" w:rsidP="00011E30">
      <w:pPr>
        <w:pStyle w:val="Toprowtext"/>
      </w:pPr>
      <w:r w:rsidRPr="006D7A6C">
        <w:t>Prepared by</w:t>
      </w:r>
      <w:r w:rsidR="00B60FC8">
        <w:t xml:space="preserve"> p. devi phanindra</w:t>
      </w:r>
      <w:r w:rsidRPr="006D7A6C">
        <w:tab/>
      </w:r>
      <w:r w:rsidR="00B60FC8">
        <w:t>august 1</w:t>
      </w:r>
      <w:r w:rsidR="00B86006">
        <w:t>8</w:t>
      </w:r>
      <w:r w:rsidRPr="006D7A6C">
        <w:t>, 20</w:t>
      </w:r>
      <w:r w:rsidR="00B60FC8">
        <w:t>26</w:t>
      </w:r>
    </w:p>
    <w:p w14:paraId="23430AD6" w14:textId="77777777" w:rsidR="00B86006" w:rsidRPr="00B86006" w:rsidRDefault="00B86006" w:rsidP="00B86006">
      <w:pPr>
        <w:pStyle w:val="QuarterNumber"/>
      </w:pPr>
      <w:r w:rsidRPr="00B86006">
        <w:t>JSP</w:t>
      </w:r>
      <w:r w:rsidRPr="00B86006">
        <w:br/>
        <w:t>SOLUTIONS</w:t>
      </w:r>
    </w:p>
    <w:p w14:paraId="7933FF16" w14:textId="1F311758" w:rsidR="006D7A6C" w:rsidRPr="001F3549" w:rsidRDefault="00B60FC8" w:rsidP="003471E8">
      <w:pPr>
        <w:pStyle w:val="Subtitle"/>
      </w:pPr>
      <w:r>
        <w:t>Vison and mission</w:t>
      </w:r>
    </w:p>
    <w:p w14:paraId="5ACDD531" w14:textId="0344B54A" w:rsidR="006D7A6C" w:rsidRPr="003471E8" w:rsidRDefault="006D7A6C" w:rsidP="00011E30">
      <w:pPr>
        <w:pStyle w:val="bottomrowtext"/>
        <w:spacing w:before="4440"/>
      </w:pPr>
      <w:r w:rsidRPr="003471E8">
        <w:t>www.</w:t>
      </w:r>
      <w:r w:rsidR="00B60FC8">
        <w:t>jspsolutions</w:t>
      </w:r>
      <w:r w:rsidRPr="003471E8">
        <w:t>.</w:t>
      </w:r>
      <w:r w:rsidR="00B86006">
        <w:t>in</w:t>
      </w:r>
      <w:r w:rsidRPr="003471E8">
        <w:tab/>
      </w:r>
      <w:r w:rsidR="00B60FC8">
        <w:t>+</w:t>
      </w:r>
      <w:r w:rsidRPr="003471E8">
        <w:t>91</w:t>
      </w:r>
      <w:r w:rsidR="00B60FC8">
        <w:t xml:space="preserve"> 6303195089</w:t>
      </w:r>
      <w:r w:rsidRPr="003471E8">
        <w:tab/>
      </w:r>
    </w:p>
    <w:p w14:paraId="2578AFB7" w14:textId="77777777" w:rsidR="001F3549" w:rsidRDefault="001F3549" w:rsidP="001F3549"/>
    <w:p w14:paraId="21F9BD13" w14:textId="77777777" w:rsidR="001F3549" w:rsidRPr="001F3549" w:rsidRDefault="001F3549" w:rsidP="001F3549">
      <w:pPr>
        <w:sectPr w:rsidR="001F3549" w:rsidRPr="001F3549" w:rsidSect="000B2583">
          <w:pgSz w:w="12240" w:h="15840" w:code="1"/>
          <w:pgMar w:top="1440" w:right="1440" w:bottom="360" w:left="1440" w:header="720" w:footer="360" w:gutter="0"/>
          <w:cols w:space="720"/>
          <w:titlePg/>
          <w:docGrid w:linePitch="360"/>
        </w:sectPr>
      </w:pPr>
    </w:p>
    <w:p w14:paraId="337DA75F" w14:textId="2E92C3B6" w:rsidR="00B60FC8" w:rsidRPr="00B60FC8" w:rsidRDefault="00B60FC8" w:rsidP="00B60FC8">
      <w:pPr>
        <w:jc w:val="center"/>
        <w:rPr>
          <w:rFonts w:cs="Times New Roman"/>
          <w:b/>
          <w:bCs/>
          <w:sz w:val="30"/>
          <w:szCs w:val="30"/>
        </w:rPr>
      </w:pPr>
      <w:r w:rsidRPr="00B60FC8">
        <w:rPr>
          <w:rFonts w:cs="Times New Roman"/>
          <w:b/>
          <w:bCs/>
          <w:sz w:val="30"/>
          <w:szCs w:val="30"/>
        </w:rPr>
        <w:lastRenderedPageBreak/>
        <w:t>VISION AND MISSION</w:t>
      </w:r>
    </w:p>
    <w:p w14:paraId="403498E4" w14:textId="77777777" w:rsidR="00B60FC8" w:rsidRDefault="00B60FC8" w:rsidP="00B60FC8">
      <w:pPr>
        <w:rPr>
          <w:rFonts w:cs="Times New Roman"/>
          <w:b/>
          <w:bCs/>
          <w:szCs w:val="22"/>
        </w:rPr>
      </w:pPr>
    </w:p>
    <w:p w14:paraId="5EBA3911" w14:textId="7DF17760" w:rsidR="00B60FC8" w:rsidRPr="00B60FC8" w:rsidRDefault="00B60FC8" w:rsidP="00B60FC8">
      <w:pPr>
        <w:rPr>
          <w:rFonts w:cs="Times New Roman"/>
          <w:b/>
          <w:bCs/>
          <w:sz w:val="24"/>
        </w:rPr>
      </w:pPr>
      <w:r w:rsidRPr="00B60FC8">
        <w:rPr>
          <w:rFonts w:cs="Times New Roman"/>
          <w:b/>
          <w:bCs/>
          <w:sz w:val="24"/>
        </w:rPr>
        <w:t>Vision</w:t>
      </w:r>
    </w:p>
    <w:p w14:paraId="292C256F" w14:textId="77777777" w:rsidR="00B60FC8" w:rsidRPr="00B60FC8" w:rsidRDefault="00B60FC8" w:rsidP="00B60FC8">
      <w:pPr>
        <w:rPr>
          <w:rFonts w:cs="Times New Roman"/>
          <w:szCs w:val="22"/>
        </w:rPr>
      </w:pPr>
      <w:r w:rsidRPr="00B60FC8">
        <w:rPr>
          <w:rFonts w:cs="Times New Roman"/>
          <w:szCs w:val="22"/>
        </w:rPr>
        <w:t xml:space="preserve">The vision of JSP Solutions is to contribute to the development of </w:t>
      </w:r>
      <w:r w:rsidRPr="00B60FC8">
        <w:rPr>
          <w:rFonts w:cs="Times New Roman"/>
          <w:b/>
          <w:bCs/>
          <w:szCs w:val="22"/>
        </w:rPr>
        <w:t>industry-ready students</w:t>
      </w:r>
      <w:r w:rsidRPr="00B60FC8">
        <w:rPr>
          <w:rFonts w:cs="Times New Roman"/>
          <w:szCs w:val="22"/>
        </w:rPr>
        <w:t xml:space="preserve"> by creating a practical and structured learning environment that connects academic education with real-world technology, professional mentorship, and project development.</w:t>
      </w:r>
    </w:p>
    <w:p w14:paraId="1DA4D39D" w14:textId="77777777" w:rsidR="00B60FC8" w:rsidRPr="00B60FC8" w:rsidRDefault="00B60FC8" w:rsidP="00B60FC8">
      <w:pPr>
        <w:rPr>
          <w:rFonts w:cs="Times New Roman"/>
          <w:szCs w:val="22"/>
        </w:rPr>
      </w:pPr>
      <w:r w:rsidRPr="00B60FC8">
        <w:rPr>
          <w:rFonts w:cs="Times New Roman"/>
          <w:szCs w:val="22"/>
        </w:rPr>
        <w:t>JSP Solutions aims to help students move beyond theoretical knowledge and gain the confidence and practical capabilities required to work on technology-based projects and understand professional development practices.</w:t>
      </w:r>
    </w:p>
    <w:p w14:paraId="57570207" w14:textId="77777777" w:rsidR="00B60FC8" w:rsidRPr="00B60FC8" w:rsidRDefault="00B60FC8" w:rsidP="00B60FC8">
      <w:pPr>
        <w:rPr>
          <w:rFonts w:cs="Times New Roman"/>
          <w:szCs w:val="22"/>
        </w:rPr>
      </w:pPr>
      <w:r w:rsidRPr="00B60FC8">
        <w:rPr>
          <w:rFonts w:cs="Times New Roman"/>
          <w:szCs w:val="22"/>
        </w:rPr>
        <w:t xml:space="preserve">The long-term vision is to build a collaborative ecosystem connecting </w:t>
      </w:r>
      <w:r w:rsidRPr="00B60FC8">
        <w:rPr>
          <w:rFonts w:cs="Times New Roman"/>
          <w:b/>
          <w:bCs/>
          <w:szCs w:val="22"/>
        </w:rPr>
        <w:t>educational institutions, students, trainers, industry professionals, and technology-oriented projects</w:t>
      </w:r>
      <w:r w:rsidRPr="00B60FC8">
        <w:rPr>
          <w:rFonts w:cs="Times New Roman"/>
          <w:szCs w:val="22"/>
        </w:rPr>
        <w:t>.</w:t>
      </w:r>
    </w:p>
    <w:p w14:paraId="3FF5B822" w14:textId="77777777" w:rsidR="00B60FC8" w:rsidRPr="00B60FC8" w:rsidRDefault="00B60FC8" w:rsidP="00B60FC8">
      <w:pPr>
        <w:rPr>
          <w:rFonts w:cs="Times New Roman"/>
          <w:szCs w:val="22"/>
        </w:rPr>
      </w:pPr>
      <w:r w:rsidRPr="00B60FC8">
        <w:rPr>
          <w:rFonts w:cs="Times New Roman"/>
          <w:szCs w:val="22"/>
        </w:rPr>
        <w:t>Through this ecosystem, students can receive continuous support from their initial orientation and foundation learning through project development, evaluation, and professional portfolio creation.</w:t>
      </w:r>
    </w:p>
    <w:p w14:paraId="50A5D847" w14:textId="5471D031" w:rsidR="00B60FC8" w:rsidRPr="00B60FC8" w:rsidRDefault="00B60FC8" w:rsidP="00B60FC8">
      <w:pPr>
        <w:rPr>
          <w:rFonts w:cs="Times New Roman"/>
          <w:b/>
          <w:bCs/>
          <w:sz w:val="24"/>
        </w:rPr>
      </w:pPr>
      <w:r w:rsidRPr="00B60FC8">
        <w:rPr>
          <w:rFonts w:cs="Times New Roman"/>
          <w:b/>
          <w:bCs/>
          <w:sz w:val="24"/>
        </w:rPr>
        <w:t>Mission</w:t>
      </w:r>
    </w:p>
    <w:p w14:paraId="0566F32A" w14:textId="77777777" w:rsidR="00B60FC8" w:rsidRPr="00B60FC8" w:rsidRDefault="00B60FC8" w:rsidP="00B60FC8">
      <w:pPr>
        <w:rPr>
          <w:rFonts w:cs="Times New Roman"/>
          <w:szCs w:val="22"/>
        </w:rPr>
      </w:pPr>
      <w:r w:rsidRPr="00B60FC8">
        <w:rPr>
          <w:rFonts w:cs="Times New Roman"/>
          <w:szCs w:val="22"/>
        </w:rPr>
        <w:t>The mission of JSP Solutions is to provide students with accessible and structured opportunities for:</w:t>
      </w:r>
    </w:p>
    <w:p w14:paraId="598B3DCA"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Practical technology learning</w:t>
      </w:r>
    </w:p>
    <w:p w14:paraId="4DCE5CAD"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Domain-specific training</w:t>
      </w:r>
    </w:p>
    <w:p w14:paraId="00C64114"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Industry-oriented mentorship</w:t>
      </w:r>
    </w:p>
    <w:p w14:paraId="50BB42C7"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Hands-on project development</w:t>
      </w:r>
    </w:p>
    <w:p w14:paraId="3AFDB412"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Team-based problem-solving</w:t>
      </w:r>
    </w:p>
    <w:p w14:paraId="31F1EB6F"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Professional communication</w:t>
      </w:r>
    </w:p>
    <w:p w14:paraId="28E1D373"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Technical and project evaluation</w:t>
      </w:r>
    </w:p>
    <w:p w14:paraId="7A79993F"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Digital portfolio development</w:t>
      </w:r>
    </w:p>
    <w:p w14:paraId="25F9081D"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Exposure to industry practices</w:t>
      </w:r>
    </w:p>
    <w:p w14:paraId="5DB90EAF" w14:textId="77777777" w:rsidR="00B60FC8" w:rsidRPr="00B60FC8" w:rsidRDefault="00B60FC8" w:rsidP="00B60FC8">
      <w:pPr>
        <w:pStyle w:val="ListParagraph"/>
        <w:numPr>
          <w:ilvl w:val="0"/>
          <w:numId w:val="2"/>
        </w:numPr>
        <w:spacing w:before="0" w:after="160" w:line="278" w:lineRule="auto"/>
        <w:rPr>
          <w:rFonts w:cs="Times New Roman"/>
          <w:szCs w:val="22"/>
        </w:rPr>
      </w:pPr>
      <w:r w:rsidRPr="00B60FC8">
        <w:rPr>
          <w:rFonts w:cs="Times New Roman"/>
          <w:szCs w:val="22"/>
        </w:rPr>
        <w:t>Demonstration of practical skills</w:t>
      </w:r>
    </w:p>
    <w:p w14:paraId="1F753AB9" w14:textId="77777777" w:rsidR="00B60FC8" w:rsidRPr="00B60FC8" w:rsidRDefault="00B60FC8" w:rsidP="00B60FC8">
      <w:pPr>
        <w:rPr>
          <w:rFonts w:cs="Times New Roman"/>
          <w:szCs w:val="22"/>
        </w:rPr>
      </w:pPr>
      <w:r w:rsidRPr="00B60FC8">
        <w:rPr>
          <w:rFonts w:cs="Times New Roman"/>
          <w:szCs w:val="22"/>
        </w:rPr>
        <w:t xml:space="preserve">JSP Solutions aims to achieve this mission through a </w:t>
      </w:r>
      <w:r w:rsidRPr="00B60FC8">
        <w:rPr>
          <w:rFonts w:cs="Times New Roman"/>
          <w:b/>
          <w:bCs/>
          <w:szCs w:val="22"/>
        </w:rPr>
        <w:t>hybrid learning model</w:t>
      </w:r>
      <w:r w:rsidRPr="00B60FC8">
        <w:rPr>
          <w:rFonts w:cs="Times New Roman"/>
          <w:szCs w:val="22"/>
        </w:rPr>
        <w:t xml:space="preserve"> that combines on-campus training with online professional mentorship and practical project development.</w:t>
      </w:r>
    </w:p>
    <w:p w14:paraId="6F5A9B4E" w14:textId="77777777" w:rsidR="00B60FC8" w:rsidRPr="00B60FC8" w:rsidRDefault="00B60FC8" w:rsidP="00B60FC8">
      <w:pPr>
        <w:rPr>
          <w:rFonts w:cs="Times New Roman"/>
          <w:szCs w:val="22"/>
        </w:rPr>
      </w:pPr>
      <w:r w:rsidRPr="00B60FC8">
        <w:rPr>
          <w:rFonts w:cs="Times New Roman"/>
          <w:szCs w:val="22"/>
        </w:rPr>
        <w:t>The organization also intends to work collaboratively with educational institutions and adapt the program to mutually agreed academic and administrative requirements, including attendance, logbooks, project reviews, faculty coordination, assessments, documentation, and certification.</w:t>
      </w:r>
    </w:p>
    <w:p w14:paraId="0204DFD9" w14:textId="77777777" w:rsidR="00B60FC8" w:rsidRPr="00B60FC8" w:rsidRDefault="00B60FC8" w:rsidP="00B60FC8">
      <w:pPr>
        <w:rPr>
          <w:rFonts w:cs="Times New Roman"/>
          <w:szCs w:val="22"/>
        </w:rPr>
      </w:pPr>
      <w:r w:rsidRPr="00B60FC8">
        <w:rPr>
          <w:rFonts w:cs="Times New Roman"/>
          <w:szCs w:val="22"/>
        </w:rPr>
        <w:t xml:space="preserve">The ultimate mission is to help students develop the combination of </w:t>
      </w:r>
      <w:r w:rsidRPr="00B60FC8">
        <w:rPr>
          <w:rFonts w:cs="Times New Roman"/>
          <w:b/>
          <w:bCs/>
          <w:szCs w:val="22"/>
        </w:rPr>
        <w:t>knowledge, skills, experience, mentorship, and demonstrable project work</w:t>
      </w:r>
      <w:r w:rsidRPr="00B60FC8">
        <w:rPr>
          <w:rFonts w:cs="Times New Roman"/>
          <w:szCs w:val="22"/>
        </w:rPr>
        <w:t xml:space="preserve"> required to progress confidently toward higher education, internships, employment, entrepreneurship, and other professional opportunities.</w:t>
      </w:r>
    </w:p>
    <w:p w14:paraId="282DA2E1" w14:textId="00BC9C06" w:rsidR="00F34678" w:rsidRDefault="00F34678" w:rsidP="001F3549">
      <w:r>
        <w:t>.</w:t>
      </w:r>
    </w:p>
    <w:sectPr w:rsidR="00F34678"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2E53" w14:textId="77777777" w:rsidR="0085441E" w:rsidRDefault="0085441E" w:rsidP="001133A5">
      <w:pPr>
        <w:spacing w:after="0"/>
      </w:pPr>
      <w:r>
        <w:separator/>
      </w:r>
    </w:p>
  </w:endnote>
  <w:endnote w:type="continuationSeparator" w:id="0">
    <w:p w14:paraId="5CB1481C" w14:textId="77777777" w:rsidR="0085441E" w:rsidRDefault="0085441E" w:rsidP="001133A5">
      <w:pPr>
        <w:spacing w:after="0"/>
      </w:pPr>
      <w:r>
        <w:continuationSeparator/>
      </w:r>
    </w:p>
  </w:endnote>
  <w:endnote w:type="continuationNotice" w:id="1">
    <w:p w14:paraId="5A09C121" w14:textId="77777777" w:rsidR="0085441E" w:rsidRDefault="0085441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5B4D3" w14:textId="77777777" w:rsidR="0085441E" w:rsidRDefault="0085441E" w:rsidP="001133A5">
      <w:pPr>
        <w:spacing w:after="0"/>
      </w:pPr>
      <w:r>
        <w:separator/>
      </w:r>
    </w:p>
  </w:footnote>
  <w:footnote w:type="continuationSeparator" w:id="0">
    <w:p w14:paraId="7C4D2557" w14:textId="77777777" w:rsidR="0085441E" w:rsidRDefault="0085441E" w:rsidP="001133A5">
      <w:pPr>
        <w:spacing w:after="0"/>
      </w:pPr>
      <w:r>
        <w:continuationSeparator/>
      </w:r>
    </w:p>
  </w:footnote>
  <w:footnote w:type="continuationNotice" w:id="1">
    <w:p w14:paraId="763C6727" w14:textId="77777777" w:rsidR="0085441E" w:rsidRDefault="0085441E">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992"/>
    <w:multiLevelType w:val="multilevel"/>
    <w:tmpl w:val="64C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41A3E"/>
    <w:multiLevelType w:val="hybridMultilevel"/>
    <w:tmpl w:val="BF1A0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2328235">
    <w:abstractNumId w:val="0"/>
  </w:num>
  <w:num w:numId="2" w16cid:durableId="1402216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C8"/>
    <w:rsid w:val="00011E30"/>
    <w:rsid w:val="000B2583"/>
    <w:rsid w:val="001133A5"/>
    <w:rsid w:val="00123B68"/>
    <w:rsid w:val="00161551"/>
    <w:rsid w:val="00165562"/>
    <w:rsid w:val="001925A6"/>
    <w:rsid w:val="001E0EDD"/>
    <w:rsid w:val="001F3549"/>
    <w:rsid w:val="00323199"/>
    <w:rsid w:val="00340417"/>
    <w:rsid w:val="003456F5"/>
    <w:rsid w:val="003471E8"/>
    <w:rsid w:val="00367222"/>
    <w:rsid w:val="00375D9E"/>
    <w:rsid w:val="003A3642"/>
    <w:rsid w:val="003D70D2"/>
    <w:rsid w:val="00404B62"/>
    <w:rsid w:val="00523CB1"/>
    <w:rsid w:val="00580B81"/>
    <w:rsid w:val="006009F5"/>
    <w:rsid w:val="00620628"/>
    <w:rsid w:val="006A6B00"/>
    <w:rsid w:val="006B0D92"/>
    <w:rsid w:val="006D7A6C"/>
    <w:rsid w:val="007061DB"/>
    <w:rsid w:val="007120F1"/>
    <w:rsid w:val="00836563"/>
    <w:rsid w:val="0085441E"/>
    <w:rsid w:val="00880210"/>
    <w:rsid w:val="0089516C"/>
    <w:rsid w:val="00931E5E"/>
    <w:rsid w:val="009A31FD"/>
    <w:rsid w:val="009D5C92"/>
    <w:rsid w:val="00A66CA2"/>
    <w:rsid w:val="00AF0ED8"/>
    <w:rsid w:val="00B24126"/>
    <w:rsid w:val="00B37731"/>
    <w:rsid w:val="00B60FC8"/>
    <w:rsid w:val="00B86006"/>
    <w:rsid w:val="00B94968"/>
    <w:rsid w:val="00BE433F"/>
    <w:rsid w:val="00DB6068"/>
    <w:rsid w:val="00F34678"/>
    <w:rsid w:val="00F60A8E"/>
    <w:rsid w:val="00F765FC"/>
    <w:rsid w:val="00F93BD3"/>
    <w:rsid w:val="00FB4EE1"/>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0CDFA"/>
  <w15:chartTrackingRefBased/>
  <w15:docId w15:val="{B8A85888-49EA-44CC-AF9B-214743EC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paragraph" w:styleId="ListParagraph">
    <w:name w:val="List Paragraph"/>
    <w:basedOn w:val="Normal"/>
    <w:uiPriority w:val="34"/>
    <w:semiHidden/>
    <w:qFormat/>
    <w:rsid w:val="00B60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phan\AppData\Roaming\Microsoft\Templates\Quarterly%20business%20performance%20report.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3.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Quarterly business performance report</Template>
  <TotalTime>6</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The Scientist</dc:creator>
  <cp:keywords/>
  <dc:description/>
  <cp:lastModifiedBy>Phani The Scientist</cp:lastModifiedBy>
  <cp:revision>2</cp:revision>
  <dcterms:created xsi:type="dcterms:W3CDTF">2026-08-14T13:43:00Z</dcterms:created>
  <dcterms:modified xsi:type="dcterms:W3CDTF">2026-08-17T19:02:00Z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