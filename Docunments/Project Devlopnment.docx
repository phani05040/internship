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6FF" w:themeColor="accent5"/>
  <w:body>
    <w:p w14:paraId="0F2D030F" w14:textId="77777777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5098840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ECD10" id="Rectangle 2" o:spid="_x0000_s1026" alt="&quot;&quot;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 fillcolor="white [3212]" stroked="f" strokeweight="1pt">
                <w10:anchorlock/>
              </v:rect>
            </w:pict>
          </mc:Fallback>
        </mc:AlternateContent>
      </w:r>
    </w:p>
    <w:p w14:paraId="4CDAFF36" w14:textId="3A359A9D" w:rsidR="006D7A6C" w:rsidRPr="006D7A6C" w:rsidRDefault="006D7A6C" w:rsidP="00011E30">
      <w:pPr>
        <w:pStyle w:val="Toprowtext"/>
      </w:pPr>
      <w:r w:rsidRPr="006D7A6C">
        <w:t xml:space="preserve">Prepared by </w:t>
      </w:r>
      <w:r w:rsidR="00704711">
        <w:t>p. devi phanindra</w:t>
      </w:r>
      <w:r w:rsidRPr="006D7A6C">
        <w:tab/>
      </w:r>
      <w:r w:rsidR="00704711">
        <w:t>august</w:t>
      </w:r>
      <w:r w:rsidRPr="006D7A6C">
        <w:t xml:space="preserve"> </w:t>
      </w:r>
      <w:r w:rsidR="00704711">
        <w:t>1</w:t>
      </w:r>
      <w:r w:rsidR="006448F0">
        <w:t>8</w:t>
      </w:r>
      <w:r w:rsidRPr="006D7A6C">
        <w:t>, 20</w:t>
      </w:r>
      <w:r w:rsidR="00704711">
        <w:t>26</w:t>
      </w:r>
    </w:p>
    <w:p w14:paraId="63E20A9E" w14:textId="77777777" w:rsidR="006448F0" w:rsidRPr="006448F0" w:rsidRDefault="006448F0" w:rsidP="006448F0">
      <w:pPr>
        <w:pStyle w:val="QuarterNumber"/>
      </w:pPr>
      <w:r w:rsidRPr="006448F0">
        <w:t>JSP</w:t>
      </w:r>
      <w:r w:rsidRPr="006448F0">
        <w:br/>
        <w:t>SOLUTIONS</w:t>
      </w:r>
    </w:p>
    <w:p w14:paraId="68EBC83B" w14:textId="0ED5E683" w:rsidR="006D7A6C" w:rsidRPr="001F3549" w:rsidRDefault="00704711" w:rsidP="003471E8">
      <w:pPr>
        <w:pStyle w:val="Subtitle"/>
      </w:pPr>
      <w:r>
        <w:t>project devlopnment</w:t>
      </w:r>
    </w:p>
    <w:p w14:paraId="386D766C" w14:textId="1F71CB3C" w:rsidR="006D7A6C" w:rsidRPr="003471E8" w:rsidRDefault="006D7A6C" w:rsidP="00011E30">
      <w:pPr>
        <w:pStyle w:val="bottomrowtext"/>
        <w:spacing w:before="4440"/>
      </w:pPr>
      <w:r w:rsidRPr="003471E8">
        <w:t>www.</w:t>
      </w:r>
      <w:r w:rsidR="00704711">
        <w:t>jspsolutions</w:t>
      </w:r>
      <w:r w:rsidRPr="003471E8">
        <w:t>.</w:t>
      </w:r>
      <w:r w:rsidR="006448F0">
        <w:t>in</w:t>
      </w:r>
      <w:r w:rsidRPr="003471E8">
        <w:tab/>
      </w:r>
      <w:r w:rsidR="00704711">
        <w:t>+</w:t>
      </w:r>
      <w:r w:rsidRPr="003471E8">
        <w:t>91</w:t>
      </w:r>
      <w:r w:rsidR="00704711">
        <w:t xml:space="preserve"> 6303195089</w:t>
      </w:r>
      <w:r w:rsidRPr="003471E8">
        <w:tab/>
      </w:r>
    </w:p>
    <w:p w14:paraId="5A64D1CB" w14:textId="77777777" w:rsidR="001F3549" w:rsidRDefault="001F3549" w:rsidP="001F3549"/>
    <w:p w14:paraId="68D13A4D" w14:textId="77777777" w:rsidR="001F3549" w:rsidRPr="001F3549" w:rsidRDefault="001F3549" w:rsidP="001F3549">
      <w:pPr>
        <w:sectPr w:rsidR="001F3549" w:rsidRPr="001F3549" w:rsidSect="000B2583"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5847BAAF" w14:textId="6C1565EF" w:rsidR="00704711" w:rsidRPr="00704711" w:rsidRDefault="00704711" w:rsidP="00704711">
      <w:pPr>
        <w:pStyle w:val="Heading1"/>
        <w:jc w:val="center"/>
        <w:rPr>
          <w:sz w:val="24"/>
          <w:szCs w:val="36"/>
        </w:rPr>
      </w:pPr>
      <w:r w:rsidRPr="00704711">
        <w:rPr>
          <w:sz w:val="24"/>
          <w:szCs w:val="36"/>
        </w:rPr>
        <w:lastRenderedPageBreak/>
        <w:t>Project development</w:t>
      </w:r>
    </w:p>
    <w:p w14:paraId="36C2D941" w14:textId="77777777" w:rsid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</w:p>
    <w:p w14:paraId="63DDE848" w14:textId="0270A6FD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Project development is a central component of the JSP Solutions Industry-Integrated Training &amp; Project Program.</w:t>
      </w:r>
    </w:p>
    <w:p w14:paraId="5324F702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The project-development model is designed to provide students with practical experience in applying their technical knowledge to structured problems while working individually or as part of a project team.</w:t>
      </w:r>
    </w:p>
    <w:p w14:paraId="4C24F44C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Students will be guided through a systematic project-development process covering planning, development, review, presentation, and evaluation.</w:t>
      </w:r>
    </w:p>
    <w:p w14:paraId="40BCE904" w14:textId="44B1890A" w:rsidR="00704711" w:rsidRPr="00704711" w:rsidRDefault="00704711" w:rsidP="00704711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704711">
        <w:rPr>
          <w:rFonts w:cs="Times New Roman"/>
          <w:b/>
          <w:bCs/>
          <w:szCs w:val="22"/>
        </w:rPr>
        <w:t>Stage 1 — Project Orientation</w:t>
      </w:r>
    </w:p>
    <w:p w14:paraId="2A441D64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Students will first be introduced to the project-development process.</w:t>
      </w:r>
    </w:p>
    <w:p w14:paraId="12283E20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The orientation may cover:</w:t>
      </w:r>
    </w:p>
    <w:p w14:paraId="2CE41F54" w14:textId="77777777" w:rsidR="00704711" w:rsidRPr="00704711" w:rsidRDefault="00704711" w:rsidP="00704711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Project requirements</w:t>
      </w:r>
    </w:p>
    <w:p w14:paraId="46929ADA" w14:textId="77777777" w:rsidR="00704711" w:rsidRPr="00704711" w:rsidRDefault="00704711" w:rsidP="00704711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Problem statement</w:t>
      </w:r>
    </w:p>
    <w:p w14:paraId="014B8606" w14:textId="77777777" w:rsidR="00704711" w:rsidRPr="00704711" w:rsidRDefault="00704711" w:rsidP="00704711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Project objectives</w:t>
      </w:r>
    </w:p>
    <w:p w14:paraId="49614C13" w14:textId="77777777" w:rsidR="00704711" w:rsidRPr="00704711" w:rsidRDefault="00704711" w:rsidP="00704711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Expected outcomes</w:t>
      </w:r>
    </w:p>
    <w:p w14:paraId="34B06213" w14:textId="77777777" w:rsidR="00704711" w:rsidRPr="00704711" w:rsidRDefault="00704711" w:rsidP="00704711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Technology options</w:t>
      </w:r>
    </w:p>
    <w:p w14:paraId="6DAF4ACA" w14:textId="77777777" w:rsidR="00704711" w:rsidRPr="00704711" w:rsidRDefault="00704711" w:rsidP="00704711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Project scope</w:t>
      </w:r>
    </w:p>
    <w:p w14:paraId="78D52A0E" w14:textId="77777777" w:rsidR="00704711" w:rsidRPr="00704711" w:rsidRDefault="00704711" w:rsidP="00704711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Team responsibilities</w:t>
      </w:r>
    </w:p>
    <w:p w14:paraId="24BB52E6" w14:textId="77777777" w:rsidR="00704711" w:rsidRPr="00704711" w:rsidRDefault="00704711" w:rsidP="00704711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Expected deliverables</w:t>
      </w:r>
    </w:p>
    <w:p w14:paraId="4168061D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The purpose of this stage is to ensure that students understand what they are expected to build and how the project will be executed.</w:t>
      </w:r>
    </w:p>
    <w:p w14:paraId="4EBF6817" w14:textId="2C7FBC5D" w:rsidR="00704711" w:rsidRPr="00704711" w:rsidRDefault="00704711" w:rsidP="00704711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704711">
        <w:rPr>
          <w:rFonts w:cs="Times New Roman"/>
          <w:b/>
          <w:bCs/>
          <w:szCs w:val="22"/>
        </w:rPr>
        <w:t>Stage 2 — Team Formation</w:t>
      </w:r>
    </w:p>
    <w:p w14:paraId="2009273B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Students may be organized into teams based on:</w:t>
      </w:r>
    </w:p>
    <w:p w14:paraId="1A32B2FD" w14:textId="77777777" w:rsidR="00704711" w:rsidRPr="00704711" w:rsidRDefault="00704711" w:rsidP="00704711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Project requirements</w:t>
      </w:r>
    </w:p>
    <w:p w14:paraId="2609625D" w14:textId="77777777" w:rsidR="00704711" w:rsidRPr="00704711" w:rsidRDefault="00704711" w:rsidP="00704711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Student skills</w:t>
      </w:r>
    </w:p>
    <w:p w14:paraId="510F4414" w14:textId="77777777" w:rsidR="00704711" w:rsidRPr="00704711" w:rsidRDefault="00704711" w:rsidP="00704711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Domain selection</w:t>
      </w:r>
    </w:p>
    <w:p w14:paraId="51B3993E" w14:textId="77777777" w:rsidR="00704711" w:rsidRPr="00704711" w:rsidRDefault="00704711" w:rsidP="00704711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Areas of interest</w:t>
      </w:r>
    </w:p>
    <w:p w14:paraId="720AC187" w14:textId="77777777" w:rsidR="00704711" w:rsidRPr="00704711" w:rsidRDefault="00704711" w:rsidP="00704711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Project complexity</w:t>
      </w:r>
    </w:p>
    <w:p w14:paraId="21AF485D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lastRenderedPageBreak/>
        <w:t>Each team may be assigned responsibilities to ensure that students actively participate in the project-development process.</w:t>
      </w:r>
    </w:p>
    <w:p w14:paraId="5C77D60D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Individual roles may include development, testing, documentation, design, data handling, research, presentation, or other project-specific responsibilities.</w:t>
      </w:r>
    </w:p>
    <w:p w14:paraId="7C5B8863" w14:textId="671A9A18" w:rsidR="00704711" w:rsidRPr="00704711" w:rsidRDefault="00704711" w:rsidP="00704711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704711">
        <w:rPr>
          <w:rFonts w:cs="Times New Roman"/>
          <w:b/>
          <w:bCs/>
          <w:szCs w:val="22"/>
        </w:rPr>
        <w:t>Stage 3 — Project Planning</w:t>
      </w:r>
    </w:p>
    <w:p w14:paraId="5E8C2BBC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Each team will prepare a basic project plan before beginning development.</w:t>
      </w:r>
    </w:p>
    <w:p w14:paraId="4276A92F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The plan may include:</w:t>
      </w:r>
    </w:p>
    <w:p w14:paraId="5D453A67" w14:textId="77777777" w:rsidR="00704711" w:rsidRPr="00704711" w:rsidRDefault="00704711" w:rsidP="00704711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Project objective</w:t>
      </w:r>
    </w:p>
    <w:p w14:paraId="43DE6273" w14:textId="77777777" w:rsidR="00704711" w:rsidRPr="00704711" w:rsidRDefault="00704711" w:rsidP="00704711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Problem statement</w:t>
      </w:r>
    </w:p>
    <w:p w14:paraId="4573B83C" w14:textId="77777777" w:rsidR="00704711" w:rsidRPr="00704711" w:rsidRDefault="00704711" w:rsidP="00704711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Functional requirements</w:t>
      </w:r>
    </w:p>
    <w:p w14:paraId="036FA334" w14:textId="77777777" w:rsidR="00704711" w:rsidRPr="00704711" w:rsidRDefault="00704711" w:rsidP="00704711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Technology stack</w:t>
      </w:r>
    </w:p>
    <w:p w14:paraId="6CD4A75A" w14:textId="77777777" w:rsidR="00704711" w:rsidRPr="00704711" w:rsidRDefault="00704711" w:rsidP="00704711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Project architecture</w:t>
      </w:r>
    </w:p>
    <w:p w14:paraId="35252101" w14:textId="77777777" w:rsidR="00704711" w:rsidRPr="00704711" w:rsidRDefault="00704711" w:rsidP="00704711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Task allocation</w:t>
      </w:r>
    </w:p>
    <w:p w14:paraId="6C700032" w14:textId="77777777" w:rsidR="00704711" w:rsidRPr="00704711" w:rsidRDefault="00704711" w:rsidP="00704711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Development timeline</w:t>
      </w:r>
    </w:p>
    <w:p w14:paraId="1FC48064" w14:textId="77777777" w:rsidR="00704711" w:rsidRPr="00704711" w:rsidRDefault="00704711" w:rsidP="00704711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Expected deliverables</w:t>
      </w:r>
    </w:p>
    <w:p w14:paraId="507E4A7A" w14:textId="77777777" w:rsidR="00704711" w:rsidRPr="00704711" w:rsidRDefault="00704711" w:rsidP="00704711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Testing approach</w:t>
      </w:r>
    </w:p>
    <w:p w14:paraId="17FC1578" w14:textId="77777777" w:rsidR="00704711" w:rsidRPr="00704711" w:rsidRDefault="00704711" w:rsidP="00704711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Documentation requirements</w:t>
      </w:r>
    </w:p>
    <w:p w14:paraId="3CD06CB1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JSP Solutions trainers and mentors may review the proposed plan and provide recommendations where appropriate.</w:t>
      </w:r>
    </w:p>
    <w:p w14:paraId="22E6A2CF" w14:textId="13C64CDA" w:rsidR="00704711" w:rsidRPr="00704711" w:rsidRDefault="00704711" w:rsidP="00704711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704711">
        <w:rPr>
          <w:rFonts w:cs="Times New Roman"/>
          <w:b/>
          <w:bCs/>
          <w:szCs w:val="22"/>
        </w:rPr>
        <w:t>Stage 4 — Development</w:t>
      </w:r>
    </w:p>
    <w:p w14:paraId="0500B73E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Students will begin developing the project based on the approved or mutually agreed project plan.</w:t>
      </w:r>
    </w:p>
    <w:p w14:paraId="0782896A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During development, students may receive support relating to:</w:t>
      </w:r>
    </w:p>
    <w:p w14:paraId="35DE4A5A" w14:textId="77777777" w:rsidR="00704711" w:rsidRPr="00704711" w:rsidRDefault="00704711" w:rsidP="00704711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Programming</w:t>
      </w:r>
    </w:p>
    <w:p w14:paraId="2BD723EE" w14:textId="77777777" w:rsidR="00704711" w:rsidRPr="00704711" w:rsidRDefault="00704711" w:rsidP="00704711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Technology implementation</w:t>
      </w:r>
    </w:p>
    <w:p w14:paraId="778A3501" w14:textId="77777777" w:rsidR="00704711" w:rsidRPr="00704711" w:rsidRDefault="00704711" w:rsidP="00704711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Architecture</w:t>
      </w:r>
    </w:p>
    <w:p w14:paraId="0C205583" w14:textId="77777777" w:rsidR="00704711" w:rsidRPr="00704711" w:rsidRDefault="00704711" w:rsidP="00704711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Database design</w:t>
      </w:r>
    </w:p>
    <w:p w14:paraId="4F7D36AA" w14:textId="77777777" w:rsidR="00704711" w:rsidRPr="00704711" w:rsidRDefault="00704711" w:rsidP="00704711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User interface development</w:t>
      </w:r>
    </w:p>
    <w:p w14:paraId="11A6FAD1" w14:textId="77777777" w:rsidR="00704711" w:rsidRPr="00704711" w:rsidRDefault="00704711" w:rsidP="00704711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Data processing</w:t>
      </w:r>
    </w:p>
    <w:p w14:paraId="4DF0DC59" w14:textId="77777777" w:rsidR="00704711" w:rsidRPr="00704711" w:rsidRDefault="00704711" w:rsidP="00704711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Integration</w:t>
      </w:r>
    </w:p>
    <w:p w14:paraId="2C42138E" w14:textId="77777777" w:rsidR="00704711" w:rsidRPr="00704711" w:rsidRDefault="00704711" w:rsidP="00704711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Testing</w:t>
      </w:r>
    </w:p>
    <w:p w14:paraId="7DF50486" w14:textId="77777777" w:rsidR="00704711" w:rsidRPr="00704711" w:rsidRDefault="00704711" w:rsidP="00704711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Debugging</w:t>
      </w:r>
    </w:p>
    <w:p w14:paraId="3BBB95FF" w14:textId="77777777" w:rsidR="00704711" w:rsidRPr="00704711" w:rsidRDefault="00704711" w:rsidP="00704711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Documentation</w:t>
      </w:r>
    </w:p>
    <w:p w14:paraId="2676214B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lastRenderedPageBreak/>
        <w:t>The level of technical support will depend on the selected program and project requirements.</w:t>
      </w:r>
    </w:p>
    <w:p w14:paraId="1CE802EE" w14:textId="76816DAA" w:rsidR="00704711" w:rsidRPr="00704711" w:rsidRDefault="00704711" w:rsidP="00704711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704711">
        <w:rPr>
          <w:rFonts w:cs="Times New Roman"/>
          <w:b/>
          <w:bCs/>
          <w:szCs w:val="22"/>
        </w:rPr>
        <w:t>Stage 5 — Periodic Project Review</w:t>
      </w:r>
    </w:p>
    <w:p w14:paraId="0BC51F48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Projects may be reviewed at predetermined stages to monitor progress and identify technical or organizational issues.</w:t>
      </w:r>
    </w:p>
    <w:p w14:paraId="244DD730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Reviews may consider:</w:t>
      </w:r>
    </w:p>
    <w:p w14:paraId="59451198" w14:textId="77777777" w:rsidR="00704711" w:rsidRPr="00704711" w:rsidRDefault="00704711" w:rsidP="00704711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Technical progress</w:t>
      </w:r>
    </w:p>
    <w:p w14:paraId="49C0E729" w14:textId="77777777" w:rsidR="00704711" w:rsidRPr="00704711" w:rsidRDefault="00704711" w:rsidP="00704711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Project milestones</w:t>
      </w:r>
    </w:p>
    <w:p w14:paraId="0870DBCD" w14:textId="77777777" w:rsidR="00704711" w:rsidRPr="00704711" w:rsidRDefault="00704711" w:rsidP="00704711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Individual contribution</w:t>
      </w:r>
    </w:p>
    <w:p w14:paraId="6CACFB05" w14:textId="77777777" w:rsidR="00704711" w:rsidRPr="00704711" w:rsidRDefault="00704711" w:rsidP="00704711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Team performance</w:t>
      </w:r>
    </w:p>
    <w:p w14:paraId="4326EDD2" w14:textId="77777777" w:rsidR="00704711" w:rsidRPr="00704711" w:rsidRDefault="00704711" w:rsidP="00704711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Code or implementation quality</w:t>
      </w:r>
    </w:p>
    <w:p w14:paraId="477E66A2" w14:textId="77777777" w:rsidR="00704711" w:rsidRPr="00704711" w:rsidRDefault="00704711" w:rsidP="00704711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Problem-solving</w:t>
      </w:r>
    </w:p>
    <w:p w14:paraId="57342A6B" w14:textId="77777777" w:rsidR="00704711" w:rsidRPr="00704711" w:rsidRDefault="00704711" w:rsidP="00704711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Documentation</w:t>
      </w:r>
    </w:p>
    <w:p w14:paraId="074C3559" w14:textId="77777777" w:rsidR="00704711" w:rsidRPr="00704711" w:rsidRDefault="00704711" w:rsidP="00704711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Testing</w:t>
      </w:r>
    </w:p>
    <w:p w14:paraId="11A74F15" w14:textId="77777777" w:rsidR="00704711" w:rsidRPr="00704711" w:rsidRDefault="00704711" w:rsidP="00704711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Project feasibility</w:t>
      </w:r>
    </w:p>
    <w:p w14:paraId="5A919180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Feedback from JSP Solutions trainers and industry mentors may be used by students to improve their projects.</w:t>
      </w:r>
    </w:p>
    <w:p w14:paraId="1D87B02C" w14:textId="5B0F690B" w:rsidR="00704711" w:rsidRPr="00704711" w:rsidRDefault="00704711" w:rsidP="00704711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704711">
        <w:rPr>
          <w:rFonts w:cs="Times New Roman"/>
          <w:b/>
          <w:bCs/>
          <w:szCs w:val="22"/>
        </w:rPr>
        <w:t>Stage 6 — Testing and Improvement</w:t>
      </w:r>
    </w:p>
    <w:p w14:paraId="797E4533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Before final submission, students may be guided through testing and improvement activities.</w:t>
      </w:r>
    </w:p>
    <w:p w14:paraId="7C319EB9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These may include:</w:t>
      </w:r>
    </w:p>
    <w:p w14:paraId="16A32050" w14:textId="77777777" w:rsidR="00704711" w:rsidRPr="00704711" w:rsidRDefault="00704711" w:rsidP="00704711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Functional testing</w:t>
      </w:r>
    </w:p>
    <w:p w14:paraId="0B1B4F58" w14:textId="77777777" w:rsidR="00704711" w:rsidRPr="00704711" w:rsidRDefault="00704711" w:rsidP="00704711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Error identification</w:t>
      </w:r>
    </w:p>
    <w:p w14:paraId="31BF91E0" w14:textId="77777777" w:rsidR="00704711" w:rsidRPr="00704711" w:rsidRDefault="00704711" w:rsidP="00704711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Debugging</w:t>
      </w:r>
    </w:p>
    <w:p w14:paraId="1D4C0CFA" w14:textId="77777777" w:rsidR="00704711" w:rsidRPr="00704711" w:rsidRDefault="00704711" w:rsidP="00704711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Performance checks</w:t>
      </w:r>
    </w:p>
    <w:p w14:paraId="099A9B0E" w14:textId="77777777" w:rsidR="00704711" w:rsidRPr="00704711" w:rsidRDefault="00704711" w:rsidP="00704711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User testing</w:t>
      </w:r>
    </w:p>
    <w:p w14:paraId="0B3B1F76" w14:textId="77777777" w:rsidR="00704711" w:rsidRPr="00704711" w:rsidRDefault="00704711" w:rsidP="00704711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Technical improvements</w:t>
      </w:r>
    </w:p>
    <w:p w14:paraId="7632AE42" w14:textId="77777777" w:rsidR="00704711" w:rsidRPr="00704711" w:rsidRDefault="00704711" w:rsidP="00704711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Documentation updates</w:t>
      </w:r>
    </w:p>
    <w:p w14:paraId="11540341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Students will be encouraged to identify limitations and improve their project based on review feedback.</w:t>
      </w:r>
    </w:p>
    <w:p w14:paraId="5F0D9008" w14:textId="54CD41DA" w:rsidR="00704711" w:rsidRPr="00704711" w:rsidRDefault="00704711" w:rsidP="00704711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704711">
        <w:rPr>
          <w:rFonts w:cs="Times New Roman"/>
          <w:b/>
          <w:bCs/>
          <w:szCs w:val="22"/>
        </w:rPr>
        <w:t>Stage 7 — Final Documentation</w:t>
      </w:r>
    </w:p>
    <w:p w14:paraId="265B5E52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Each team may be required to prepare project documentation according to the applicable program requirements.</w:t>
      </w:r>
    </w:p>
    <w:p w14:paraId="1A3E3A58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lastRenderedPageBreak/>
        <w:t>Documentation may include:</w:t>
      </w:r>
    </w:p>
    <w:p w14:paraId="6051118A" w14:textId="77777777" w:rsidR="00704711" w:rsidRPr="00704711" w:rsidRDefault="00704711" w:rsidP="00704711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Project overview</w:t>
      </w:r>
    </w:p>
    <w:p w14:paraId="211AD797" w14:textId="77777777" w:rsidR="00704711" w:rsidRPr="00704711" w:rsidRDefault="00704711" w:rsidP="00704711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Problem statement</w:t>
      </w:r>
    </w:p>
    <w:p w14:paraId="1DCD8A62" w14:textId="77777777" w:rsidR="00704711" w:rsidRPr="00704711" w:rsidRDefault="00704711" w:rsidP="00704711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Objectives</w:t>
      </w:r>
    </w:p>
    <w:p w14:paraId="714292DD" w14:textId="77777777" w:rsidR="00704711" w:rsidRPr="00704711" w:rsidRDefault="00704711" w:rsidP="00704711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Requirements</w:t>
      </w:r>
    </w:p>
    <w:p w14:paraId="22090A25" w14:textId="77777777" w:rsidR="00704711" w:rsidRPr="00704711" w:rsidRDefault="00704711" w:rsidP="00704711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Technology stack</w:t>
      </w:r>
    </w:p>
    <w:p w14:paraId="4FD6E99C" w14:textId="77777777" w:rsidR="00704711" w:rsidRPr="00704711" w:rsidRDefault="00704711" w:rsidP="00704711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System architecture</w:t>
      </w:r>
    </w:p>
    <w:p w14:paraId="02CCDA0C" w14:textId="77777777" w:rsidR="00704711" w:rsidRPr="00704711" w:rsidRDefault="00704711" w:rsidP="00704711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Implementation details</w:t>
      </w:r>
    </w:p>
    <w:p w14:paraId="07D59FB5" w14:textId="77777777" w:rsidR="00704711" w:rsidRPr="00704711" w:rsidRDefault="00704711" w:rsidP="00704711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Testing information</w:t>
      </w:r>
    </w:p>
    <w:p w14:paraId="295C8FB7" w14:textId="77777777" w:rsidR="00704711" w:rsidRPr="00704711" w:rsidRDefault="00704711" w:rsidP="00704711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Results</w:t>
      </w:r>
    </w:p>
    <w:p w14:paraId="5F022959" w14:textId="77777777" w:rsidR="00704711" w:rsidRPr="00704711" w:rsidRDefault="00704711" w:rsidP="00704711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Limitations</w:t>
      </w:r>
    </w:p>
    <w:p w14:paraId="70F93008" w14:textId="77777777" w:rsidR="00704711" w:rsidRPr="00704711" w:rsidRDefault="00704711" w:rsidP="00704711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Future enhancements</w:t>
      </w:r>
    </w:p>
    <w:p w14:paraId="22B48C42" w14:textId="77777777" w:rsidR="00704711" w:rsidRPr="00704711" w:rsidRDefault="00704711" w:rsidP="00704711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Individual contribution</w:t>
      </w:r>
    </w:p>
    <w:p w14:paraId="03758271" w14:textId="77777777" w:rsidR="00704711" w:rsidRPr="00704711" w:rsidRDefault="00704711" w:rsidP="00704711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References</w:t>
      </w:r>
    </w:p>
    <w:p w14:paraId="4E19E0F2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The exact documentation format may be finalized jointly with the partner institution.</w:t>
      </w:r>
    </w:p>
    <w:p w14:paraId="51D79115" w14:textId="27DE6E5A" w:rsidR="00704711" w:rsidRPr="00704711" w:rsidRDefault="00704711" w:rsidP="00704711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704711">
        <w:rPr>
          <w:rFonts w:cs="Times New Roman"/>
          <w:b/>
          <w:bCs/>
          <w:szCs w:val="22"/>
        </w:rPr>
        <w:t>Stage 8 — Final Project Presentation</w:t>
      </w:r>
    </w:p>
    <w:p w14:paraId="55E5C56B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Upon completion, project teams will present their work to the designated trainers, mentors, faculty members, or evaluators.</w:t>
      </w:r>
    </w:p>
    <w:p w14:paraId="6AD37E33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The presentation may cover:</w:t>
      </w:r>
    </w:p>
    <w:p w14:paraId="4E9D4CAF" w14:textId="77777777" w:rsidR="00704711" w:rsidRPr="00704711" w:rsidRDefault="00704711" w:rsidP="00704711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Problem statement</w:t>
      </w:r>
    </w:p>
    <w:p w14:paraId="0393AD9E" w14:textId="77777777" w:rsidR="00704711" w:rsidRPr="00704711" w:rsidRDefault="00704711" w:rsidP="00704711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Proposed solution</w:t>
      </w:r>
    </w:p>
    <w:p w14:paraId="53784A48" w14:textId="77777777" w:rsidR="00704711" w:rsidRPr="00704711" w:rsidRDefault="00704711" w:rsidP="00704711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Technology used</w:t>
      </w:r>
    </w:p>
    <w:p w14:paraId="48C69BB9" w14:textId="77777777" w:rsidR="00704711" w:rsidRPr="00704711" w:rsidRDefault="00704711" w:rsidP="00704711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System architecture</w:t>
      </w:r>
    </w:p>
    <w:p w14:paraId="0650F3CF" w14:textId="77777777" w:rsidR="00704711" w:rsidRPr="00704711" w:rsidRDefault="00704711" w:rsidP="00704711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Key features</w:t>
      </w:r>
    </w:p>
    <w:p w14:paraId="6AA5F961" w14:textId="77777777" w:rsidR="00704711" w:rsidRPr="00704711" w:rsidRDefault="00704711" w:rsidP="00704711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Demonstration</w:t>
      </w:r>
    </w:p>
    <w:p w14:paraId="7C5CEC61" w14:textId="77777777" w:rsidR="00704711" w:rsidRPr="00704711" w:rsidRDefault="00704711" w:rsidP="00704711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Individual contributions</w:t>
      </w:r>
    </w:p>
    <w:p w14:paraId="13E545E5" w14:textId="77777777" w:rsidR="00704711" w:rsidRPr="00704711" w:rsidRDefault="00704711" w:rsidP="00704711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Results</w:t>
      </w:r>
    </w:p>
    <w:p w14:paraId="5DB71105" w14:textId="77777777" w:rsidR="00704711" w:rsidRPr="00704711" w:rsidRDefault="00704711" w:rsidP="00704711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Challenges encountered</w:t>
      </w:r>
    </w:p>
    <w:p w14:paraId="5314DACF" w14:textId="77777777" w:rsidR="00704711" w:rsidRPr="00704711" w:rsidRDefault="00704711" w:rsidP="00704711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Future scope</w:t>
      </w:r>
    </w:p>
    <w:p w14:paraId="621B29EA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Students may also receive guidance on professional project presentation and communication.</w:t>
      </w:r>
    </w:p>
    <w:p w14:paraId="4723D35E" w14:textId="73A607CA" w:rsidR="00704711" w:rsidRPr="00704711" w:rsidRDefault="00704711" w:rsidP="00704711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704711">
        <w:rPr>
          <w:rFonts w:cs="Times New Roman"/>
          <w:b/>
          <w:bCs/>
          <w:szCs w:val="22"/>
        </w:rPr>
        <w:t>Stage 9 — Evaluation and Completion</w:t>
      </w:r>
    </w:p>
    <w:p w14:paraId="4470A36D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Projects and student participation may be evaluated based on applicable criteria such as:</w:t>
      </w:r>
    </w:p>
    <w:p w14:paraId="303A641D" w14:textId="77777777" w:rsidR="00704711" w:rsidRPr="00704711" w:rsidRDefault="00704711" w:rsidP="00704711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Technical implementation</w:t>
      </w:r>
    </w:p>
    <w:p w14:paraId="4B1F8C5E" w14:textId="77777777" w:rsidR="00704711" w:rsidRPr="00704711" w:rsidRDefault="00704711" w:rsidP="00704711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lastRenderedPageBreak/>
        <w:t>Project quality</w:t>
      </w:r>
    </w:p>
    <w:p w14:paraId="1458D834" w14:textId="77777777" w:rsidR="00704711" w:rsidRPr="00704711" w:rsidRDefault="00704711" w:rsidP="00704711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Individual contribution</w:t>
      </w:r>
    </w:p>
    <w:p w14:paraId="2F6B0581" w14:textId="77777777" w:rsidR="00704711" w:rsidRPr="00704711" w:rsidRDefault="00704711" w:rsidP="00704711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Teamwork</w:t>
      </w:r>
    </w:p>
    <w:p w14:paraId="37BEEBB3" w14:textId="77777777" w:rsidR="00704711" w:rsidRPr="00704711" w:rsidRDefault="00704711" w:rsidP="00704711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Problem-solving</w:t>
      </w:r>
    </w:p>
    <w:p w14:paraId="3264F098" w14:textId="77777777" w:rsidR="00704711" w:rsidRPr="00704711" w:rsidRDefault="00704711" w:rsidP="00704711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Documentation</w:t>
      </w:r>
    </w:p>
    <w:p w14:paraId="656EC465" w14:textId="77777777" w:rsidR="00704711" w:rsidRPr="00704711" w:rsidRDefault="00704711" w:rsidP="00704711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Presentation</w:t>
      </w:r>
    </w:p>
    <w:p w14:paraId="657133FA" w14:textId="77777777" w:rsidR="00704711" w:rsidRPr="00704711" w:rsidRDefault="00704711" w:rsidP="00704711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Project completion</w:t>
      </w:r>
    </w:p>
    <w:p w14:paraId="42E3DD21" w14:textId="77777777" w:rsidR="00704711" w:rsidRPr="00704711" w:rsidRDefault="00704711" w:rsidP="00704711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Attendance and participation</w:t>
      </w:r>
    </w:p>
    <w:p w14:paraId="2746F38D" w14:textId="77777777" w:rsid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Students who successfully satisfy the applicable requirements may receive the relevant completion certification or documentation.</w:t>
      </w:r>
    </w:p>
    <w:p w14:paraId="371BD796" w14:textId="690606FC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b/>
          <w:bCs/>
          <w:szCs w:val="22"/>
        </w:rPr>
        <w:t>Project Outcomes</w:t>
      </w:r>
    </w:p>
    <w:p w14:paraId="422A58B4" w14:textId="77777777" w:rsidR="00704711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The project-development process is intended to provide students with practical exposure to:</w:t>
      </w:r>
    </w:p>
    <w:p w14:paraId="6D99C89B" w14:textId="77777777" w:rsidR="00704711" w:rsidRPr="00704711" w:rsidRDefault="00704711" w:rsidP="00704711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Real-world problem-solving</w:t>
      </w:r>
    </w:p>
    <w:p w14:paraId="3FB1CCA2" w14:textId="77777777" w:rsidR="00704711" w:rsidRPr="00704711" w:rsidRDefault="00704711" w:rsidP="00704711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Technology implementation</w:t>
      </w:r>
    </w:p>
    <w:p w14:paraId="2304331A" w14:textId="77777777" w:rsidR="00704711" w:rsidRPr="00704711" w:rsidRDefault="00704711" w:rsidP="00704711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Software or technical development</w:t>
      </w:r>
    </w:p>
    <w:p w14:paraId="73293486" w14:textId="77777777" w:rsidR="00704711" w:rsidRPr="00704711" w:rsidRDefault="00704711" w:rsidP="00704711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Team collaboration</w:t>
      </w:r>
    </w:p>
    <w:p w14:paraId="0ED0EED8" w14:textId="77777777" w:rsidR="00704711" w:rsidRPr="00704711" w:rsidRDefault="00704711" w:rsidP="00704711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Project planning</w:t>
      </w:r>
    </w:p>
    <w:p w14:paraId="0067992F" w14:textId="77777777" w:rsidR="00704711" w:rsidRPr="00704711" w:rsidRDefault="00704711" w:rsidP="00704711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Development methodology</w:t>
      </w:r>
    </w:p>
    <w:p w14:paraId="216C42D8" w14:textId="77777777" w:rsidR="00704711" w:rsidRPr="00704711" w:rsidRDefault="00704711" w:rsidP="00704711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Testing</w:t>
      </w:r>
    </w:p>
    <w:p w14:paraId="514D16BC" w14:textId="77777777" w:rsidR="00704711" w:rsidRPr="00704711" w:rsidRDefault="00704711" w:rsidP="00704711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Documentation</w:t>
      </w:r>
    </w:p>
    <w:p w14:paraId="156E105A" w14:textId="77777777" w:rsidR="00704711" w:rsidRPr="00704711" w:rsidRDefault="00704711" w:rsidP="00704711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Presentation</w:t>
      </w:r>
    </w:p>
    <w:p w14:paraId="3A760F4F" w14:textId="77777777" w:rsidR="00704711" w:rsidRPr="00704711" w:rsidRDefault="00704711" w:rsidP="00704711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>Professional review processes</w:t>
      </w:r>
    </w:p>
    <w:p w14:paraId="4934A755" w14:textId="4385C618" w:rsidR="00F34678" w:rsidRPr="00704711" w:rsidRDefault="00704711" w:rsidP="00704711">
      <w:pPr>
        <w:spacing w:beforeLines="160" w:before="384" w:afterLines="80" w:after="192"/>
        <w:rPr>
          <w:rFonts w:cs="Times New Roman"/>
          <w:szCs w:val="22"/>
        </w:rPr>
      </w:pPr>
      <w:r w:rsidRPr="00704711">
        <w:rPr>
          <w:rFonts w:cs="Times New Roman"/>
          <w:szCs w:val="22"/>
        </w:rPr>
        <w:t xml:space="preserve">Through this structured approach, students are expected to complete the program with not only theoretical knowledge but also </w:t>
      </w:r>
      <w:r w:rsidRPr="00704711">
        <w:rPr>
          <w:rFonts w:cs="Times New Roman"/>
          <w:b/>
          <w:bCs/>
          <w:szCs w:val="22"/>
        </w:rPr>
        <w:t>practical project experience and demonstrable evidence of their technical capabilities</w:t>
      </w:r>
      <w:r w:rsidRPr="00704711">
        <w:rPr>
          <w:rFonts w:cs="Times New Roman"/>
          <w:szCs w:val="22"/>
        </w:rPr>
        <w:t>.</w:t>
      </w:r>
    </w:p>
    <w:sectPr w:rsidR="00F34678" w:rsidRPr="00704711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C6F3A" w14:textId="77777777" w:rsidR="00960CC8" w:rsidRDefault="00960CC8" w:rsidP="001133A5">
      <w:pPr>
        <w:spacing w:after="0"/>
      </w:pPr>
      <w:r>
        <w:separator/>
      </w:r>
    </w:p>
  </w:endnote>
  <w:endnote w:type="continuationSeparator" w:id="0">
    <w:p w14:paraId="68634576" w14:textId="77777777" w:rsidR="00960CC8" w:rsidRDefault="00960CC8" w:rsidP="001133A5">
      <w:pPr>
        <w:spacing w:after="0"/>
      </w:pPr>
      <w:r>
        <w:continuationSeparator/>
      </w:r>
    </w:p>
  </w:endnote>
  <w:endnote w:type="continuationNotice" w:id="1">
    <w:p w14:paraId="39DE3494" w14:textId="77777777" w:rsidR="00960CC8" w:rsidRDefault="00960CC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E3FF9" w14:textId="77777777" w:rsidR="00960CC8" w:rsidRDefault="00960CC8" w:rsidP="001133A5">
      <w:pPr>
        <w:spacing w:after="0"/>
      </w:pPr>
      <w:r>
        <w:separator/>
      </w:r>
    </w:p>
  </w:footnote>
  <w:footnote w:type="continuationSeparator" w:id="0">
    <w:p w14:paraId="32F2EF43" w14:textId="77777777" w:rsidR="00960CC8" w:rsidRDefault="00960CC8" w:rsidP="001133A5">
      <w:pPr>
        <w:spacing w:after="0"/>
      </w:pPr>
      <w:r>
        <w:continuationSeparator/>
      </w:r>
    </w:p>
  </w:footnote>
  <w:footnote w:type="continuationNotice" w:id="1">
    <w:p w14:paraId="00DDFA62" w14:textId="77777777" w:rsidR="00960CC8" w:rsidRDefault="00960CC8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47D6"/>
    <w:multiLevelType w:val="hybridMultilevel"/>
    <w:tmpl w:val="445031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D7558F"/>
    <w:multiLevelType w:val="hybridMultilevel"/>
    <w:tmpl w:val="29E0FB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6F3FAC"/>
    <w:multiLevelType w:val="hybridMultilevel"/>
    <w:tmpl w:val="F3E646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0941AB"/>
    <w:multiLevelType w:val="multilevel"/>
    <w:tmpl w:val="DB56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E0D8D"/>
    <w:multiLevelType w:val="multilevel"/>
    <w:tmpl w:val="0412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039B5"/>
    <w:multiLevelType w:val="hybridMultilevel"/>
    <w:tmpl w:val="134CC0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476E4B"/>
    <w:multiLevelType w:val="multilevel"/>
    <w:tmpl w:val="FE32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753E7"/>
    <w:multiLevelType w:val="multilevel"/>
    <w:tmpl w:val="FA44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20A84"/>
    <w:multiLevelType w:val="hybridMultilevel"/>
    <w:tmpl w:val="410032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10836B1"/>
    <w:multiLevelType w:val="hybridMultilevel"/>
    <w:tmpl w:val="D8CC8E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FC64A5"/>
    <w:multiLevelType w:val="hybridMultilevel"/>
    <w:tmpl w:val="BA60A6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2F117A"/>
    <w:multiLevelType w:val="multilevel"/>
    <w:tmpl w:val="5936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F50F9"/>
    <w:multiLevelType w:val="multilevel"/>
    <w:tmpl w:val="5656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15F2B"/>
    <w:multiLevelType w:val="multilevel"/>
    <w:tmpl w:val="83B0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746A8"/>
    <w:multiLevelType w:val="hybridMultilevel"/>
    <w:tmpl w:val="B12690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E78156E"/>
    <w:multiLevelType w:val="multilevel"/>
    <w:tmpl w:val="B58C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209B3"/>
    <w:multiLevelType w:val="multilevel"/>
    <w:tmpl w:val="92C0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84C6B"/>
    <w:multiLevelType w:val="multilevel"/>
    <w:tmpl w:val="C7B0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20833"/>
    <w:multiLevelType w:val="hybridMultilevel"/>
    <w:tmpl w:val="94F296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4AC68F6"/>
    <w:multiLevelType w:val="hybridMultilevel"/>
    <w:tmpl w:val="FFF4F1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17616190">
    <w:abstractNumId w:val="4"/>
  </w:num>
  <w:num w:numId="2" w16cid:durableId="484005181">
    <w:abstractNumId w:val="15"/>
  </w:num>
  <w:num w:numId="3" w16cid:durableId="2008243328">
    <w:abstractNumId w:val="11"/>
  </w:num>
  <w:num w:numId="4" w16cid:durableId="1125392474">
    <w:abstractNumId w:val="16"/>
  </w:num>
  <w:num w:numId="5" w16cid:durableId="1678775145">
    <w:abstractNumId w:val="13"/>
  </w:num>
  <w:num w:numId="6" w16cid:durableId="1523283083">
    <w:abstractNumId w:val="17"/>
  </w:num>
  <w:num w:numId="7" w16cid:durableId="2143036391">
    <w:abstractNumId w:val="12"/>
  </w:num>
  <w:num w:numId="8" w16cid:durableId="614290267">
    <w:abstractNumId w:val="6"/>
  </w:num>
  <w:num w:numId="9" w16cid:durableId="1294601877">
    <w:abstractNumId w:val="3"/>
  </w:num>
  <w:num w:numId="10" w16cid:durableId="266888570">
    <w:abstractNumId w:val="7"/>
  </w:num>
  <w:num w:numId="11" w16cid:durableId="1046566101">
    <w:abstractNumId w:val="8"/>
  </w:num>
  <w:num w:numId="12" w16cid:durableId="822620347">
    <w:abstractNumId w:val="9"/>
  </w:num>
  <w:num w:numId="13" w16cid:durableId="991525084">
    <w:abstractNumId w:val="18"/>
  </w:num>
  <w:num w:numId="14" w16cid:durableId="356124820">
    <w:abstractNumId w:val="14"/>
  </w:num>
  <w:num w:numId="15" w16cid:durableId="1239632843">
    <w:abstractNumId w:val="19"/>
  </w:num>
  <w:num w:numId="16" w16cid:durableId="1284388707">
    <w:abstractNumId w:val="5"/>
  </w:num>
  <w:num w:numId="17" w16cid:durableId="1591232913">
    <w:abstractNumId w:val="2"/>
  </w:num>
  <w:num w:numId="18" w16cid:durableId="428543903">
    <w:abstractNumId w:val="1"/>
  </w:num>
  <w:num w:numId="19" w16cid:durableId="645277552">
    <w:abstractNumId w:val="10"/>
  </w:num>
  <w:num w:numId="20" w16cid:durableId="1693411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711"/>
    <w:rsid w:val="00011E30"/>
    <w:rsid w:val="000B2583"/>
    <w:rsid w:val="001133A5"/>
    <w:rsid w:val="00123B68"/>
    <w:rsid w:val="00161551"/>
    <w:rsid w:val="00165562"/>
    <w:rsid w:val="001925A6"/>
    <w:rsid w:val="001E0EDD"/>
    <w:rsid w:val="001F3549"/>
    <w:rsid w:val="00323199"/>
    <w:rsid w:val="00340417"/>
    <w:rsid w:val="003456F5"/>
    <w:rsid w:val="003471E8"/>
    <w:rsid w:val="00367222"/>
    <w:rsid w:val="00375D9E"/>
    <w:rsid w:val="003A3642"/>
    <w:rsid w:val="003D70D2"/>
    <w:rsid w:val="003F4973"/>
    <w:rsid w:val="00404B62"/>
    <w:rsid w:val="00523CB1"/>
    <w:rsid w:val="00580B81"/>
    <w:rsid w:val="006009F5"/>
    <w:rsid w:val="00620628"/>
    <w:rsid w:val="006448F0"/>
    <w:rsid w:val="006A6B00"/>
    <w:rsid w:val="006D7A6C"/>
    <w:rsid w:val="00704711"/>
    <w:rsid w:val="007061DB"/>
    <w:rsid w:val="007120F1"/>
    <w:rsid w:val="00836563"/>
    <w:rsid w:val="00880210"/>
    <w:rsid w:val="0089516C"/>
    <w:rsid w:val="00931E5E"/>
    <w:rsid w:val="00960CC8"/>
    <w:rsid w:val="009A31FD"/>
    <w:rsid w:val="009D5C92"/>
    <w:rsid w:val="00A66CA2"/>
    <w:rsid w:val="00AF0ED8"/>
    <w:rsid w:val="00B24126"/>
    <w:rsid w:val="00B37731"/>
    <w:rsid w:val="00B94968"/>
    <w:rsid w:val="00C07C91"/>
    <w:rsid w:val="00DB6068"/>
    <w:rsid w:val="00F34678"/>
    <w:rsid w:val="00F60A8E"/>
    <w:rsid w:val="00F765FC"/>
    <w:rsid w:val="00F93BD3"/>
    <w:rsid w:val="00FB4EE1"/>
    <w:rsid w:val="08BDFAFC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38FF19"/>
  <w15:chartTrackingRefBased/>
  <w15:docId w15:val="{940FF74A-E338-4B43-9577-1C1266D44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ListParagraph">
    <w:name w:val="List Paragraph"/>
    <w:basedOn w:val="Normal"/>
    <w:uiPriority w:val="34"/>
    <w:semiHidden/>
    <w:qFormat/>
    <w:rsid w:val="007047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phan\AppData\Roaming\Microsoft\Templates\Quarterly%20business%20performance%20report.dotx" TargetMode="Externa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Quarterly business performance report</Template>
  <TotalTime>5</TotalTime>
  <Pages>6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The Scientist</dc:creator>
  <cp:keywords/>
  <dc:description/>
  <cp:lastModifiedBy>Phani The Scientist</cp:lastModifiedBy>
  <cp:revision>2</cp:revision>
  <dcterms:created xsi:type="dcterms:W3CDTF">2026-08-14T14:49:00Z</dcterms:created>
  <dcterms:modified xsi:type="dcterms:W3CDTF">2026-08-17T19:00:00Z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