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EBCD8A3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99256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1DCFA6EE" w14:textId="431A8AC2" w:rsidR="006D7A6C" w:rsidRPr="006D7A6C" w:rsidRDefault="006D7A6C" w:rsidP="00011E30">
      <w:pPr>
        <w:pStyle w:val="Toprowtext"/>
      </w:pPr>
      <w:r w:rsidRPr="006D7A6C">
        <w:t xml:space="preserve">Prepared by </w:t>
      </w:r>
      <w:r w:rsidR="000A2C54">
        <w:t>p. devi phanindra</w:t>
      </w:r>
      <w:r w:rsidRPr="006D7A6C">
        <w:tab/>
      </w:r>
      <w:r w:rsidR="000A2C54">
        <w:t>august 1</w:t>
      </w:r>
      <w:r w:rsidR="008D1913">
        <w:t>8</w:t>
      </w:r>
      <w:r w:rsidRPr="006D7A6C">
        <w:t>, 20</w:t>
      </w:r>
      <w:r w:rsidR="000A2C54">
        <w:t>26</w:t>
      </w:r>
    </w:p>
    <w:p w14:paraId="4243B767" w14:textId="1AC47508" w:rsidR="006D7A6C" w:rsidRDefault="00B01159" w:rsidP="003471E8">
      <w:pPr>
        <w:pStyle w:val="QuarterNumber"/>
      </w:pPr>
      <w:r>
        <w:t>JSP</w:t>
      </w:r>
      <w:r>
        <w:br/>
        <w:t>SOLUTIONS</w:t>
      </w:r>
    </w:p>
    <w:p w14:paraId="330C0595" w14:textId="44348D95" w:rsidR="006D7A6C" w:rsidRPr="001F3549" w:rsidRDefault="000A2C54" w:rsidP="003471E8">
      <w:pPr>
        <w:pStyle w:val="Subtitle"/>
      </w:pPr>
      <w:r>
        <w:t>workshops and hackthons</w:t>
      </w:r>
    </w:p>
    <w:p w14:paraId="6F3F064F" w14:textId="27EFBDFB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0A2C54">
        <w:t>jspsolutions.in</w:t>
      </w:r>
      <w:r w:rsidRPr="003471E8">
        <w:tab/>
      </w:r>
      <w:r w:rsidR="000A2C54">
        <w:t>+</w:t>
      </w:r>
      <w:r w:rsidRPr="003471E8">
        <w:t>91</w:t>
      </w:r>
      <w:r w:rsidR="000A2C54">
        <w:t xml:space="preserve"> 6303195089</w:t>
      </w:r>
      <w:r w:rsidRPr="003471E8">
        <w:tab/>
      </w:r>
    </w:p>
    <w:p w14:paraId="5FE1F517" w14:textId="77777777" w:rsidR="001F3549" w:rsidRDefault="001F3549" w:rsidP="001F3549"/>
    <w:p w14:paraId="7A845EE0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9C5E926" w14:textId="0F202852" w:rsidR="000A2C54" w:rsidRPr="000A2C54" w:rsidRDefault="000A2C54" w:rsidP="000A2C54">
      <w:pPr>
        <w:pStyle w:val="Heading1"/>
        <w:jc w:val="center"/>
        <w:rPr>
          <w:sz w:val="24"/>
          <w:szCs w:val="36"/>
        </w:rPr>
      </w:pPr>
      <w:r w:rsidRPr="000A2C54">
        <w:rPr>
          <w:sz w:val="24"/>
          <w:szCs w:val="36"/>
        </w:rPr>
        <w:lastRenderedPageBreak/>
        <w:t>Workshops and hackthons</w:t>
      </w:r>
    </w:p>
    <w:p w14:paraId="11D8DC86" w14:textId="77777777" w:rsid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</w:p>
    <w:p w14:paraId="13DDE568" w14:textId="77777777" w:rsid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</w:p>
    <w:p w14:paraId="08D7C194" w14:textId="4790AA31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JSP Solutions may conduct workshops, technical sessions, seminars, bootcamps, coding activities, and hackathons as part of the student development ecosystem.</w:t>
      </w:r>
    </w:p>
    <w:p w14:paraId="5829F2A0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These activities are intended to provide students with additional opportunities to explore emerging technologies, develop practical skills, solve problems, and interact with trainers and industry professionals.</w:t>
      </w:r>
    </w:p>
    <w:p w14:paraId="5C4DD63D" w14:textId="4D32B484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Technical Workshops</w:t>
      </w:r>
    </w:p>
    <w:p w14:paraId="3120D481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workshops may be organized according to student requirements, academic programs, current technology trends, and institutional interests.</w:t>
      </w:r>
    </w:p>
    <w:p w14:paraId="53851362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Possible workshop topics may include:</w:t>
      </w:r>
    </w:p>
    <w:p w14:paraId="33456B1F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Programming fundamentals</w:t>
      </w:r>
    </w:p>
    <w:p w14:paraId="092B59E9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Web development</w:t>
      </w:r>
    </w:p>
    <w:p w14:paraId="5F24E45C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Mobile application development</w:t>
      </w:r>
    </w:p>
    <w:p w14:paraId="2559776A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Artificial Intelligence</w:t>
      </w:r>
    </w:p>
    <w:p w14:paraId="7446D6C0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Machine Learning</w:t>
      </w:r>
    </w:p>
    <w:p w14:paraId="5CA97B42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Data Science</w:t>
      </w:r>
    </w:p>
    <w:p w14:paraId="6CEA8863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Data Analytics</w:t>
      </w:r>
    </w:p>
    <w:p w14:paraId="7C7F3001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Cybersecurity</w:t>
      </w:r>
    </w:p>
    <w:p w14:paraId="366181E3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Cloud Computing</w:t>
      </w:r>
    </w:p>
    <w:p w14:paraId="55C0AE1E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Internet of Things</w:t>
      </w:r>
    </w:p>
    <w:p w14:paraId="5BE487C5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Software Testing</w:t>
      </w:r>
    </w:p>
    <w:p w14:paraId="6939665B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DevOps</w:t>
      </w:r>
    </w:p>
    <w:p w14:paraId="5A18B06F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Generative AI</w:t>
      </w:r>
    </w:p>
    <w:p w14:paraId="00358A70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UI/UX</w:t>
      </w:r>
    </w:p>
    <w:p w14:paraId="210CA4AF" w14:textId="77777777" w:rsidR="000A2C54" w:rsidRPr="000A2C54" w:rsidRDefault="000A2C54" w:rsidP="000A2C5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Emerging technologies</w:t>
      </w:r>
    </w:p>
    <w:p w14:paraId="7D1697AD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 exact topics will depend on the selected program and available trainers or industry professionals.</w:t>
      </w:r>
    </w:p>
    <w:p w14:paraId="5347AE5F" w14:textId="77777777" w:rsidR="0009143E" w:rsidRDefault="0009143E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1A0149B9" w14:textId="77777777" w:rsidR="0009143E" w:rsidRDefault="0009143E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66C5C8B9" w14:textId="7FF94CB9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lastRenderedPageBreak/>
        <w:t>Practical Workshops</w:t>
      </w:r>
    </w:p>
    <w:p w14:paraId="4CB24B3B" w14:textId="4E988670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Where appropriate, workshops may include hands-on activities rather than only theoretical sessions.</w:t>
      </w:r>
    </w:p>
    <w:p w14:paraId="6EFCF118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Students may be provided with opportunities to:</w:t>
      </w:r>
    </w:p>
    <w:p w14:paraId="78BA1DAD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Configure development environments</w:t>
      </w:r>
    </w:p>
    <w:p w14:paraId="17116EB6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Write and test programs</w:t>
      </w:r>
    </w:p>
    <w:p w14:paraId="12D0EF25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Build small applications</w:t>
      </w:r>
    </w:p>
    <w:p w14:paraId="74732CAA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Analyze datasets</w:t>
      </w:r>
    </w:p>
    <w:p w14:paraId="018567E1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Develop prototypes</w:t>
      </w:r>
    </w:p>
    <w:p w14:paraId="75EEC86D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Work with development tools</w:t>
      </w:r>
    </w:p>
    <w:p w14:paraId="648BE573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Solve technical problems</w:t>
      </w:r>
    </w:p>
    <w:p w14:paraId="65EE48B6" w14:textId="77777777" w:rsidR="000A2C54" w:rsidRPr="000A2C54" w:rsidRDefault="000A2C54" w:rsidP="000A2C5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Implement mini-projects</w:t>
      </w:r>
    </w:p>
    <w:p w14:paraId="01686974" w14:textId="027BC67E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Industry Expert Sessions</w:t>
      </w:r>
    </w:p>
    <w:p w14:paraId="1DA239DF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JSP Solutions may invite industry professionals to conduct specialized sessions covering practical and industry-oriented topics.</w:t>
      </w:r>
    </w:p>
    <w:p w14:paraId="7392D25D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Such sessions may include:</w:t>
      </w:r>
    </w:p>
    <w:p w14:paraId="629D2186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Industry trends</w:t>
      </w:r>
    </w:p>
    <w:p w14:paraId="411BEAEB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Technology adoption</w:t>
      </w:r>
    </w:p>
    <w:p w14:paraId="67102005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Professional practices</w:t>
      </w:r>
    </w:p>
    <w:p w14:paraId="70A95A2C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Real-world project experiences</w:t>
      </w:r>
    </w:p>
    <w:p w14:paraId="2BF53B94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Career opportunities</w:t>
      </w:r>
    </w:p>
    <w:p w14:paraId="79FB5E53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problem-solving</w:t>
      </w:r>
    </w:p>
    <w:p w14:paraId="3B5E93E2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Project architecture</w:t>
      </w:r>
    </w:p>
    <w:p w14:paraId="365C1726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Development methodologies</w:t>
      </w:r>
    </w:p>
    <w:p w14:paraId="05F0E2AD" w14:textId="77777777" w:rsidR="000A2C54" w:rsidRPr="000A2C54" w:rsidRDefault="000A2C54" w:rsidP="000A2C5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Professional communication</w:t>
      </w:r>
    </w:p>
    <w:p w14:paraId="0534C079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These sessions are intended to expose students to perspectives beyond the regular academic curriculum.</w:t>
      </w:r>
    </w:p>
    <w:p w14:paraId="53C88938" w14:textId="13434713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Bootcamps and Intensive Learning Sessions</w:t>
      </w:r>
    </w:p>
    <w:p w14:paraId="4F450A13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Where required, JSP Solutions may organize short-term intensive learning programs or bootcamps focused on a specific technology or skill.</w:t>
      </w:r>
    </w:p>
    <w:p w14:paraId="57A5F030" w14:textId="77777777" w:rsidR="0009143E" w:rsidRDefault="0009143E" w:rsidP="000A2C54">
      <w:pPr>
        <w:spacing w:beforeLines="160" w:before="384" w:afterLines="80" w:after="192"/>
        <w:rPr>
          <w:rFonts w:cs="Times New Roman"/>
          <w:szCs w:val="22"/>
        </w:rPr>
      </w:pPr>
    </w:p>
    <w:p w14:paraId="26A067DA" w14:textId="56D58040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lastRenderedPageBreak/>
        <w:t>A bootcamp may include:</w:t>
      </w:r>
    </w:p>
    <w:p w14:paraId="72BCCDB7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Introduction to the technology</w:t>
      </w:r>
    </w:p>
    <w:p w14:paraId="502CD62C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Guided practical exercises</w:t>
      </w:r>
    </w:p>
    <w:p w14:paraId="63213704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Hands-on activities</w:t>
      </w:r>
    </w:p>
    <w:p w14:paraId="0C4876EA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Assignments</w:t>
      </w:r>
    </w:p>
    <w:p w14:paraId="5306960B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Mini-project development</w:t>
      </w:r>
    </w:p>
    <w:p w14:paraId="3EB71630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reviews</w:t>
      </w:r>
    </w:p>
    <w:p w14:paraId="10DB0263" w14:textId="77777777" w:rsidR="000A2C54" w:rsidRPr="000A2C54" w:rsidRDefault="000A2C54" w:rsidP="000A2C5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Final demonstration</w:t>
      </w:r>
    </w:p>
    <w:p w14:paraId="3CF7465D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 duration and structure will depend on the selected topic.</w:t>
      </w:r>
    </w:p>
    <w:p w14:paraId="755332AD" w14:textId="0F25B158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Hackathons</w:t>
      </w:r>
    </w:p>
    <w:p w14:paraId="13CC0F56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JSP Solutions may organize or support hackathons to encourage students to apply their technical knowledge to practical problems within a defined period.</w:t>
      </w:r>
    </w:p>
    <w:p w14:paraId="16750CB8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Hackathons may involve:</w:t>
      </w:r>
    </w:p>
    <w:p w14:paraId="2375A458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Problem statement announcement</w:t>
      </w:r>
    </w:p>
    <w:p w14:paraId="732E91F7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Team formation</w:t>
      </w:r>
    </w:p>
    <w:p w14:paraId="5CA2B44E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Idea generation</w:t>
      </w:r>
    </w:p>
    <w:p w14:paraId="68EBECAD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Technology selection</w:t>
      </w:r>
    </w:p>
    <w:p w14:paraId="3DE3889B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Solution planning</w:t>
      </w:r>
    </w:p>
    <w:p w14:paraId="5CFC8164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Rapid development</w:t>
      </w:r>
    </w:p>
    <w:p w14:paraId="5DFCC66C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Mentor interaction</w:t>
      </w:r>
    </w:p>
    <w:p w14:paraId="4555090E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Testing and improvement</w:t>
      </w:r>
    </w:p>
    <w:p w14:paraId="6A494689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Final demonstration</w:t>
      </w:r>
    </w:p>
    <w:p w14:paraId="1823D78E" w14:textId="77777777" w:rsidR="000A2C54" w:rsidRPr="000A2C54" w:rsidRDefault="000A2C54" w:rsidP="000A2C54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Evaluation</w:t>
      </w:r>
    </w:p>
    <w:p w14:paraId="321117A3" w14:textId="78439212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szCs w:val="22"/>
        </w:rPr>
        <w:t>H</w:t>
      </w:r>
      <w:r w:rsidRPr="000A2C54">
        <w:rPr>
          <w:rFonts w:cs="Times New Roman"/>
          <w:b/>
          <w:bCs/>
          <w:szCs w:val="22"/>
        </w:rPr>
        <w:t>ackathon Objectives</w:t>
      </w:r>
    </w:p>
    <w:p w14:paraId="54C492C4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Hackathons are intended to develop:</w:t>
      </w:r>
    </w:p>
    <w:p w14:paraId="143F5F25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Creativity</w:t>
      </w:r>
    </w:p>
    <w:p w14:paraId="5E31BE2B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Innovation</w:t>
      </w:r>
    </w:p>
    <w:p w14:paraId="35596C83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Problem-solving</w:t>
      </w:r>
    </w:p>
    <w:p w14:paraId="42A49EDA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Teamwork</w:t>
      </w:r>
    </w:p>
    <w:p w14:paraId="406EF30D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Time management</w:t>
      </w:r>
    </w:p>
    <w:p w14:paraId="7B6F1C1A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implementation</w:t>
      </w:r>
    </w:p>
    <w:p w14:paraId="7095FE3D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Presentation skills</w:t>
      </w:r>
    </w:p>
    <w:p w14:paraId="45476079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Decision-making</w:t>
      </w:r>
    </w:p>
    <w:p w14:paraId="5E4CD49A" w14:textId="77777777" w:rsidR="000A2C54" w:rsidRPr="000A2C54" w:rsidRDefault="000A2C54" w:rsidP="000A2C54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Rapid prototyping</w:t>
      </w:r>
    </w:p>
    <w:p w14:paraId="4484FF32" w14:textId="3CCB8D1D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lastRenderedPageBreak/>
        <w:t>Mentor Support During Hackathons</w:t>
      </w:r>
    </w:p>
    <w:p w14:paraId="3D3F068B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Where applicable, industry professionals and JSP Solutions trainers may provide guidance during hackathons.</w:t>
      </w:r>
    </w:p>
    <w:p w14:paraId="35EAD31F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Mentor support may include:</w:t>
      </w:r>
    </w:p>
    <w:p w14:paraId="0CB210D3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Idea validation</w:t>
      </w:r>
    </w:p>
    <w:p w14:paraId="263C29D9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guidance</w:t>
      </w:r>
    </w:p>
    <w:p w14:paraId="6D1E3056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Architecture suggestions</w:t>
      </w:r>
    </w:p>
    <w:p w14:paraId="3A315086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Problem-solving assistance</w:t>
      </w:r>
    </w:p>
    <w:p w14:paraId="10EAF322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Project review</w:t>
      </w:r>
    </w:p>
    <w:p w14:paraId="207E19A6" w14:textId="77777777" w:rsidR="000A2C54" w:rsidRPr="000A2C54" w:rsidRDefault="000A2C54" w:rsidP="000A2C54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Presentation feedback</w:t>
      </w:r>
    </w:p>
    <w:p w14:paraId="20AAB4EC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Mentors may guide participants without directly completing the project on behalf of the students.</w:t>
      </w:r>
    </w:p>
    <w:p w14:paraId="4FEB7D60" w14:textId="518B0CE1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Project Demonstration and Evaluation</w:t>
      </w:r>
    </w:p>
    <w:p w14:paraId="1835BC32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At the conclusion of a workshop, bootcamp, or hackathon, students may be asked to demonstrate their work.</w:t>
      </w:r>
    </w:p>
    <w:p w14:paraId="6081885A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Evaluation criteria may include:</w:t>
      </w:r>
    </w:p>
    <w:p w14:paraId="6458DBC1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Innovation</w:t>
      </w:r>
    </w:p>
    <w:p w14:paraId="3FF36D01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Technical implementation</w:t>
      </w:r>
    </w:p>
    <w:p w14:paraId="78A99CCC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Practical usefulness</w:t>
      </w:r>
    </w:p>
    <w:p w14:paraId="1DF12B5B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Problem-solving</w:t>
      </w:r>
    </w:p>
    <w:p w14:paraId="4819159A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Project quality</w:t>
      </w:r>
    </w:p>
    <w:p w14:paraId="055EA318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Teamwork</w:t>
      </w:r>
    </w:p>
    <w:p w14:paraId="1AA383A6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Presentation</w:t>
      </w:r>
    </w:p>
    <w:p w14:paraId="0DFE2610" w14:textId="77777777" w:rsidR="000A2C54" w:rsidRPr="000A2C54" w:rsidRDefault="000A2C54" w:rsidP="000A2C54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Completion within the applicable time period</w:t>
      </w:r>
    </w:p>
    <w:p w14:paraId="6A06F479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 evaluation criteria will be communicated according to the specific activity.</w:t>
      </w:r>
    </w:p>
    <w:p w14:paraId="27DDBCCC" w14:textId="353DF5CD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Participation and Recognition</w:t>
      </w:r>
    </w:p>
    <w:p w14:paraId="00A094BC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Depending on the activity, participating students may receive:</w:t>
      </w:r>
    </w:p>
    <w:p w14:paraId="2B76B3BC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Participation documentation</w:t>
      </w:r>
    </w:p>
    <w:p w14:paraId="03D9F90F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Certificates</w:t>
      </w:r>
    </w:p>
    <w:p w14:paraId="5C34778C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Project recognition</w:t>
      </w:r>
    </w:p>
    <w:p w14:paraId="63DB15CE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Awards</w:t>
      </w:r>
    </w:p>
    <w:p w14:paraId="66E05D32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Mentor feedback</w:t>
      </w:r>
    </w:p>
    <w:p w14:paraId="48642D71" w14:textId="77777777" w:rsidR="000A2C54" w:rsidRPr="000A2C54" w:rsidRDefault="000A2C54" w:rsidP="000A2C54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lastRenderedPageBreak/>
        <w:t>Opportunities for project showcase</w:t>
      </w:r>
    </w:p>
    <w:p w14:paraId="46301F91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Any award, certificate, or recognition will be subject to the rules and requirements of the particular event.</w:t>
      </w:r>
    </w:p>
    <w:p w14:paraId="410AAE36" w14:textId="77777777" w:rsid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3F37DD82" w14:textId="7B01B6DA" w:rsidR="000A2C54" w:rsidRPr="000A2C54" w:rsidRDefault="000A2C54" w:rsidP="000A2C5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0A2C54">
        <w:rPr>
          <w:rFonts w:cs="Times New Roman"/>
          <w:b/>
          <w:bCs/>
          <w:szCs w:val="22"/>
        </w:rPr>
        <w:t>Institutional Collaboration</w:t>
      </w:r>
    </w:p>
    <w:p w14:paraId="5D39AA47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Workshops and hackathons may be organized in coordination with the partner institution.</w:t>
      </w:r>
    </w:p>
    <w:p w14:paraId="08464EC5" w14:textId="77777777" w:rsidR="000A2C54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 college and JSP Solutions may mutually determine:</w:t>
      </w:r>
    </w:p>
    <w:p w14:paraId="0C48A167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Topic</w:t>
      </w:r>
    </w:p>
    <w:p w14:paraId="5964AAFB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Date and duration</w:t>
      </w:r>
    </w:p>
    <w:p w14:paraId="060052BA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Venue</w:t>
      </w:r>
    </w:p>
    <w:p w14:paraId="5572607E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Student eligibility</w:t>
      </w:r>
    </w:p>
    <w:p w14:paraId="1FECA116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Infrastructure</w:t>
      </w:r>
    </w:p>
    <w:p w14:paraId="53EC7E44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Number of participants</w:t>
      </w:r>
    </w:p>
    <w:p w14:paraId="32B4D62A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Mentors</w:t>
      </w:r>
    </w:p>
    <w:p w14:paraId="5E88CC78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Evaluation process</w:t>
      </w:r>
    </w:p>
    <w:p w14:paraId="4118EECF" w14:textId="77777777" w:rsidR="000A2C54" w:rsidRPr="000A2C54" w:rsidRDefault="000A2C54" w:rsidP="000A2C54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Certificates or recognition</w:t>
      </w:r>
    </w:p>
    <w:p w14:paraId="7CFEE65A" w14:textId="6E358557" w:rsidR="00F34678" w:rsidRPr="000A2C54" w:rsidRDefault="000A2C54" w:rsidP="000A2C54">
      <w:pPr>
        <w:spacing w:beforeLines="160" w:before="384" w:afterLines="80" w:after="192"/>
        <w:rPr>
          <w:rFonts w:cs="Times New Roman"/>
          <w:szCs w:val="22"/>
        </w:rPr>
      </w:pPr>
      <w:r w:rsidRPr="000A2C54">
        <w:rPr>
          <w:rFonts w:cs="Times New Roman"/>
          <w:szCs w:val="22"/>
        </w:rPr>
        <w:t>These activities can be integrated into the broader student-development and industry-exposure framework.</w:t>
      </w:r>
    </w:p>
    <w:sectPr w:rsidR="00F34678" w:rsidRPr="000A2C54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834B" w14:textId="77777777" w:rsidR="00141D6F" w:rsidRDefault="00141D6F" w:rsidP="001133A5">
      <w:pPr>
        <w:spacing w:after="0"/>
      </w:pPr>
      <w:r>
        <w:separator/>
      </w:r>
    </w:p>
  </w:endnote>
  <w:endnote w:type="continuationSeparator" w:id="0">
    <w:p w14:paraId="619802AE" w14:textId="77777777" w:rsidR="00141D6F" w:rsidRDefault="00141D6F" w:rsidP="001133A5">
      <w:pPr>
        <w:spacing w:after="0"/>
      </w:pPr>
      <w:r>
        <w:continuationSeparator/>
      </w:r>
    </w:p>
  </w:endnote>
  <w:endnote w:type="continuationNotice" w:id="1">
    <w:p w14:paraId="1C82A241" w14:textId="77777777" w:rsidR="00141D6F" w:rsidRDefault="00141D6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1620" w14:textId="77777777" w:rsidR="00141D6F" w:rsidRDefault="00141D6F" w:rsidP="001133A5">
      <w:pPr>
        <w:spacing w:after="0"/>
      </w:pPr>
      <w:r>
        <w:separator/>
      </w:r>
    </w:p>
  </w:footnote>
  <w:footnote w:type="continuationSeparator" w:id="0">
    <w:p w14:paraId="2F1845A8" w14:textId="77777777" w:rsidR="00141D6F" w:rsidRDefault="00141D6F" w:rsidP="001133A5">
      <w:pPr>
        <w:spacing w:after="0"/>
      </w:pPr>
      <w:r>
        <w:continuationSeparator/>
      </w:r>
    </w:p>
  </w:footnote>
  <w:footnote w:type="continuationNotice" w:id="1">
    <w:p w14:paraId="7AAE3107" w14:textId="77777777" w:rsidR="00141D6F" w:rsidRDefault="00141D6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D0C"/>
    <w:multiLevelType w:val="hybridMultilevel"/>
    <w:tmpl w:val="2FBEE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12C10"/>
    <w:multiLevelType w:val="hybridMultilevel"/>
    <w:tmpl w:val="42F4D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B4922"/>
    <w:multiLevelType w:val="hybridMultilevel"/>
    <w:tmpl w:val="B290C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3B7CFF"/>
    <w:multiLevelType w:val="multilevel"/>
    <w:tmpl w:val="49C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07FB"/>
    <w:multiLevelType w:val="hybridMultilevel"/>
    <w:tmpl w:val="9A728A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E5564C"/>
    <w:multiLevelType w:val="hybridMultilevel"/>
    <w:tmpl w:val="C882B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C52AA9"/>
    <w:multiLevelType w:val="hybridMultilevel"/>
    <w:tmpl w:val="8C122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EA3B04"/>
    <w:multiLevelType w:val="multilevel"/>
    <w:tmpl w:val="B014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F5BB3"/>
    <w:multiLevelType w:val="multilevel"/>
    <w:tmpl w:val="547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84CF7"/>
    <w:multiLevelType w:val="hybridMultilevel"/>
    <w:tmpl w:val="C2969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B25884"/>
    <w:multiLevelType w:val="multilevel"/>
    <w:tmpl w:val="0CD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263D0"/>
    <w:multiLevelType w:val="multilevel"/>
    <w:tmpl w:val="F89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17D63"/>
    <w:multiLevelType w:val="multilevel"/>
    <w:tmpl w:val="029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D6572"/>
    <w:multiLevelType w:val="multilevel"/>
    <w:tmpl w:val="1A9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30D58"/>
    <w:multiLevelType w:val="hybridMultilevel"/>
    <w:tmpl w:val="2ED4C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99B68E6"/>
    <w:multiLevelType w:val="multilevel"/>
    <w:tmpl w:val="FDA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044C7"/>
    <w:multiLevelType w:val="hybridMultilevel"/>
    <w:tmpl w:val="8BBC5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B1505B"/>
    <w:multiLevelType w:val="multilevel"/>
    <w:tmpl w:val="E7F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53DC1"/>
    <w:multiLevelType w:val="multilevel"/>
    <w:tmpl w:val="A59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147E8"/>
    <w:multiLevelType w:val="hybridMultilevel"/>
    <w:tmpl w:val="CA1AB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8645530">
    <w:abstractNumId w:val="3"/>
  </w:num>
  <w:num w:numId="2" w16cid:durableId="1556700060">
    <w:abstractNumId w:val="17"/>
  </w:num>
  <w:num w:numId="3" w16cid:durableId="2103798470">
    <w:abstractNumId w:val="11"/>
  </w:num>
  <w:num w:numId="4" w16cid:durableId="1689718224">
    <w:abstractNumId w:val="18"/>
  </w:num>
  <w:num w:numId="5" w16cid:durableId="1207914913">
    <w:abstractNumId w:val="7"/>
  </w:num>
  <w:num w:numId="6" w16cid:durableId="105076790">
    <w:abstractNumId w:val="13"/>
  </w:num>
  <w:num w:numId="7" w16cid:durableId="1701735322">
    <w:abstractNumId w:val="12"/>
  </w:num>
  <w:num w:numId="8" w16cid:durableId="1892304323">
    <w:abstractNumId w:val="10"/>
  </w:num>
  <w:num w:numId="9" w16cid:durableId="930087600">
    <w:abstractNumId w:val="8"/>
  </w:num>
  <w:num w:numId="10" w16cid:durableId="1780682399">
    <w:abstractNumId w:val="15"/>
  </w:num>
  <w:num w:numId="11" w16cid:durableId="1402757400">
    <w:abstractNumId w:val="5"/>
  </w:num>
  <w:num w:numId="12" w16cid:durableId="928779604">
    <w:abstractNumId w:val="19"/>
  </w:num>
  <w:num w:numId="13" w16cid:durableId="1554004672">
    <w:abstractNumId w:val="6"/>
  </w:num>
  <w:num w:numId="14" w16cid:durableId="1662734082">
    <w:abstractNumId w:val="14"/>
  </w:num>
  <w:num w:numId="15" w16cid:durableId="1453204816">
    <w:abstractNumId w:val="4"/>
  </w:num>
  <w:num w:numId="16" w16cid:durableId="1146167501">
    <w:abstractNumId w:val="1"/>
  </w:num>
  <w:num w:numId="17" w16cid:durableId="2115395923">
    <w:abstractNumId w:val="0"/>
  </w:num>
  <w:num w:numId="18" w16cid:durableId="428895231">
    <w:abstractNumId w:val="16"/>
  </w:num>
  <w:num w:numId="19" w16cid:durableId="1432244113">
    <w:abstractNumId w:val="9"/>
  </w:num>
  <w:num w:numId="20" w16cid:durableId="377317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54"/>
    <w:rsid w:val="00011E30"/>
    <w:rsid w:val="0009143E"/>
    <w:rsid w:val="000A2C54"/>
    <w:rsid w:val="000B2583"/>
    <w:rsid w:val="001133A5"/>
    <w:rsid w:val="00123B68"/>
    <w:rsid w:val="00141D6F"/>
    <w:rsid w:val="00161551"/>
    <w:rsid w:val="00165562"/>
    <w:rsid w:val="001925A6"/>
    <w:rsid w:val="001B4C59"/>
    <w:rsid w:val="001E0EDD"/>
    <w:rsid w:val="001F3549"/>
    <w:rsid w:val="00323199"/>
    <w:rsid w:val="00340417"/>
    <w:rsid w:val="003456F5"/>
    <w:rsid w:val="003471E8"/>
    <w:rsid w:val="003565D3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7D35F8"/>
    <w:rsid w:val="00836563"/>
    <w:rsid w:val="00880210"/>
    <w:rsid w:val="0089516C"/>
    <w:rsid w:val="008D1913"/>
    <w:rsid w:val="00931E5E"/>
    <w:rsid w:val="009A31FD"/>
    <w:rsid w:val="009D5C92"/>
    <w:rsid w:val="00A66CA2"/>
    <w:rsid w:val="00AF0ED8"/>
    <w:rsid w:val="00B01159"/>
    <w:rsid w:val="00B24126"/>
    <w:rsid w:val="00B37731"/>
    <w:rsid w:val="00B94968"/>
    <w:rsid w:val="00DB6068"/>
    <w:rsid w:val="00F34678"/>
    <w:rsid w:val="00F60A8E"/>
    <w:rsid w:val="00F765FC"/>
    <w:rsid w:val="00F93BD3"/>
    <w:rsid w:val="00FB4EE1"/>
    <w:rsid w:val="00FD5B95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3E95F"/>
  <w15:chartTrackingRefBased/>
  <w15:docId w15:val="{4AE84781-0319-4F17-8DA7-59E1214C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0A2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10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4</cp:revision>
  <dcterms:created xsi:type="dcterms:W3CDTF">2026-08-15T04:53:00Z</dcterms:created>
  <dcterms:modified xsi:type="dcterms:W3CDTF">2026-08-17T19:02:00Z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