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5F8A63FB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B4C11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5B2A767D" w14:textId="2D535BFC" w:rsidR="006D7A6C" w:rsidRPr="006D7A6C" w:rsidRDefault="006D7A6C" w:rsidP="00011E30">
      <w:pPr>
        <w:pStyle w:val="Toprowtext"/>
      </w:pPr>
      <w:r w:rsidRPr="006D7A6C">
        <w:t xml:space="preserve">Prepared by </w:t>
      </w:r>
      <w:r w:rsidR="004E6BAA">
        <w:t>p. devi phanindra</w:t>
      </w:r>
      <w:r w:rsidRPr="006D7A6C">
        <w:tab/>
      </w:r>
      <w:r w:rsidR="004E6BAA">
        <w:t>august</w:t>
      </w:r>
      <w:r w:rsidRPr="006D7A6C">
        <w:t xml:space="preserve"> </w:t>
      </w:r>
      <w:r w:rsidR="004E6BAA">
        <w:t>1</w:t>
      </w:r>
      <w:r w:rsidR="000C2291">
        <w:t>8</w:t>
      </w:r>
      <w:r w:rsidRPr="006D7A6C">
        <w:t>, 20</w:t>
      </w:r>
      <w:r w:rsidR="004E6BAA">
        <w:t>26</w:t>
      </w:r>
    </w:p>
    <w:p w14:paraId="11D506AD" w14:textId="77777777" w:rsidR="000C2291" w:rsidRPr="000C2291" w:rsidRDefault="000C2291" w:rsidP="000C2291">
      <w:pPr>
        <w:pStyle w:val="QuarterNumber"/>
      </w:pPr>
      <w:r w:rsidRPr="000C2291">
        <w:t>JSP</w:t>
      </w:r>
      <w:r w:rsidRPr="000C2291">
        <w:br/>
        <w:t>SOLUTIONS</w:t>
      </w:r>
    </w:p>
    <w:p w14:paraId="6466E3A3" w14:textId="1A285FC6" w:rsidR="006D7A6C" w:rsidRPr="001F3549" w:rsidRDefault="004E6BAA" w:rsidP="003471E8">
      <w:pPr>
        <w:pStyle w:val="Subtitle"/>
      </w:pPr>
      <w:r>
        <w:t>Implementation plan</w:t>
      </w:r>
    </w:p>
    <w:p w14:paraId="5A37C339" w14:textId="6FCAF1D5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4E6BAA">
        <w:t>jspsolutions.in</w:t>
      </w:r>
      <w:r w:rsidRPr="003471E8">
        <w:tab/>
      </w:r>
      <w:r w:rsidR="004E6BAA">
        <w:t>+91 6303195089</w:t>
      </w:r>
      <w:r w:rsidRPr="003471E8">
        <w:tab/>
      </w:r>
    </w:p>
    <w:p w14:paraId="284947D6" w14:textId="77777777" w:rsidR="001F3549" w:rsidRDefault="001F3549" w:rsidP="001F3549"/>
    <w:p w14:paraId="1E55A653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2DC20499" w14:textId="4A525456" w:rsidR="004E6BAA" w:rsidRPr="004E6BAA" w:rsidRDefault="004E6BAA" w:rsidP="004E6BAA">
      <w:pPr>
        <w:pStyle w:val="Heading1"/>
        <w:jc w:val="center"/>
        <w:rPr>
          <w:sz w:val="28"/>
          <w:szCs w:val="38"/>
        </w:rPr>
      </w:pPr>
      <w:r w:rsidRPr="004E6BAA">
        <w:rPr>
          <w:sz w:val="28"/>
          <w:szCs w:val="38"/>
        </w:rPr>
        <w:lastRenderedPageBreak/>
        <w:t>Implementation Plan</w:t>
      </w:r>
    </w:p>
    <w:p w14:paraId="2574044D" w14:textId="77777777" w:rsid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</w:p>
    <w:p w14:paraId="1B3B49F4" w14:textId="77777777" w:rsid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</w:p>
    <w:p w14:paraId="07373D13" w14:textId="6ED5CD8B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JSP Solutions Industry-Integrated Training &amp; Project Program will be implemented through a structured coordination process between JSP Solutions and the partner institution.</w:t>
      </w:r>
    </w:p>
    <w:p w14:paraId="6D2EAD0F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implementation plan is intended to ensure clear communication, appropriate scheduling, student participation, effective training delivery, project monitoring, evaluation, and completion.</w:t>
      </w:r>
    </w:p>
    <w:p w14:paraId="32B20A44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exact implementation timeline may be customized according to the institution's academic calendar, selected program duration, student strength, infrastructure, and project requirements.</w:t>
      </w:r>
    </w:p>
    <w:p w14:paraId="7340A93E" w14:textId="45A6FDB6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Stage 1 — Institutional Discussion</w:t>
      </w:r>
    </w:p>
    <w:p w14:paraId="12A9A7DD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initial stage will involve discussions between JSP Solutions and the partner institution to understand the institution's requirements and determine the appropriate program structure.</w:t>
      </w:r>
    </w:p>
    <w:p w14:paraId="119971F9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Discussions may cover:</w:t>
      </w:r>
    </w:p>
    <w:p w14:paraId="46B62922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Student strength</w:t>
      </w:r>
    </w:p>
    <w:p w14:paraId="5554E8B9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Departments</w:t>
      </w:r>
    </w:p>
    <w:p w14:paraId="3570E636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Academic programs</w:t>
      </w:r>
    </w:p>
    <w:p w14:paraId="473C79C3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Domains</w:t>
      </w:r>
    </w:p>
    <w:p w14:paraId="76180700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Program duration</w:t>
      </w:r>
    </w:p>
    <w:p w14:paraId="12D1910D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Training requirements</w:t>
      </w:r>
    </w:p>
    <w:p w14:paraId="0CB6518E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Project requirements</w:t>
      </w:r>
    </w:p>
    <w:p w14:paraId="4963600B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Mentorship</w:t>
      </w:r>
    </w:p>
    <w:p w14:paraId="04686D53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Infrastructure</w:t>
      </w:r>
    </w:p>
    <w:p w14:paraId="3536CF23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Computer facilities</w:t>
      </w:r>
    </w:p>
    <w:p w14:paraId="12B53E38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Fees</w:t>
      </w:r>
    </w:p>
    <w:p w14:paraId="4E20AF47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Certification</w:t>
      </w:r>
    </w:p>
    <w:p w14:paraId="56F114D4" w14:textId="77777777" w:rsidR="004E6BAA" w:rsidRPr="004E6BAA" w:rsidRDefault="004E6BAA" w:rsidP="004E6BA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Institutional procedures</w:t>
      </w:r>
    </w:p>
    <w:p w14:paraId="79B8E147" w14:textId="030775F1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Stage 2 — Program Finalization</w:t>
      </w:r>
    </w:p>
    <w:p w14:paraId="44A75FF2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Based on the institutional requirements, both parties will finalize the applicable program.</w:t>
      </w:r>
    </w:p>
    <w:p w14:paraId="6418AA31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final structure may specify:</w:t>
      </w:r>
    </w:p>
    <w:p w14:paraId="21460D7E" w14:textId="77777777" w:rsidR="004E6BAA" w:rsidRPr="004E6BAA" w:rsidRDefault="004E6BAA" w:rsidP="004E6BA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lastRenderedPageBreak/>
        <w:t>Program duration</w:t>
      </w:r>
    </w:p>
    <w:p w14:paraId="17805FA3" w14:textId="77777777" w:rsidR="004E6BAA" w:rsidRPr="004E6BAA" w:rsidRDefault="004E6BAA" w:rsidP="004E6BA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Curriculum</w:t>
      </w:r>
    </w:p>
    <w:p w14:paraId="32E1A0EB" w14:textId="77777777" w:rsidR="004E6BAA" w:rsidRPr="004E6BAA" w:rsidRDefault="004E6BAA" w:rsidP="004E6BA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Training schedule</w:t>
      </w:r>
    </w:p>
    <w:p w14:paraId="14E733C3" w14:textId="77777777" w:rsidR="004E6BAA" w:rsidRPr="004E6BAA" w:rsidRDefault="004E6BAA" w:rsidP="004E6BA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Domains</w:t>
      </w:r>
    </w:p>
    <w:p w14:paraId="04B971E5" w14:textId="77777777" w:rsidR="004E6BAA" w:rsidRPr="004E6BAA" w:rsidRDefault="004E6BAA" w:rsidP="004E6BA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Number of students</w:t>
      </w:r>
    </w:p>
    <w:p w14:paraId="59531E8E" w14:textId="77777777" w:rsidR="004E6BAA" w:rsidRPr="004E6BAA" w:rsidRDefault="004E6BAA" w:rsidP="004E6BA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Number of sessions</w:t>
      </w:r>
    </w:p>
    <w:p w14:paraId="64C8088C" w14:textId="77777777" w:rsidR="004E6BAA" w:rsidRPr="004E6BAA" w:rsidRDefault="004E6BAA" w:rsidP="004E6BA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Mentorship structure</w:t>
      </w:r>
    </w:p>
    <w:p w14:paraId="68FCD054" w14:textId="77777777" w:rsidR="004E6BAA" w:rsidRPr="004E6BAA" w:rsidRDefault="004E6BAA" w:rsidP="004E6BA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Project scope</w:t>
      </w:r>
    </w:p>
    <w:p w14:paraId="45D10ED1" w14:textId="77777777" w:rsidR="004E6BAA" w:rsidRPr="004E6BAA" w:rsidRDefault="004E6BAA" w:rsidP="004E6BA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Facilities</w:t>
      </w:r>
    </w:p>
    <w:p w14:paraId="00323BC6" w14:textId="77777777" w:rsidR="004E6BAA" w:rsidRPr="004E6BAA" w:rsidRDefault="004E6BAA" w:rsidP="004E6BA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Assessments</w:t>
      </w:r>
    </w:p>
    <w:p w14:paraId="222BD839" w14:textId="77777777" w:rsidR="004E6BAA" w:rsidRPr="004E6BAA" w:rsidRDefault="004E6BAA" w:rsidP="004E6BA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Certification requirements</w:t>
      </w:r>
    </w:p>
    <w:p w14:paraId="0712CC84" w14:textId="77777777" w:rsidR="004E6BAA" w:rsidRPr="004E6BAA" w:rsidRDefault="004E6BAA" w:rsidP="004E6BA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Fee structure</w:t>
      </w:r>
    </w:p>
    <w:p w14:paraId="773CA297" w14:textId="7A72FE2B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Stage 3 — Institutional Approval and Agreement</w:t>
      </w:r>
    </w:p>
    <w:p w14:paraId="6C36755C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Where required, the institution and JSP Solutions will complete the necessary internal approvals and enter into the applicable collaboration agreement or MoU.</w:t>
      </w:r>
    </w:p>
    <w:p w14:paraId="00414A07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agreement may define:</w:t>
      </w:r>
    </w:p>
    <w:p w14:paraId="63C1AEE8" w14:textId="77777777" w:rsidR="004E6BAA" w:rsidRPr="004E6BAA" w:rsidRDefault="004E6BAA" w:rsidP="004E6BAA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Roles and responsibilities</w:t>
      </w:r>
    </w:p>
    <w:p w14:paraId="185FD540" w14:textId="77777777" w:rsidR="004E6BAA" w:rsidRPr="004E6BAA" w:rsidRDefault="004E6BAA" w:rsidP="004E6BAA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Program scope</w:t>
      </w:r>
    </w:p>
    <w:p w14:paraId="2F84A762" w14:textId="77777777" w:rsidR="004E6BAA" w:rsidRPr="004E6BAA" w:rsidRDefault="004E6BAA" w:rsidP="004E6BAA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Student participation</w:t>
      </w:r>
    </w:p>
    <w:p w14:paraId="0F1617BF" w14:textId="77777777" w:rsidR="004E6BAA" w:rsidRPr="004E6BAA" w:rsidRDefault="004E6BAA" w:rsidP="004E6BAA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Fees</w:t>
      </w:r>
    </w:p>
    <w:p w14:paraId="5D99B641" w14:textId="77777777" w:rsidR="004E6BAA" w:rsidRPr="004E6BAA" w:rsidRDefault="004E6BAA" w:rsidP="004E6BAA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Infrastructure</w:t>
      </w:r>
    </w:p>
    <w:p w14:paraId="6CF1BA78" w14:textId="77777777" w:rsidR="004E6BAA" w:rsidRPr="004E6BAA" w:rsidRDefault="004E6BAA" w:rsidP="004E6BAA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Attendance</w:t>
      </w:r>
    </w:p>
    <w:p w14:paraId="108B8C27" w14:textId="77777777" w:rsidR="004E6BAA" w:rsidRPr="004E6BAA" w:rsidRDefault="004E6BAA" w:rsidP="004E6BAA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Project evaluation</w:t>
      </w:r>
    </w:p>
    <w:p w14:paraId="548C5FB3" w14:textId="77777777" w:rsidR="004E6BAA" w:rsidRPr="004E6BAA" w:rsidRDefault="004E6BAA" w:rsidP="004E6BAA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Certification</w:t>
      </w:r>
    </w:p>
    <w:p w14:paraId="28404453" w14:textId="77777777" w:rsidR="004E6BAA" w:rsidRPr="004E6BAA" w:rsidRDefault="004E6BAA" w:rsidP="004E6BAA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Data and privacy requirements</w:t>
      </w:r>
    </w:p>
    <w:p w14:paraId="4489E604" w14:textId="77777777" w:rsidR="004E6BAA" w:rsidRPr="004E6BAA" w:rsidRDefault="004E6BAA" w:rsidP="004E6BAA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Intellectual-property arrangements</w:t>
      </w:r>
    </w:p>
    <w:p w14:paraId="7949F454" w14:textId="77777777" w:rsidR="004E6BAA" w:rsidRPr="004E6BAA" w:rsidRDefault="004E6BAA" w:rsidP="004E6BAA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Other mutually agreed terms</w:t>
      </w:r>
    </w:p>
    <w:p w14:paraId="252F224B" w14:textId="6B39A272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Stage 4 — Student Orientation</w:t>
      </w:r>
    </w:p>
    <w:p w14:paraId="1C4360C1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Before formal training begins, students will be introduced to the program.</w:t>
      </w:r>
    </w:p>
    <w:p w14:paraId="5FE386DB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orientation may explain:</w:t>
      </w:r>
    </w:p>
    <w:p w14:paraId="36B968FC" w14:textId="77777777" w:rsidR="004E6BAA" w:rsidRPr="004E6BAA" w:rsidRDefault="004E6BAA" w:rsidP="004E6BAA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Program objectives</w:t>
      </w:r>
    </w:p>
    <w:p w14:paraId="01FD54D5" w14:textId="77777777" w:rsidR="004E6BAA" w:rsidRPr="004E6BAA" w:rsidRDefault="004E6BAA" w:rsidP="004E6BAA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Duration</w:t>
      </w:r>
    </w:p>
    <w:p w14:paraId="6EAC1537" w14:textId="77777777" w:rsidR="004E6BAA" w:rsidRPr="004E6BAA" w:rsidRDefault="004E6BAA" w:rsidP="004E6BAA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Domains</w:t>
      </w:r>
    </w:p>
    <w:p w14:paraId="5AB6D4C5" w14:textId="77777777" w:rsidR="004E6BAA" w:rsidRPr="004E6BAA" w:rsidRDefault="004E6BAA" w:rsidP="004E6BAA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Learning structure</w:t>
      </w:r>
    </w:p>
    <w:p w14:paraId="330D68CD" w14:textId="77777777" w:rsidR="004E6BAA" w:rsidRPr="004E6BAA" w:rsidRDefault="004E6BAA" w:rsidP="004E6BAA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Attendance requirements</w:t>
      </w:r>
    </w:p>
    <w:p w14:paraId="247A5525" w14:textId="77777777" w:rsidR="004E6BAA" w:rsidRPr="004E6BAA" w:rsidRDefault="004E6BAA" w:rsidP="004E6BAA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lastRenderedPageBreak/>
        <w:t>Project process</w:t>
      </w:r>
    </w:p>
    <w:p w14:paraId="042129A9" w14:textId="77777777" w:rsidR="004E6BAA" w:rsidRPr="004E6BAA" w:rsidRDefault="004E6BAA" w:rsidP="004E6BAA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Mentorship</w:t>
      </w:r>
    </w:p>
    <w:p w14:paraId="0747FB3C" w14:textId="77777777" w:rsidR="004E6BAA" w:rsidRPr="004E6BAA" w:rsidRDefault="004E6BAA" w:rsidP="004E6BAA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Assessment</w:t>
      </w:r>
    </w:p>
    <w:p w14:paraId="6F7DE12B" w14:textId="77777777" w:rsidR="004E6BAA" w:rsidRPr="004E6BAA" w:rsidRDefault="004E6BAA" w:rsidP="004E6BAA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Certification</w:t>
      </w:r>
    </w:p>
    <w:p w14:paraId="4B342D8D" w14:textId="77777777" w:rsidR="004E6BAA" w:rsidRPr="004E6BAA" w:rsidRDefault="004E6BAA" w:rsidP="004E6BAA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Student responsibilities</w:t>
      </w:r>
    </w:p>
    <w:p w14:paraId="2BC448AD" w14:textId="77777777" w:rsidR="004E6BAA" w:rsidRPr="004E6BAA" w:rsidRDefault="004E6BAA" w:rsidP="004E6BAA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Portfolio opportunities</w:t>
      </w:r>
    </w:p>
    <w:p w14:paraId="2424CF25" w14:textId="2818CB85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Stage 5 — Domain Selection and Batch Formation</w:t>
      </w:r>
    </w:p>
    <w:p w14:paraId="332B7E0E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Students will select or be assigned appropriate domains based on:</w:t>
      </w:r>
    </w:p>
    <w:p w14:paraId="268FC118" w14:textId="77777777" w:rsidR="004E6BAA" w:rsidRPr="004E6BAA" w:rsidRDefault="004E6BAA" w:rsidP="004E6BAA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Academic background</w:t>
      </w:r>
    </w:p>
    <w:p w14:paraId="73EF7FAC" w14:textId="77777777" w:rsidR="004E6BAA" w:rsidRPr="004E6BAA" w:rsidRDefault="004E6BAA" w:rsidP="004E6BAA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Interest</w:t>
      </w:r>
    </w:p>
    <w:p w14:paraId="4601CE0A" w14:textId="77777777" w:rsidR="004E6BAA" w:rsidRPr="004E6BAA" w:rsidRDefault="004E6BAA" w:rsidP="004E6BAA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Skill level</w:t>
      </w:r>
    </w:p>
    <w:p w14:paraId="4E4A267B" w14:textId="77777777" w:rsidR="004E6BAA" w:rsidRPr="004E6BAA" w:rsidRDefault="004E6BAA" w:rsidP="004E6BAA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Career objectives</w:t>
      </w:r>
    </w:p>
    <w:p w14:paraId="0DB31627" w14:textId="77777777" w:rsidR="004E6BAA" w:rsidRPr="004E6BAA" w:rsidRDefault="004E6BAA" w:rsidP="004E6BAA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Project requirements</w:t>
      </w:r>
    </w:p>
    <w:p w14:paraId="2A658500" w14:textId="77777777" w:rsidR="004E6BAA" w:rsidRPr="004E6BAA" w:rsidRDefault="004E6BAA" w:rsidP="004E6BAA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Available program options</w:t>
      </w:r>
    </w:p>
    <w:p w14:paraId="13AC18A2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Students may then be organized into appropriate batches or project teams.</w:t>
      </w:r>
    </w:p>
    <w:p w14:paraId="4C39CB34" w14:textId="3F00F3CF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Stage 6 — Foundation and Domain Training</w:t>
      </w:r>
    </w:p>
    <w:p w14:paraId="60356740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JSP Solutions will begin the agreed training program.</w:t>
      </w:r>
    </w:p>
    <w:p w14:paraId="7BC6E886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Training may include:</w:t>
      </w:r>
    </w:p>
    <w:p w14:paraId="18D35A90" w14:textId="77777777" w:rsidR="004E6BAA" w:rsidRPr="004E6BAA" w:rsidRDefault="004E6BAA" w:rsidP="004E6BAA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Foundation concepts</w:t>
      </w:r>
    </w:p>
    <w:p w14:paraId="7F45FFC7" w14:textId="77777777" w:rsidR="004E6BAA" w:rsidRPr="004E6BAA" w:rsidRDefault="004E6BAA" w:rsidP="004E6BAA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Domain-specific technologies</w:t>
      </w:r>
    </w:p>
    <w:p w14:paraId="3B7281B6" w14:textId="77777777" w:rsidR="004E6BAA" w:rsidRPr="004E6BAA" w:rsidRDefault="004E6BAA" w:rsidP="004E6BAA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Practical demonstrations</w:t>
      </w:r>
    </w:p>
    <w:p w14:paraId="32E6E5E1" w14:textId="77777777" w:rsidR="004E6BAA" w:rsidRPr="004E6BAA" w:rsidRDefault="004E6BAA" w:rsidP="004E6BAA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Exercises</w:t>
      </w:r>
    </w:p>
    <w:p w14:paraId="5F0DBC82" w14:textId="77777777" w:rsidR="004E6BAA" w:rsidRPr="004E6BAA" w:rsidRDefault="004E6BAA" w:rsidP="004E6BAA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Assignments</w:t>
      </w:r>
    </w:p>
    <w:p w14:paraId="2D05A3EA" w14:textId="77777777" w:rsidR="004E6BAA" w:rsidRPr="004E6BAA" w:rsidRDefault="004E6BAA" w:rsidP="004E6BAA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Technical discussions</w:t>
      </w:r>
    </w:p>
    <w:p w14:paraId="4C6E15EF" w14:textId="77777777" w:rsidR="004E6BAA" w:rsidRPr="004E6BAA" w:rsidRDefault="004E6BAA" w:rsidP="004E6BAA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Doubt clarification</w:t>
      </w:r>
    </w:p>
    <w:p w14:paraId="364C4811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training schedule will be implemented according to the mutually agreed timetable.</w:t>
      </w:r>
    </w:p>
    <w:p w14:paraId="277590A4" w14:textId="0FF8E41D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Stage 7 — Industry Mentorship</w:t>
      </w:r>
    </w:p>
    <w:p w14:paraId="643A9C99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Where included in the selected program, online industry mentorship will be introduced.</w:t>
      </w:r>
    </w:p>
    <w:p w14:paraId="37967C30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Students may receive guidance relating to:</w:t>
      </w:r>
    </w:p>
    <w:p w14:paraId="232718C7" w14:textId="77777777" w:rsidR="004E6BAA" w:rsidRPr="004E6BAA" w:rsidRDefault="004E6BAA" w:rsidP="004E6BAA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lastRenderedPageBreak/>
        <w:t>Technology</w:t>
      </w:r>
    </w:p>
    <w:p w14:paraId="2DEE4DE1" w14:textId="77777777" w:rsidR="004E6BAA" w:rsidRPr="004E6BAA" w:rsidRDefault="004E6BAA" w:rsidP="004E6BAA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Industry practices</w:t>
      </w:r>
    </w:p>
    <w:p w14:paraId="2A2E846F" w14:textId="77777777" w:rsidR="004E6BAA" w:rsidRPr="004E6BAA" w:rsidRDefault="004E6BAA" w:rsidP="004E6BAA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Project architecture</w:t>
      </w:r>
    </w:p>
    <w:p w14:paraId="559B6C0B" w14:textId="77777777" w:rsidR="004E6BAA" w:rsidRPr="004E6BAA" w:rsidRDefault="004E6BAA" w:rsidP="004E6BAA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Development</w:t>
      </w:r>
    </w:p>
    <w:p w14:paraId="468CB40B" w14:textId="77777777" w:rsidR="004E6BAA" w:rsidRPr="004E6BAA" w:rsidRDefault="004E6BAA" w:rsidP="004E6BAA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Problem-solving</w:t>
      </w:r>
    </w:p>
    <w:p w14:paraId="1EE3DFDE" w14:textId="77777777" w:rsidR="004E6BAA" w:rsidRPr="004E6BAA" w:rsidRDefault="004E6BAA" w:rsidP="004E6BAA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Project reviews</w:t>
      </w:r>
    </w:p>
    <w:p w14:paraId="27100145" w14:textId="77777777" w:rsidR="004E6BAA" w:rsidRPr="004E6BAA" w:rsidRDefault="004E6BAA" w:rsidP="004E6BAA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Career-oriented topics</w:t>
      </w:r>
    </w:p>
    <w:p w14:paraId="2C0D81B2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Mentor interaction will be scheduled according to the selected package and mentor availability.</w:t>
      </w:r>
    </w:p>
    <w:p w14:paraId="1D354409" w14:textId="281661FF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Stage 8 — Project Orientation and Planning</w:t>
      </w:r>
    </w:p>
    <w:p w14:paraId="1F7FD3DB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Students will be guided through the project-development process.</w:t>
      </w:r>
    </w:p>
    <w:p w14:paraId="05EF3016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Teams will work on:</w:t>
      </w:r>
    </w:p>
    <w:p w14:paraId="44145FF5" w14:textId="77777777" w:rsidR="004E6BAA" w:rsidRPr="004E6BAA" w:rsidRDefault="004E6BAA" w:rsidP="004E6BAA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Problem statement</w:t>
      </w:r>
    </w:p>
    <w:p w14:paraId="5CB21B09" w14:textId="77777777" w:rsidR="004E6BAA" w:rsidRPr="004E6BAA" w:rsidRDefault="004E6BAA" w:rsidP="004E6BAA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Project objectives</w:t>
      </w:r>
    </w:p>
    <w:p w14:paraId="37C40ABA" w14:textId="77777777" w:rsidR="004E6BAA" w:rsidRPr="004E6BAA" w:rsidRDefault="004E6BAA" w:rsidP="004E6BAA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Requirements</w:t>
      </w:r>
    </w:p>
    <w:p w14:paraId="76DC4EF8" w14:textId="77777777" w:rsidR="004E6BAA" w:rsidRPr="004E6BAA" w:rsidRDefault="004E6BAA" w:rsidP="004E6BAA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Technology selection</w:t>
      </w:r>
    </w:p>
    <w:p w14:paraId="7CCE7248" w14:textId="77777777" w:rsidR="004E6BAA" w:rsidRPr="004E6BAA" w:rsidRDefault="004E6BAA" w:rsidP="004E6BAA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Architecture</w:t>
      </w:r>
    </w:p>
    <w:p w14:paraId="17032D78" w14:textId="77777777" w:rsidR="004E6BAA" w:rsidRPr="004E6BAA" w:rsidRDefault="004E6BAA" w:rsidP="004E6BAA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Task allocation</w:t>
      </w:r>
    </w:p>
    <w:p w14:paraId="6FF40B10" w14:textId="77777777" w:rsidR="004E6BAA" w:rsidRPr="004E6BAA" w:rsidRDefault="004E6BAA" w:rsidP="004E6BAA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Development plan</w:t>
      </w:r>
    </w:p>
    <w:p w14:paraId="0059670B" w14:textId="77777777" w:rsidR="004E6BAA" w:rsidRPr="004E6BAA" w:rsidRDefault="004E6BAA" w:rsidP="004E6BAA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Expected deliverables</w:t>
      </w:r>
    </w:p>
    <w:p w14:paraId="00D2B8CA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Project plans may be reviewed before development begins.</w:t>
      </w:r>
    </w:p>
    <w:p w14:paraId="2F07BBCE" w14:textId="0FA43778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Stage 9 — Project Development</w:t>
      </w:r>
    </w:p>
    <w:p w14:paraId="56BCAC4E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Students will develop their projects under the guidance of JSP Solutions trainers and applicable industry mentors.</w:t>
      </w:r>
    </w:p>
    <w:p w14:paraId="1F2B2306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Development activities may include:</w:t>
      </w:r>
    </w:p>
    <w:p w14:paraId="54EB6C3A" w14:textId="77777777" w:rsidR="004E6BAA" w:rsidRPr="004E6BAA" w:rsidRDefault="004E6BAA" w:rsidP="004E6BAA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Implementation</w:t>
      </w:r>
    </w:p>
    <w:p w14:paraId="66A3DF1C" w14:textId="77777777" w:rsidR="004E6BAA" w:rsidRPr="004E6BAA" w:rsidRDefault="004E6BAA" w:rsidP="004E6BAA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Testing</w:t>
      </w:r>
    </w:p>
    <w:p w14:paraId="37B3208C" w14:textId="77777777" w:rsidR="004E6BAA" w:rsidRPr="004E6BAA" w:rsidRDefault="004E6BAA" w:rsidP="004E6BAA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Debugging</w:t>
      </w:r>
    </w:p>
    <w:p w14:paraId="6DF4597F" w14:textId="77777777" w:rsidR="004E6BAA" w:rsidRPr="004E6BAA" w:rsidRDefault="004E6BAA" w:rsidP="004E6BAA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Integration</w:t>
      </w:r>
    </w:p>
    <w:p w14:paraId="521A57A5" w14:textId="77777777" w:rsidR="004E6BAA" w:rsidRPr="004E6BAA" w:rsidRDefault="004E6BAA" w:rsidP="004E6BAA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Documentation</w:t>
      </w:r>
    </w:p>
    <w:p w14:paraId="57A12E2E" w14:textId="77777777" w:rsidR="004E6BAA" w:rsidRPr="004E6BAA" w:rsidRDefault="004E6BAA" w:rsidP="004E6BAA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Technical reviews</w:t>
      </w:r>
    </w:p>
    <w:p w14:paraId="5D75815C" w14:textId="77777777" w:rsidR="004E6BAA" w:rsidRPr="004E6BAA" w:rsidRDefault="004E6BAA" w:rsidP="004E6BAA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Progress monitoring</w:t>
      </w:r>
    </w:p>
    <w:p w14:paraId="7FF0A0C7" w14:textId="6417AE1A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lastRenderedPageBreak/>
        <w:t>Stage 10 — Periodic Review and Assessment</w:t>
      </w:r>
    </w:p>
    <w:p w14:paraId="4D54E3E2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JSP Solutions may conduct periodic reviews to monitor student and project progress.</w:t>
      </w:r>
    </w:p>
    <w:p w14:paraId="4CB73D07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Reviews may assess:</w:t>
      </w:r>
    </w:p>
    <w:p w14:paraId="2CAD0CE9" w14:textId="77777777" w:rsidR="004E6BAA" w:rsidRPr="004E6BAA" w:rsidRDefault="004E6BAA" w:rsidP="004E6BAA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Technical progress</w:t>
      </w:r>
    </w:p>
    <w:p w14:paraId="05D5188C" w14:textId="77777777" w:rsidR="004E6BAA" w:rsidRPr="004E6BAA" w:rsidRDefault="004E6BAA" w:rsidP="004E6BAA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Individual contribution</w:t>
      </w:r>
    </w:p>
    <w:p w14:paraId="5B1B546D" w14:textId="77777777" w:rsidR="004E6BAA" w:rsidRPr="004E6BAA" w:rsidRDefault="004E6BAA" w:rsidP="004E6BAA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Team performance</w:t>
      </w:r>
    </w:p>
    <w:p w14:paraId="4282C1D3" w14:textId="77777777" w:rsidR="004E6BAA" w:rsidRPr="004E6BAA" w:rsidRDefault="004E6BAA" w:rsidP="004E6BAA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Project quality</w:t>
      </w:r>
    </w:p>
    <w:p w14:paraId="2D528888" w14:textId="77777777" w:rsidR="004E6BAA" w:rsidRPr="004E6BAA" w:rsidRDefault="004E6BAA" w:rsidP="004E6BAA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Problem-solving</w:t>
      </w:r>
    </w:p>
    <w:p w14:paraId="524C8AD1" w14:textId="77777777" w:rsidR="004E6BAA" w:rsidRPr="004E6BAA" w:rsidRDefault="004E6BAA" w:rsidP="004E6BAA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Documentation</w:t>
      </w:r>
    </w:p>
    <w:p w14:paraId="5D7663B8" w14:textId="77777777" w:rsidR="004E6BAA" w:rsidRPr="004E6BAA" w:rsidRDefault="004E6BAA" w:rsidP="004E6BAA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Attendance</w:t>
      </w:r>
    </w:p>
    <w:p w14:paraId="21DC63FC" w14:textId="77777777" w:rsidR="004E6BAA" w:rsidRPr="004E6BAA" w:rsidRDefault="004E6BAA" w:rsidP="004E6BAA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Assignment completion</w:t>
      </w:r>
    </w:p>
    <w:p w14:paraId="1EF481BB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Feedback will be provided to students to support continuous improvement.</w:t>
      </w:r>
    </w:p>
    <w:p w14:paraId="2521ABD7" w14:textId="368B7D37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Stage 11 — Final Project Presentation</w:t>
      </w:r>
    </w:p>
    <w:p w14:paraId="17CA26D5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Upon completion of the project, students will present their work before the designated evaluators.</w:t>
      </w:r>
    </w:p>
    <w:p w14:paraId="4140770C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final presentation may include:</w:t>
      </w:r>
    </w:p>
    <w:p w14:paraId="6123CDA4" w14:textId="77777777" w:rsidR="004E6BAA" w:rsidRPr="004E6BAA" w:rsidRDefault="004E6BAA" w:rsidP="004E6BAA">
      <w:pPr>
        <w:pStyle w:val="ListParagraph"/>
        <w:numPr>
          <w:ilvl w:val="0"/>
          <w:numId w:val="2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Problem statement</w:t>
      </w:r>
    </w:p>
    <w:p w14:paraId="3594F4F4" w14:textId="77777777" w:rsidR="004E6BAA" w:rsidRPr="004E6BAA" w:rsidRDefault="004E6BAA" w:rsidP="004E6BAA">
      <w:pPr>
        <w:pStyle w:val="ListParagraph"/>
        <w:numPr>
          <w:ilvl w:val="0"/>
          <w:numId w:val="2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Proposed solution</w:t>
      </w:r>
    </w:p>
    <w:p w14:paraId="2E860F75" w14:textId="77777777" w:rsidR="004E6BAA" w:rsidRPr="004E6BAA" w:rsidRDefault="004E6BAA" w:rsidP="004E6BAA">
      <w:pPr>
        <w:pStyle w:val="ListParagraph"/>
        <w:numPr>
          <w:ilvl w:val="0"/>
          <w:numId w:val="2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Technology stack</w:t>
      </w:r>
    </w:p>
    <w:p w14:paraId="680BB4AC" w14:textId="77777777" w:rsidR="004E6BAA" w:rsidRPr="004E6BAA" w:rsidRDefault="004E6BAA" w:rsidP="004E6BAA">
      <w:pPr>
        <w:pStyle w:val="ListParagraph"/>
        <w:numPr>
          <w:ilvl w:val="0"/>
          <w:numId w:val="2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Architecture</w:t>
      </w:r>
    </w:p>
    <w:p w14:paraId="241F1B07" w14:textId="77777777" w:rsidR="004E6BAA" w:rsidRPr="004E6BAA" w:rsidRDefault="004E6BAA" w:rsidP="004E6BAA">
      <w:pPr>
        <w:pStyle w:val="ListParagraph"/>
        <w:numPr>
          <w:ilvl w:val="0"/>
          <w:numId w:val="2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Key features</w:t>
      </w:r>
    </w:p>
    <w:p w14:paraId="585CAEA3" w14:textId="77777777" w:rsidR="004E6BAA" w:rsidRPr="004E6BAA" w:rsidRDefault="004E6BAA" w:rsidP="004E6BAA">
      <w:pPr>
        <w:pStyle w:val="ListParagraph"/>
        <w:numPr>
          <w:ilvl w:val="0"/>
          <w:numId w:val="2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Demonstration</w:t>
      </w:r>
    </w:p>
    <w:p w14:paraId="76A48DE9" w14:textId="77777777" w:rsidR="004E6BAA" w:rsidRPr="004E6BAA" w:rsidRDefault="004E6BAA" w:rsidP="004E6BAA">
      <w:pPr>
        <w:pStyle w:val="ListParagraph"/>
        <w:numPr>
          <w:ilvl w:val="0"/>
          <w:numId w:val="2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Results</w:t>
      </w:r>
    </w:p>
    <w:p w14:paraId="21E516A9" w14:textId="77777777" w:rsidR="004E6BAA" w:rsidRPr="004E6BAA" w:rsidRDefault="004E6BAA" w:rsidP="004E6BAA">
      <w:pPr>
        <w:pStyle w:val="ListParagraph"/>
        <w:numPr>
          <w:ilvl w:val="0"/>
          <w:numId w:val="2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Individual contribution</w:t>
      </w:r>
    </w:p>
    <w:p w14:paraId="6CA32456" w14:textId="77777777" w:rsidR="004E6BAA" w:rsidRPr="004E6BAA" w:rsidRDefault="004E6BAA" w:rsidP="004E6BAA">
      <w:pPr>
        <w:pStyle w:val="ListParagraph"/>
        <w:numPr>
          <w:ilvl w:val="0"/>
          <w:numId w:val="2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Future scope</w:t>
      </w:r>
    </w:p>
    <w:p w14:paraId="49B5FA5E" w14:textId="6C2545F5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>
        <w:rPr>
          <w:rFonts w:cs="Times New Roman"/>
          <w:b/>
          <w:bCs/>
          <w:szCs w:val="22"/>
        </w:rPr>
        <w:t>S</w:t>
      </w:r>
      <w:r w:rsidRPr="004E6BAA">
        <w:rPr>
          <w:rFonts w:cs="Times New Roman"/>
          <w:b/>
          <w:bCs/>
          <w:szCs w:val="22"/>
        </w:rPr>
        <w:t>tage 12 — Final Evaluation</w:t>
      </w:r>
    </w:p>
    <w:p w14:paraId="6552BD31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final evaluation will be conducted according to the agreed program requirements.</w:t>
      </w:r>
    </w:p>
    <w:p w14:paraId="3230E0DC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Evaluation may consider:</w:t>
      </w:r>
    </w:p>
    <w:p w14:paraId="182F2C85" w14:textId="77777777" w:rsidR="004E6BAA" w:rsidRPr="004E6BAA" w:rsidRDefault="004E6BAA" w:rsidP="004E6BAA">
      <w:pPr>
        <w:pStyle w:val="ListParagraph"/>
        <w:numPr>
          <w:ilvl w:val="0"/>
          <w:numId w:val="2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Training participation</w:t>
      </w:r>
    </w:p>
    <w:p w14:paraId="64CBA090" w14:textId="77777777" w:rsidR="004E6BAA" w:rsidRPr="004E6BAA" w:rsidRDefault="004E6BAA" w:rsidP="004E6BAA">
      <w:pPr>
        <w:pStyle w:val="ListParagraph"/>
        <w:numPr>
          <w:ilvl w:val="0"/>
          <w:numId w:val="2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Attendance</w:t>
      </w:r>
    </w:p>
    <w:p w14:paraId="72DBA1A1" w14:textId="77777777" w:rsidR="004E6BAA" w:rsidRPr="004E6BAA" w:rsidRDefault="004E6BAA" w:rsidP="004E6BAA">
      <w:pPr>
        <w:pStyle w:val="ListParagraph"/>
        <w:numPr>
          <w:ilvl w:val="0"/>
          <w:numId w:val="2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Assignments</w:t>
      </w:r>
    </w:p>
    <w:p w14:paraId="6ED49E36" w14:textId="77777777" w:rsidR="004E6BAA" w:rsidRPr="004E6BAA" w:rsidRDefault="004E6BAA" w:rsidP="004E6BAA">
      <w:pPr>
        <w:pStyle w:val="ListParagraph"/>
        <w:numPr>
          <w:ilvl w:val="0"/>
          <w:numId w:val="2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lastRenderedPageBreak/>
        <w:t>Technical implementation</w:t>
      </w:r>
    </w:p>
    <w:p w14:paraId="6DC68037" w14:textId="77777777" w:rsidR="004E6BAA" w:rsidRPr="004E6BAA" w:rsidRDefault="004E6BAA" w:rsidP="004E6BAA">
      <w:pPr>
        <w:pStyle w:val="ListParagraph"/>
        <w:numPr>
          <w:ilvl w:val="0"/>
          <w:numId w:val="2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Project quality</w:t>
      </w:r>
    </w:p>
    <w:p w14:paraId="7331AEE5" w14:textId="77777777" w:rsidR="004E6BAA" w:rsidRPr="004E6BAA" w:rsidRDefault="004E6BAA" w:rsidP="004E6BAA">
      <w:pPr>
        <w:pStyle w:val="ListParagraph"/>
        <w:numPr>
          <w:ilvl w:val="0"/>
          <w:numId w:val="2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Individual contribution</w:t>
      </w:r>
    </w:p>
    <w:p w14:paraId="540F7D34" w14:textId="77777777" w:rsidR="004E6BAA" w:rsidRPr="004E6BAA" w:rsidRDefault="004E6BAA" w:rsidP="004E6BAA">
      <w:pPr>
        <w:pStyle w:val="ListParagraph"/>
        <w:numPr>
          <w:ilvl w:val="0"/>
          <w:numId w:val="2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Teamwork</w:t>
      </w:r>
    </w:p>
    <w:p w14:paraId="71431106" w14:textId="77777777" w:rsidR="004E6BAA" w:rsidRPr="004E6BAA" w:rsidRDefault="004E6BAA" w:rsidP="004E6BAA">
      <w:pPr>
        <w:pStyle w:val="ListParagraph"/>
        <w:numPr>
          <w:ilvl w:val="0"/>
          <w:numId w:val="2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Documentation</w:t>
      </w:r>
    </w:p>
    <w:p w14:paraId="34F10AEB" w14:textId="77777777" w:rsidR="004E6BAA" w:rsidRPr="004E6BAA" w:rsidRDefault="004E6BAA" w:rsidP="004E6BAA">
      <w:pPr>
        <w:pStyle w:val="ListParagraph"/>
        <w:numPr>
          <w:ilvl w:val="0"/>
          <w:numId w:val="2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Presentation</w:t>
      </w:r>
    </w:p>
    <w:p w14:paraId="1E3C970A" w14:textId="77777777" w:rsidR="004E6BAA" w:rsidRPr="004E6BAA" w:rsidRDefault="004E6BAA" w:rsidP="004E6BAA">
      <w:pPr>
        <w:pStyle w:val="ListParagraph"/>
        <w:numPr>
          <w:ilvl w:val="0"/>
          <w:numId w:val="2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Overall performance</w:t>
      </w:r>
    </w:p>
    <w:p w14:paraId="157B20EB" w14:textId="62FED634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>
        <w:rPr>
          <w:rFonts w:cs="Times New Roman"/>
          <w:b/>
          <w:bCs/>
          <w:szCs w:val="22"/>
        </w:rPr>
        <w:t>S</w:t>
      </w:r>
      <w:r w:rsidRPr="004E6BAA">
        <w:rPr>
          <w:rFonts w:cs="Times New Roman"/>
          <w:b/>
          <w:bCs/>
          <w:szCs w:val="22"/>
        </w:rPr>
        <w:t>tage 13 — Certification</w:t>
      </w:r>
    </w:p>
    <w:p w14:paraId="2FAA9962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Students who successfully meet the applicable completion requirements will be processed for certification.</w:t>
      </w:r>
    </w:p>
    <w:p w14:paraId="3ECB1F6A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JSP Solutions will coordinate with the institution regarding certificate preparation and issuance where institutional coordination is required.</w:t>
      </w:r>
    </w:p>
    <w:p w14:paraId="1181050B" w14:textId="28B97AE1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Stage 14 — Student Portfolio and Project Showcase</w:t>
      </w:r>
    </w:p>
    <w:p w14:paraId="1DAB412D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Where applicable and subject to student consent, institutional requirements, privacy, and intellectual-property arrangements, completed projects may be documented through student portfolios or project profiles.</w:t>
      </w:r>
    </w:p>
    <w:p w14:paraId="4DF02E71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Selected projects may also be considered for online project showcase opportunities.</w:t>
      </w:r>
    </w:p>
    <w:p w14:paraId="12328FC0" w14:textId="5EDD06C7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Stage 15 — Feedback and Program Review</w:t>
      </w:r>
    </w:p>
    <w:p w14:paraId="38C18567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After completion, JSP Solutions and the institution may conduct a review of the program.</w:t>
      </w:r>
    </w:p>
    <w:p w14:paraId="73279349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Feedback may be collected from:</w:t>
      </w:r>
    </w:p>
    <w:p w14:paraId="504A53AD" w14:textId="77777777" w:rsidR="004E6BAA" w:rsidRPr="004E6BAA" w:rsidRDefault="004E6BAA" w:rsidP="004E6BAA">
      <w:pPr>
        <w:pStyle w:val="ListParagraph"/>
        <w:numPr>
          <w:ilvl w:val="0"/>
          <w:numId w:val="2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Students</w:t>
      </w:r>
    </w:p>
    <w:p w14:paraId="4E78ECF0" w14:textId="77777777" w:rsidR="004E6BAA" w:rsidRPr="004E6BAA" w:rsidRDefault="004E6BAA" w:rsidP="004E6BAA">
      <w:pPr>
        <w:pStyle w:val="ListParagraph"/>
        <w:numPr>
          <w:ilvl w:val="0"/>
          <w:numId w:val="2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Faculty</w:t>
      </w:r>
    </w:p>
    <w:p w14:paraId="10268BE8" w14:textId="77777777" w:rsidR="004E6BAA" w:rsidRPr="004E6BAA" w:rsidRDefault="004E6BAA" w:rsidP="004E6BAA">
      <w:pPr>
        <w:pStyle w:val="ListParagraph"/>
        <w:numPr>
          <w:ilvl w:val="0"/>
          <w:numId w:val="2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Trainers</w:t>
      </w:r>
    </w:p>
    <w:p w14:paraId="31D1F928" w14:textId="77777777" w:rsidR="004E6BAA" w:rsidRPr="004E6BAA" w:rsidRDefault="004E6BAA" w:rsidP="004E6BAA">
      <w:pPr>
        <w:pStyle w:val="ListParagraph"/>
        <w:numPr>
          <w:ilvl w:val="0"/>
          <w:numId w:val="2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Industry mentors</w:t>
      </w:r>
    </w:p>
    <w:p w14:paraId="5F503E02" w14:textId="77777777" w:rsidR="004E6BAA" w:rsidRPr="004E6BAA" w:rsidRDefault="004E6BAA" w:rsidP="004E6BAA">
      <w:pPr>
        <w:pStyle w:val="ListParagraph"/>
        <w:numPr>
          <w:ilvl w:val="0"/>
          <w:numId w:val="2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Institutional representatives</w:t>
      </w:r>
    </w:p>
    <w:p w14:paraId="2467C1B3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review may consider:</w:t>
      </w:r>
    </w:p>
    <w:p w14:paraId="3B7EA3E1" w14:textId="77777777" w:rsidR="004E6BAA" w:rsidRPr="004E6BAA" w:rsidRDefault="004E6BAA" w:rsidP="004E6BAA">
      <w:pPr>
        <w:pStyle w:val="ListParagraph"/>
        <w:numPr>
          <w:ilvl w:val="0"/>
          <w:numId w:val="2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Training effectiveness</w:t>
      </w:r>
    </w:p>
    <w:p w14:paraId="0461BCE4" w14:textId="77777777" w:rsidR="004E6BAA" w:rsidRPr="004E6BAA" w:rsidRDefault="004E6BAA" w:rsidP="004E6BAA">
      <w:pPr>
        <w:pStyle w:val="ListParagraph"/>
        <w:numPr>
          <w:ilvl w:val="0"/>
          <w:numId w:val="2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Student participation</w:t>
      </w:r>
    </w:p>
    <w:p w14:paraId="34983B9D" w14:textId="77777777" w:rsidR="004E6BAA" w:rsidRPr="004E6BAA" w:rsidRDefault="004E6BAA" w:rsidP="004E6BAA">
      <w:pPr>
        <w:pStyle w:val="ListParagraph"/>
        <w:numPr>
          <w:ilvl w:val="0"/>
          <w:numId w:val="2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Project quality</w:t>
      </w:r>
    </w:p>
    <w:p w14:paraId="4F33C622" w14:textId="77777777" w:rsidR="004E6BAA" w:rsidRPr="004E6BAA" w:rsidRDefault="004E6BAA" w:rsidP="004E6BAA">
      <w:pPr>
        <w:pStyle w:val="ListParagraph"/>
        <w:numPr>
          <w:ilvl w:val="0"/>
          <w:numId w:val="2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Mentor interaction</w:t>
      </w:r>
    </w:p>
    <w:p w14:paraId="1044E6DD" w14:textId="77777777" w:rsidR="004E6BAA" w:rsidRPr="004E6BAA" w:rsidRDefault="004E6BAA" w:rsidP="004E6BAA">
      <w:pPr>
        <w:pStyle w:val="ListParagraph"/>
        <w:numPr>
          <w:ilvl w:val="0"/>
          <w:numId w:val="2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Infrastructure</w:t>
      </w:r>
    </w:p>
    <w:p w14:paraId="3E595DF7" w14:textId="77777777" w:rsidR="004E6BAA" w:rsidRPr="004E6BAA" w:rsidRDefault="004E6BAA" w:rsidP="004E6BAA">
      <w:pPr>
        <w:pStyle w:val="ListParagraph"/>
        <w:numPr>
          <w:ilvl w:val="0"/>
          <w:numId w:val="2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lastRenderedPageBreak/>
        <w:t>Administrative coordination</w:t>
      </w:r>
    </w:p>
    <w:p w14:paraId="0576909F" w14:textId="77777777" w:rsidR="004E6BAA" w:rsidRPr="004E6BAA" w:rsidRDefault="004E6BAA" w:rsidP="004E6BAA">
      <w:pPr>
        <w:pStyle w:val="ListParagraph"/>
        <w:numPr>
          <w:ilvl w:val="0"/>
          <w:numId w:val="2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Student outcomes</w:t>
      </w:r>
    </w:p>
    <w:p w14:paraId="3096C69B" w14:textId="2A0B1A4E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Proposed Implementation Flow</w:t>
      </w:r>
    </w:p>
    <w:p w14:paraId="234DED8B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overall implementation process can be represented as:</w:t>
      </w:r>
    </w:p>
    <w:p w14:paraId="7F9EC10A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Institutional Discussion</w:t>
      </w:r>
    </w:p>
    <w:p w14:paraId="08608AC8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7AB8CEBA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Program Finalization</w:t>
      </w:r>
    </w:p>
    <w:p w14:paraId="1EDFBEFE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08AECED9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Agreement / MoU</w:t>
      </w:r>
    </w:p>
    <w:p w14:paraId="354213A1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42F7D530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Student Orientation</w:t>
      </w:r>
    </w:p>
    <w:p w14:paraId="38BA7A24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64EC798A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Domain Selection</w:t>
      </w:r>
    </w:p>
    <w:p w14:paraId="5EFF8164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0B13C681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Foundation Training</w:t>
      </w:r>
    </w:p>
    <w:p w14:paraId="10B2E8EE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3A9EB06D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Practical &amp; Domain Training</w:t>
      </w:r>
    </w:p>
    <w:p w14:paraId="74E327C0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4978EF01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Industry Mentorship</w:t>
      </w:r>
    </w:p>
    <w:p w14:paraId="3F75D5C0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2695FF2B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Team Formation</w:t>
      </w:r>
    </w:p>
    <w:p w14:paraId="636AD4FC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1479A283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lastRenderedPageBreak/>
        <w:t>Project Planning</w:t>
      </w:r>
    </w:p>
    <w:p w14:paraId="195C42B3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03778EF8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Project Development</w:t>
      </w:r>
    </w:p>
    <w:p w14:paraId="1CB46D94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50DC840E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Periodic Reviews</w:t>
      </w:r>
    </w:p>
    <w:p w14:paraId="36C2FD41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717A7D3A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Final Presentation</w:t>
      </w:r>
    </w:p>
    <w:p w14:paraId="03231961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749142BA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Evaluation</w:t>
      </w:r>
    </w:p>
    <w:p w14:paraId="03B9C506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08C82D82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Certification</w:t>
      </w:r>
    </w:p>
    <w:p w14:paraId="02867BCB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7C47CA9F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Portfolio / Project Showcase</w:t>
      </w:r>
    </w:p>
    <w:p w14:paraId="69353896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↓</w:t>
      </w:r>
    </w:p>
    <w:p w14:paraId="39C8C8F4" w14:textId="77777777" w:rsidR="004E6BAA" w:rsidRPr="004E6BAA" w:rsidRDefault="004E6BAA" w:rsidP="004E6BAA">
      <w:pPr>
        <w:spacing w:beforeLines="160" w:before="384" w:afterLines="80" w:after="192"/>
        <w:jc w:val="center"/>
        <w:rPr>
          <w:rFonts w:cs="Times New Roman"/>
          <w:szCs w:val="22"/>
        </w:rPr>
      </w:pPr>
      <w:r w:rsidRPr="004E6BAA">
        <w:rPr>
          <w:rFonts w:cs="Times New Roman"/>
          <w:b/>
          <w:bCs/>
          <w:szCs w:val="22"/>
        </w:rPr>
        <w:t>Feedback &amp; Program Review</w:t>
      </w:r>
    </w:p>
    <w:p w14:paraId="66D21925" w14:textId="574FF77B" w:rsidR="004E6BAA" w:rsidRPr="004E6BAA" w:rsidRDefault="004E6BAA" w:rsidP="004E6BA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4E6BAA">
        <w:rPr>
          <w:rFonts w:cs="Times New Roman"/>
          <w:b/>
          <w:bCs/>
          <w:szCs w:val="22"/>
        </w:rPr>
        <w:t>Implementation Commitment</w:t>
      </w:r>
    </w:p>
    <w:p w14:paraId="251B9ED9" w14:textId="77777777" w:rsidR="004E6BAA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JSP Solutions will work closely with the partner institution to ensure that the program is implemented in a structured, transparent, and academically coordinated manner.</w:t>
      </w:r>
    </w:p>
    <w:p w14:paraId="7FE78E49" w14:textId="7F92FF3A" w:rsidR="00F34678" w:rsidRPr="004E6BAA" w:rsidRDefault="004E6BAA" w:rsidP="004E6BAA">
      <w:pPr>
        <w:spacing w:beforeLines="160" w:before="384" w:afterLines="80" w:after="192"/>
        <w:rPr>
          <w:rFonts w:cs="Times New Roman"/>
          <w:szCs w:val="22"/>
        </w:rPr>
      </w:pPr>
      <w:r w:rsidRPr="004E6BAA">
        <w:rPr>
          <w:rFonts w:cs="Times New Roman"/>
          <w:szCs w:val="22"/>
        </w:rPr>
        <w:t>The implementation plan may be adjusted where necessary to accommodate reasonable institutional requirements, academic schedules, student needs, infrastructure limitations, and mutually agreed changes to the program.</w:t>
      </w:r>
    </w:p>
    <w:sectPr w:rsidR="00F34678" w:rsidRPr="004E6BAA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2A754" w14:textId="77777777" w:rsidR="00D91567" w:rsidRDefault="00D91567" w:rsidP="001133A5">
      <w:pPr>
        <w:spacing w:after="0"/>
      </w:pPr>
      <w:r>
        <w:separator/>
      </w:r>
    </w:p>
  </w:endnote>
  <w:endnote w:type="continuationSeparator" w:id="0">
    <w:p w14:paraId="65430F2B" w14:textId="77777777" w:rsidR="00D91567" w:rsidRDefault="00D91567" w:rsidP="001133A5">
      <w:pPr>
        <w:spacing w:after="0"/>
      </w:pPr>
      <w:r>
        <w:continuationSeparator/>
      </w:r>
    </w:p>
  </w:endnote>
  <w:endnote w:type="continuationNotice" w:id="1">
    <w:p w14:paraId="08ADE4F9" w14:textId="77777777" w:rsidR="00D91567" w:rsidRDefault="00D9156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51338" w14:textId="77777777" w:rsidR="00D91567" w:rsidRDefault="00D91567" w:rsidP="001133A5">
      <w:pPr>
        <w:spacing w:after="0"/>
      </w:pPr>
      <w:r>
        <w:separator/>
      </w:r>
    </w:p>
  </w:footnote>
  <w:footnote w:type="continuationSeparator" w:id="0">
    <w:p w14:paraId="6E002651" w14:textId="77777777" w:rsidR="00D91567" w:rsidRDefault="00D91567" w:rsidP="001133A5">
      <w:pPr>
        <w:spacing w:after="0"/>
      </w:pPr>
      <w:r>
        <w:continuationSeparator/>
      </w:r>
    </w:p>
  </w:footnote>
  <w:footnote w:type="continuationNotice" w:id="1">
    <w:p w14:paraId="7F2F2710" w14:textId="77777777" w:rsidR="00D91567" w:rsidRDefault="00D91567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078"/>
    <w:multiLevelType w:val="multilevel"/>
    <w:tmpl w:val="FF4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54C7"/>
    <w:multiLevelType w:val="hybridMultilevel"/>
    <w:tmpl w:val="4BE2AA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7D381D"/>
    <w:multiLevelType w:val="multilevel"/>
    <w:tmpl w:val="E1C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0177D"/>
    <w:multiLevelType w:val="multilevel"/>
    <w:tmpl w:val="96C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B4ED3"/>
    <w:multiLevelType w:val="multilevel"/>
    <w:tmpl w:val="8D0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53573"/>
    <w:multiLevelType w:val="hybridMultilevel"/>
    <w:tmpl w:val="67AC9B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424E9B"/>
    <w:multiLevelType w:val="hybridMultilevel"/>
    <w:tmpl w:val="B62677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AA15D9"/>
    <w:multiLevelType w:val="multilevel"/>
    <w:tmpl w:val="CE06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1106D"/>
    <w:multiLevelType w:val="hybridMultilevel"/>
    <w:tmpl w:val="BC1881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221FAF"/>
    <w:multiLevelType w:val="hybridMultilevel"/>
    <w:tmpl w:val="50A4FC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CD7E64"/>
    <w:multiLevelType w:val="hybridMultilevel"/>
    <w:tmpl w:val="0AACC0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F17CC4"/>
    <w:multiLevelType w:val="hybridMultilevel"/>
    <w:tmpl w:val="58BCBF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4562F8"/>
    <w:multiLevelType w:val="multilevel"/>
    <w:tmpl w:val="1A64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55099"/>
    <w:multiLevelType w:val="multilevel"/>
    <w:tmpl w:val="8738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E6B03"/>
    <w:multiLevelType w:val="multilevel"/>
    <w:tmpl w:val="209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45C8E"/>
    <w:multiLevelType w:val="hybridMultilevel"/>
    <w:tmpl w:val="D95AE2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52675F1"/>
    <w:multiLevelType w:val="multilevel"/>
    <w:tmpl w:val="C6E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143A5"/>
    <w:multiLevelType w:val="hybridMultilevel"/>
    <w:tmpl w:val="AF061D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DE0EE6"/>
    <w:multiLevelType w:val="multilevel"/>
    <w:tmpl w:val="9550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063D7"/>
    <w:multiLevelType w:val="hybridMultilevel"/>
    <w:tmpl w:val="EE6401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FB65A1"/>
    <w:multiLevelType w:val="hybridMultilevel"/>
    <w:tmpl w:val="183ADC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0F029A5"/>
    <w:multiLevelType w:val="multilevel"/>
    <w:tmpl w:val="D33E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C06EA"/>
    <w:multiLevelType w:val="multilevel"/>
    <w:tmpl w:val="C07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34EC0"/>
    <w:multiLevelType w:val="multilevel"/>
    <w:tmpl w:val="A1D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45FF9"/>
    <w:multiLevelType w:val="hybridMultilevel"/>
    <w:tmpl w:val="5636A9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F4C7D5A"/>
    <w:multiLevelType w:val="multilevel"/>
    <w:tmpl w:val="811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706B8"/>
    <w:multiLevelType w:val="hybridMultilevel"/>
    <w:tmpl w:val="D9CC0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BC805F8"/>
    <w:multiLevelType w:val="hybridMultilevel"/>
    <w:tmpl w:val="683AF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07172869">
    <w:abstractNumId w:val="23"/>
  </w:num>
  <w:num w:numId="2" w16cid:durableId="947737463">
    <w:abstractNumId w:val="2"/>
  </w:num>
  <w:num w:numId="3" w16cid:durableId="2046364632">
    <w:abstractNumId w:val="14"/>
  </w:num>
  <w:num w:numId="4" w16cid:durableId="753936632">
    <w:abstractNumId w:val="3"/>
  </w:num>
  <w:num w:numId="5" w16cid:durableId="2053118265">
    <w:abstractNumId w:val="18"/>
  </w:num>
  <w:num w:numId="6" w16cid:durableId="1689715622">
    <w:abstractNumId w:val="21"/>
  </w:num>
  <w:num w:numId="7" w16cid:durableId="1996949757">
    <w:abstractNumId w:val="7"/>
  </w:num>
  <w:num w:numId="8" w16cid:durableId="1068116017">
    <w:abstractNumId w:val="0"/>
  </w:num>
  <w:num w:numId="9" w16cid:durableId="508058889">
    <w:abstractNumId w:val="4"/>
  </w:num>
  <w:num w:numId="10" w16cid:durableId="1405372138">
    <w:abstractNumId w:val="22"/>
  </w:num>
  <w:num w:numId="11" w16cid:durableId="1068067060">
    <w:abstractNumId w:val="13"/>
  </w:num>
  <w:num w:numId="12" w16cid:durableId="1076517739">
    <w:abstractNumId w:val="12"/>
  </w:num>
  <w:num w:numId="13" w16cid:durableId="1491557897">
    <w:abstractNumId w:val="25"/>
  </w:num>
  <w:num w:numId="14" w16cid:durableId="409815565">
    <w:abstractNumId w:val="16"/>
  </w:num>
  <w:num w:numId="15" w16cid:durableId="474684029">
    <w:abstractNumId w:val="19"/>
  </w:num>
  <w:num w:numId="16" w16cid:durableId="1104615824">
    <w:abstractNumId w:val="20"/>
  </w:num>
  <w:num w:numId="17" w16cid:durableId="457526024">
    <w:abstractNumId w:val="15"/>
  </w:num>
  <w:num w:numId="18" w16cid:durableId="1649438677">
    <w:abstractNumId w:val="1"/>
  </w:num>
  <w:num w:numId="19" w16cid:durableId="2072729146">
    <w:abstractNumId w:val="11"/>
  </w:num>
  <w:num w:numId="20" w16cid:durableId="1004942247">
    <w:abstractNumId w:val="17"/>
  </w:num>
  <w:num w:numId="21" w16cid:durableId="896890817">
    <w:abstractNumId w:val="27"/>
  </w:num>
  <w:num w:numId="22" w16cid:durableId="1368409498">
    <w:abstractNumId w:val="26"/>
  </w:num>
  <w:num w:numId="23" w16cid:durableId="263807136">
    <w:abstractNumId w:val="9"/>
  </w:num>
  <w:num w:numId="24" w16cid:durableId="1527519761">
    <w:abstractNumId w:val="10"/>
  </w:num>
  <w:num w:numId="25" w16cid:durableId="1750272267">
    <w:abstractNumId w:val="8"/>
  </w:num>
  <w:num w:numId="26" w16cid:durableId="281619105">
    <w:abstractNumId w:val="6"/>
  </w:num>
  <w:num w:numId="27" w16cid:durableId="610089277">
    <w:abstractNumId w:val="5"/>
  </w:num>
  <w:num w:numId="28" w16cid:durableId="4128999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BAA"/>
    <w:rsid w:val="00011E30"/>
    <w:rsid w:val="000B2583"/>
    <w:rsid w:val="000C2291"/>
    <w:rsid w:val="001133A5"/>
    <w:rsid w:val="00123B68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4E6BAA"/>
    <w:rsid w:val="00523CB1"/>
    <w:rsid w:val="00580B8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931E5E"/>
    <w:rsid w:val="009A31FD"/>
    <w:rsid w:val="009D5C92"/>
    <w:rsid w:val="00A66CA2"/>
    <w:rsid w:val="00AF0ED8"/>
    <w:rsid w:val="00B24126"/>
    <w:rsid w:val="00B37731"/>
    <w:rsid w:val="00B94968"/>
    <w:rsid w:val="00D91567"/>
    <w:rsid w:val="00DB6068"/>
    <w:rsid w:val="00EC59EA"/>
    <w:rsid w:val="00ED5571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DAEDC"/>
  <w15:chartTrackingRefBased/>
  <w15:docId w15:val="{073670BE-FAC7-43E5-8EA9-27FD31D31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4E6B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7</TotalTime>
  <Pages>9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2</cp:revision>
  <dcterms:created xsi:type="dcterms:W3CDTF">2026-08-15T05:40:00Z</dcterms:created>
  <dcterms:modified xsi:type="dcterms:W3CDTF">2026-08-17T18:57:00Z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