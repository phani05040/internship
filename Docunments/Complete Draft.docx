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28108CA2"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00C5B7"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1DEFED68" w14:textId="25E7E4B5" w:rsidR="006D7A6C" w:rsidRPr="006D7A6C" w:rsidRDefault="006D7A6C" w:rsidP="00011E30">
      <w:pPr>
        <w:pStyle w:val="Toprowtext"/>
      </w:pPr>
      <w:r w:rsidRPr="006D7A6C">
        <w:t xml:space="preserve">Prepared by </w:t>
      </w:r>
      <w:r w:rsidR="00CF7F1B">
        <w:t xml:space="preserve"> </w:t>
      </w:r>
      <w:r w:rsidR="006427E1">
        <w:t>p. devi phanindra</w:t>
      </w:r>
      <w:r w:rsidRPr="006D7A6C">
        <w:tab/>
      </w:r>
      <w:r w:rsidR="006427E1">
        <w:t>august</w:t>
      </w:r>
      <w:r w:rsidRPr="006D7A6C">
        <w:t xml:space="preserve"> </w:t>
      </w:r>
      <w:r w:rsidR="00C514DC">
        <w:t>27</w:t>
      </w:r>
      <w:r w:rsidRPr="006D7A6C">
        <w:t>, 20</w:t>
      </w:r>
      <w:r w:rsidR="00C514DC">
        <w:t>26</w:t>
      </w:r>
    </w:p>
    <w:p w14:paraId="23B65BF3" w14:textId="526B293E" w:rsidR="00507EBB" w:rsidRDefault="00507EBB" w:rsidP="003471E8">
      <w:pPr>
        <w:pStyle w:val="QuarterNumber"/>
      </w:pPr>
      <w:r>
        <w:t>Jsp</w:t>
      </w:r>
      <w:r>
        <w:br/>
        <w:t>Solutions</w:t>
      </w:r>
    </w:p>
    <w:p w14:paraId="5A5A89B1" w14:textId="1270DD3F" w:rsidR="006D7A6C" w:rsidRDefault="003859EF" w:rsidP="003471E8">
      <w:pPr>
        <w:pStyle w:val="Subtitle"/>
      </w:pPr>
      <w:r>
        <w:t>propasal for industry collabration</w:t>
      </w:r>
    </w:p>
    <w:p w14:paraId="7061A0E8" w14:textId="77777777" w:rsidR="00BB373A" w:rsidRDefault="00BB373A" w:rsidP="00BB373A"/>
    <w:p w14:paraId="4343F030" w14:textId="255A8EBD" w:rsidR="00BB373A" w:rsidRDefault="00BB373A" w:rsidP="00BB373A">
      <w:r>
        <w:t>Industry integrated training,</w:t>
      </w:r>
    </w:p>
    <w:p w14:paraId="662E5BD3" w14:textId="77777777" w:rsidR="00207BDC" w:rsidRDefault="00D2603E" w:rsidP="00BB373A">
      <w:r>
        <w:t>Pratical project and &amp; carrier</w:t>
      </w:r>
      <w:r w:rsidR="00207BDC">
        <w:t xml:space="preserve"> </w:t>
      </w:r>
    </w:p>
    <w:p w14:paraId="54C72DE0" w14:textId="25653CF7" w:rsidR="00207BDC" w:rsidRDefault="00207BDC" w:rsidP="00207BDC">
      <w:r>
        <w:t>devlopnment  programe</w:t>
      </w:r>
      <w:r w:rsidR="0091768E">
        <w:t>,</w:t>
      </w:r>
    </w:p>
    <w:p w14:paraId="5579C766" w14:textId="77777777" w:rsidR="0091768E" w:rsidRPr="00E31EA5" w:rsidRDefault="0091768E" w:rsidP="0091768E">
      <w:pPr>
        <w:pStyle w:val="Toprowtext"/>
      </w:pPr>
      <w:r w:rsidRPr="00E31EA5">
        <w:t>Submitted To</w:t>
      </w:r>
    </w:p>
    <w:p w14:paraId="3BE36F9E" w14:textId="77777777" w:rsidR="0091768E" w:rsidRPr="00E31EA5" w:rsidRDefault="0091768E" w:rsidP="0091768E">
      <w:pPr>
        <w:pStyle w:val="Toprowtext"/>
      </w:pPr>
      <w:r w:rsidRPr="00E31EA5">
        <w:t>[College Name]</w:t>
      </w:r>
    </w:p>
    <w:p w14:paraId="1F3DD8E4" w14:textId="77777777" w:rsidR="0091768E" w:rsidRPr="00E31EA5" w:rsidRDefault="0091768E" w:rsidP="0091768E">
      <w:pPr>
        <w:pStyle w:val="Toprowtext"/>
      </w:pPr>
      <w:r w:rsidRPr="00E31EA5">
        <w:t>Principal:</w:t>
      </w:r>
    </w:p>
    <w:p w14:paraId="22B66A29" w14:textId="77777777" w:rsidR="0091768E" w:rsidRPr="00E31EA5" w:rsidRDefault="0091768E" w:rsidP="0091768E">
      <w:pPr>
        <w:pStyle w:val="Toprowtext"/>
      </w:pPr>
      <w:r w:rsidRPr="00E31EA5">
        <w:t>Submitted By</w:t>
      </w:r>
    </w:p>
    <w:p w14:paraId="4B137DBC" w14:textId="77777777" w:rsidR="0091768E" w:rsidRPr="00E31EA5" w:rsidRDefault="0091768E" w:rsidP="0091768E">
      <w:pPr>
        <w:pStyle w:val="Toprowtext"/>
      </w:pPr>
      <w:r>
        <w:t>JSP Solutions</w:t>
      </w:r>
    </w:p>
    <w:p w14:paraId="45CB8324" w14:textId="77777777" w:rsidR="0091768E" w:rsidRPr="00E31EA5" w:rsidRDefault="0091768E" w:rsidP="0091768E">
      <w:pPr>
        <w:pStyle w:val="Toprowtext"/>
      </w:pPr>
      <w:r w:rsidRPr="00E31EA5">
        <w:t>Founder &amp; Authorized Representative: P. Devi Phanindra</w:t>
      </w:r>
    </w:p>
    <w:p w14:paraId="46052732" w14:textId="2E4C7FBF" w:rsidR="00F45A6D" w:rsidRDefault="0091768E" w:rsidP="0091768E">
      <w:pPr>
        <w:pStyle w:val="Toprowtext"/>
      </w:pPr>
      <w:r w:rsidRPr="00E31EA5">
        <w:t>Date: 14-08-2026</w:t>
      </w:r>
    </w:p>
    <w:p w14:paraId="58A22029" w14:textId="77777777" w:rsidR="00F45A6D" w:rsidRDefault="00F45A6D" w:rsidP="00207BDC"/>
    <w:p w14:paraId="6F5499EF" w14:textId="77777777" w:rsidR="00F45A6D" w:rsidRDefault="00F45A6D" w:rsidP="00207BDC"/>
    <w:p w14:paraId="40A10752" w14:textId="77777777" w:rsidR="00F45A6D" w:rsidRDefault="00F45A6D" w:rsidP="00207BDC"/>
    <w:p w14:paraId="5E6132ED" w14:textId="5EB8F4AF" w:rsidR="006D7A6C" w:rsidRPr="003471E8" w:rsidRDefault="006D7A6C" w:rsidP="0091768E">
      <w:pPr>
        <w:pStyle w:val="bottomrowtext"/>
      </w:pPr>
      <w:r w:rsidRPr="003471E8">
        <w:lastRenderedPageBreak/>
        <w:t>www.</w:t>
      </w:r>
      <w:r w:rsidR="00A400D9">
        <w:t>jspsolutions.in</w:t>
      </w:r>
      <w:r w:rsidRPr="003471E8">
        <w:tab/>
      </w:r>
      <w:r w:rsidR="00A400D9">
        <w:t>+</w:t>
      </w:r>
      <w:r w:rsidRPr="003471E8">
        <w:t>91</w:t>
      </w:r>
      <w:r w:rsidR="00A400D9">
        <w:t xml:space="preserve"> 6303195089</w:t>
      </w:r>
      <w:r w:rsidRPr="003471E8">
        <w:tab/>
        <w:t>noa@consolidatedmessenger.com</w:t>
      </w:r>
    </w:p>
    <w:p w14:paraId="54FE6605"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7EA610B9" w14:textId="77777777" w:rsidR="00435638" w:rsidRPr="00E31EA5" w:rsidRDefault="00435638" w:rsidP="00435638">
      <w:pPr>
        <w:ind w:right="5040"/>
        <w:rPr>
          <w:rFonts w:ascii="Times New Roman" w:hAnsi="Times New Roman" w:cs="Times New Roman"/>
          <w:b/>
          <w:bCs/>
          <w:sz w:val="30"/>
          <w:szCs w:val="30"/>
        </w:rPr>
      </w:pPr>
      <w:r w:rsidRPr="00E31EA5">
        <w:rPr>
          <w:rFonts w:ascii="Times New Roman" w:hAnsi="Times New Roman" w:cs="Times New Roman"/>
          <w:b/>
          <w:bCs/>
          <w:sz w:val="30"/>
          <w:szCs w:val="30"/>
        </w:rPr>
        <w:lastRenderedPageBreak/>
        <w:t>Industry-Integrated Training, Practical Project &amp; Career Development Program</w:t>
      </w:r>
    </w:p>
    <w:p w14:paraId="43DC7AB9" w14:textId="77777777" w:rsidR="00435638" w:rsidRPr="00E31EA5" w:rsidRDefault="00435638" w:rsidP="00435638">
      <w:pPr>
        <w:ind w:right="5040"/>
        <w:rPr>
          <w:rFonts w:ascii="Times New Roman" w:hAnsi="Times New Roman" w:cs="Times New Roman"/>
          <w:b/>
          <w:bCs/>
          <w:sz w:val="30"/>
          <w:szCs w:val="30"/>
        </w:rPr>
      </w:pPr>
      <w:r w:rsidRPr="00E31EA5">
        <w:rPr>
          <w:rFonts w:ascii="Times New Roman" w:hAnsi="Times New Roman" w:cs="Times New Roman"/>
          <w:b/>
          <w:bCs/>
          <w:sz w:val="30"/>
          <w:szCs w:val="30"/>
        </w:rPr>
        <w:t>Submitted To</w:t>
      </w:r>
    </w:p>
    <w:p w14:paraId="7C5CEC3C" w14:textId="77777777" w:rsidR="00435638" w:rsidRPr="00E31EA5" w:rsidRDefault="00435638" w:rsidP="00435638">
      <w:pPr>
        <w:ind w:right="5040"/>
        <w:rPr>
          <w:rFonts w:ascii="Times New Roman" w:hAnsi="Times New Roman" w:cs="Times New Roman"/>
          <w:sz w:val="30"/>
          <w:szCs w:val="30"/>
        </w:rPr>
      </w:pPr>
      <w:r w:rsidRPr="00E31EA5">
        <w:rPr>
          <w:rFonts w:ascii="Times New Roman" w:hAnsi="Times New Roman" w:cs="Times New Roman"/>
          <w:sz w:val="30"/>
          <w:szCs w:val="30"/>
        </w:rPr>
        <w:t>[College Name]</w:t>
      </w:r>
    </w:p>
    <w:p w14:paraId="13DFC29E" w14:textId="77777777" w:rsidR="00435638" w:rsidRPr="00E31EA5" w:rsidRDefault="00435638" w:rsidP="00435638">
      <w:pPr>
        <w:ind w:right="5040"/>
        <w:rPr>
          <w:rFonts w:ascii="Times New Roman" w:hAnsi="Times New Roman" w:cs="Times New Roman"/>
          <w:b/>
          <w:bCs/>
          <w:sz w:val="30"/>
          <w:szCs w:val="30"/>
        </w:rPr>
      </w:pPr>
      <w:r w:rsidRPr="00E31EA5">
        <w:rPr>
          <w:rFonts w:ascii="Times New Roman" w:hAnsi="Times New Roman" w:cs="Times New Roman"/>
          <w:b/>
          <w:bCs/>
          <w:sz w:val="30"/>
          <w:szCs w:val="30"/>
        </w:rPr>
        <w:t>Principal:</w:t>
      </w:r>
    </w:p>
    <w:p w14:paraId="0A39F4F4" w14:textId="77777777" w:rsidR="00435638" w:rsidRPr="00E31EA5" w:rsidRDefault="00435638" w:rsidP="00435638">
      <w:pPr>
        <w:ind w:right="5040"/>
        <w:rPr>
          <w:rFonts w:ascii="Times New Roman" w:hAnsi="Times New Roman" w:cs="Times New Roman"/>
          <w:b/>
          <w:bCs/>
          <w:sz w:val="30"/>
          <w:szCs w:val="30"/>
        </w:rPr>
      </w:pPr>
      <w:r w:rsidRPr="00E31EA5">
        <w:rPr>
          <w:rFonts w:ascii="Times New Roman" w:hAnsi="Times New Roman" w:cs="Times New Roman"/>
          <w:b/>
          <w:bCs/>
          <w:sz w:val="30"/>
          <w:szCs w:val="30"/>
        </w:rPr>
        <w:t>Submitted By</w:t>
      </w:r>
    </w:p>
    <w:p w14:paraId="6C76E80A" w14:textId="77777777" w:rsidR="00435638" w:rsidRPr="00E31EA5" w:rsidRDefault="00435638" w:rsidP="00435638">
      <w:pPr>
        <w:ind w:right="5040"/>
        <w:rPr>
          <w:rFonts w:ascii="Times New Roman" w:hAnsi="Times New Roman" w:cs="Times New Roman"/>
          <w:sz w:val="30"/>
          <w:szCs w:val="30"/>
        </w:rPr>
      </w:pPr>
      <w:r>
        <w:rPr>
          <w:rFonts w:ascii="Times New Roman" w:hAnsi="Times New Roman" w:cs="Times New Roman"/>
          <w:sz w:val="30"/>
          <w:szCs w:val="30"/>
        </w:rPr>
        <w:t>JSP Solutions</w:t>
      </w:r>
    </w:p>
    <w:p w14:paraId="28B0B8B4" w14:textId="77777777" w:rsidR="00435638" w:rsidRPr="00E31EA5" w:rsidRDefault="00435638" w:rsidP="00435638">
      <w:pPr>
        <w:ind w:right="5040"/>
        <w:rPr>
          <w:rFonts w:ascii="Times New Roman" w:hAnsi="Times New Roman" w:cs="Times New Roman"/>
          <w:sz w:val="30"/>
          <w:szCs w:val="30"/>
        </w:rPr>
      </w:pPr>
      <w:r w:rsidRPr="00E31EA5">
        <w:rPr>
          <w:rFonts w:ascii="Times New Roman" w:hAnsi="Times New Roman" w:cs="Times New Roman"/>
          <w:sz w:val="30"/>
          <w:szCs w:val="30"/>
        </w:rPr>
        <w:t>Founder &amp; Authorized Representative: P. Devi Phanindra</w:t>
      </w:r>
    </w:p>
    <w:p w14:paraId="1EAA889D" w14:textId="77777777" w:rsidR="00435638" w:rsidRDefault="00435638" w:rsidP="00435638">
      <w:pPr>
        <w:ind w:right="5040"/>
        <w:rPr>
          <w:rFonts w:ascii="Times New Roman" w:hAnsi="Times New Roman" w:cs="Times New Roman"/>
          <w:sz w:val="30"/>
          <w:szCs w:val="30"/>
        </w:rPr>
      </w:pPr>
      <w:r w:rsidRPr="00E31EA5">
        <w:rPr>
          <w:rFonts w:ascii="Times New Roman" w:hAnsi="Times New Roman" w:cs="Times New Roman"/>
          <w:sz w:val="30"/>
          <w:szCs w:val="30"/>
        </w:rPr>
        <w:t>Date: 14-08-2026</w:t>
      </w:r>
    </w:p>
    <w:p w14:paraId="0F47C3DB" w14:textId="77777777" w:rsidR="00435638" w:rsidRDefault="00435638" w:rsidP="00435638">
      <w:pPr>
        <w:ind w:right="5040"/>
        <w:rPr>
          <w:rFonts w:ascii="Times New Roman" w:hAnsi="Times New Roman" w:cs="Times New Roman"/>
          <w:sz w:val="30"/>
          <w:szCs w:val="30"/>
        </w:rPr>
      </w:pPr>
    </w:p>
    <w:p w14:paraId="4F3173B6" w14:textId="77777777" w:rsidR="00435638" w:rsidRDefault="00435638" w:rsidP="00435638">
      <w:pPr>
        <w:rPr>
          <w:rFonts w:ascii="Times New Roman" w:hAnsi="Times New Roman" w:cs="Times New Roman"/>
          <w:sz w:val="30"/>
          <w:szCs w:val="30"/>
        </w:rPr>
      </w:pPr>
      <w:r>
        <w:rPr>
          <w:rFonts w:ascii="Times New Roman" w:hAnsi="Times New Roman" w:cs="Times New Roman"/>
          <w:sz w:val="30"/>
          <w:szCs w:val="30"/>
        </w:rPr>
        <w:br w:type="page"/>
      </w:r>
    </w:p>
    <w:p w14:paraId="6B2A2A63" w14:textId="2D46C22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Table of Contents</w:t>
      </w:r>
    </w:p>
    <w:p w14:paraId="4BA90FDA"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Executive Summary</w:t>
      </w:r>
    </w:p>
    <w:p w14:paraId="2FD1E9A6"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About JSP Solutions</w:t>
      </w:r>
    </w:p>
    <w:p w14:paraId="22FD5BC6"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Vision and Mission</w:t>
      </w:r>
    </w:p>
    <w:p w14:paraId="6CB685EE"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Objectives of Collaboration</w:t>
      </w:r>
    </w:p>
    <w:p w14:paraId="313CF4D9"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Target Students</w:t>
      </w:r>
    </w:p>
    <w:p w14:paraId="0A89E634"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Hybrid Learning Model</w:t>
      </w:r>
    </w:p>
    <w:p w14:paraId="6751034C"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Program Structure</w:t>
      </w:r>
    </w:p>
    <w:p w14:paraId="29F87378"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Industry Mentorship</w:t>
      </w:r>
    </w:p>
    <w:p w14:paraId="3B729BE9"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Computer and Learning Material Support</w:t>
      </w:r>
    </w:p>
    <w:p w14:paraId="36D400E7"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Project Development</w:t>
      </w:r>
    </w:p>
    <w:p w14:paraId="7E336DCA"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Attendance, Logbooks and Transparency</w:t>
      </w:r>
    </w:p>
    <w:p w14:paraId="1607D05A"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Student Portfolio and Public Profile</w:t>
      </w:r>
    </w:p>
    <w:p w14:paraId="44D0CAD0"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Program Durations</w:t>
      </w:r>
    </w:p>
    <w:p w14:paraId="1901574B"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Domains Offered</w:t>
      </w:r>
    </w:p>
    <w:p w14:paraId="637EA7E5"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Workshops and Hackathons</w:t>
      </w:r>
    </w:p>
    <w:p w14:paraId="0CFBD941"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Benefits to Students</w:t>
      </w:r>
    </w:p>
    <w:p w14:paraId="34CA5D05"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Benefits to College</w:t>
      </w:r>
    </w:p>
    <w:p w14:paraId="525F4A74"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Responsibilities of JSP Solutions</w:t>
      </w:r>
    </w:p>
    <w:p w14:paraId="2CB8227A"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Responsibilities of College</w:t>
      </w:r>
    </w:p>
    <w:p w14:paraId="2F0F7019"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Fee Structure</w:t>
      </w:r>
    </w:p>
    <w:p w14:paraId="7E4C3762"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Certification</w:t>
      </w:r>
    </w:p>
    <w:p w14:paraId="4CF5B5AB"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Implementation Plan</w:t>
      </w:r>
    </w:p>
    <w:p w14:paraId="09473FC2"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Proposed MoU</w:t>
      </w:r>
    </w:p>
    <w:p w14:paraId="0D65B8C4" w14:textId="77777777" w:rsidR="00435638" w:rsidRPr="00435638" w:rsidRDefault="00435638" w:rsidP="00435638">
      <w:pPr>
        <w:pStyle w:val="ListParagraph"/>
        <w:numPr>
          <w:ilvl w:val="0"/>
          <w:numId w:val="1"/>
        </w:numPr>
        <w:spacing w:beforeLines="160" w:before="384" w:afterLines="80" w:after="192"/>
        <w:ind w:hanging="540"/>
        <w:rPr>
          <w:rFonts w:cs="Times New Roman"/>
          <w:sz w:val="22"/>
          <w:szCs w:val="22"/>
        </w:rPr>
      </w:pPr>
      <w:r w:rsidRPr="00435638">
        <w:rPr>
          <w:rFonts w:cs="Times New Roman"/>
          <w:sz w:val="22"/>
          <w:szCs w:val="22"/>
        </w:rPr>
        <w:t>Conclusion. Contact Details</w:t>
      </w:r>
    </w:p>
    <w:p w14:paraId="126DEF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1E779F62" w14:textId="77777777" w:rsidR="00435638" w:rsidRPr="00435638" w:rsidRDefault="00435638" w:rsidP="00435638">
      <w:pPr>
        <w:spacing w:beforeLines="160" w:before="384" w:afterLines="80" w:after="192"/>
        <w:jc w:val="center"/>
        <w:rPr>
          <w:rFonts w:cs="Times New Roman"/>
          <w:b/>
          <w:bCs/>
          <w:szCs w:val="22"/>
        </w:rPr>
      </w:pPr>
      <w:r w:rsidRPr="00435638">
        <w:rPr>
          <w:rFonts w:cs="Times New Roman"/>
          <w:b/>
          <w:bCs/>
          <w:szCs w:val="22"/>
        </w:rPr>
        <w:lastRenderedPageBreak/>
        <w:t>Executive Summary</w:t>
      </w:r>
    </w:p>
    <w:p w14:paraId="6E2A432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JSP Solutions proposes an </w:t>
      </w:r>
      <w:r w:rsidRPr="00435638">
        <w:rPr>
          <w:rFonts w:cs="Times New Roman"/>
          <w:b/>
          <w:bCs/>
          <w:szCs w:val="22"/>
        </w:rPr>
        <w:t>Industry-Integrated Training &amp; Project Program</w:t>
      </w:r>
      <w:r w:rsidRPr="00435638">
        <w:rPr>
          <w:rFonts w:cs="Times New Roman"/>
          <w:szCs w:val="22"/>
        </w:rPr>
        <w:t xml:space="preserve"> designed to provide students with a structured combination of academic learning, practical technology training, industry mentorship, and real-world project development.</w:t>
      </w:r>
    </w:p>
    <w:p w14:paraId="665EECC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proposed model follows a </w:t>
      </w:r>
      <w:r w:rsidRPr="00435638">
        <w:rPr>
          <w:rFonts w:cs="Times New Roman"/>
          <w:b/>
          <w:bCs/>
          <w:szCs w:val="22"/>
        </w:rPr>
        <w:t>hybrid learning approach</w:t>
      </w:r>
      <w:r w:rsidRPr="00435638">
        <w:rPr>
          <w:rFonts w:cs="Times New Roman"/>
          <w:szCs w:val="22"/>
        </w:rPr>
        <w:t>, combining on-campus/offline training conducted by the JSP Solutions team with online mentorship from IT industry professionals. This approach is intended to provide students with continuous guidance throughout their learning and project-development journey.</w:t>
      </w:r>
    </w:p>
    <w:p w14:paraId="62ADB44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program is designed to help students progress from </w:t>
      </w:r>
      <w:r w:rsidRPr="00435638">
        <w:rPr>
          <w:rFonts w:cs="Times New Roman"/>
          <w:b/>
          <w:bCs/>
          <w:szCs w:val="22"/>
        </w:rPr>
        <w:t>learning → practicing → building → demonstrating</w:t>
      </w:r>
      <w:r w:rsidRPr="00435638">
        <w:rPr>
          <w:rFonts w:cs="Times New Roman"/>
          <w:szCs w:val="22"/>
        </w:rPr>
        <w:t>. Students will receive foundation and domain-specific training, participate in practical exercises and assignments, work in project teams, receive technical guidance, and complete projects under the supervision of JSP Solutions trainers and industry mentors.</w:t>
      </w:r>
    </w:p>
    <w:p w14:paraId="3CEAE86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may also provide access to computing facilities, learning materials, project documentation support, assessments, project reviews, presentation preparation, and completion certification, depending on the selected program and package.</w:t>
      </w:r>
    </w:p>
    <w:p w14:paraId="1AE2AFF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A major component of the proposed model is </w:t>
      </w:r>
      <w:r w:rsidRPr="00435638">
        <w:rPr>
          <w:rFonts w:cs="Times New Roman"/>
          <w:b/>
          <w:bCs/>
          <w:szCs w:val="22"/>
        </w:rPr>
        <w:t>practical project development</w:t>
      </w:r>
      <w:r w:rsidRPr="00435638">
        <w:rPr>
          <w:rFonts w:cs="Times New Roman"/>
          <w:szCs w:val="22"/>
        </w:rPr>
        <w:t>. Students will be guided through project orientation, team formation, project planning, development, periodic reviews, final presentation, and evaluation. This process is intended to provide students with practical exposure to teamwork, problem-solving, technology selection, development practices, documentation, and professional communication.</w:t>
      </w:r>
    </w:p>
    <w:p w14:paraId="0585EDA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program also proposes the creation of a </w:t>
      </w:r>
      <w:r w:rsidRPr="00435638">
        <w:rPr>
          <w:rFonts w:cs="Times New Roman"/>
          <w:b/>
          <w:bCs/>
          <w:szCs w:val="22"/>
        </w:rPr>
        <w:t>student digital portfolio and project profile</w:t>
      </w:r>
      <w:r w:rsidRPr="00435638">
        <w:rPr>
          <w:rFonts w:cs="Times New Roman"/>
          <w:szCs w:val="22"/>
        </w:rPr>
        <w:t>, subject to student consent, institutional requirements, privacy considerations, and applicable intellectual-property arrangements. Where appropriate, selected projects may be showcased through JSP Solutions' digital platforms to help students demonstrate their practical work and technical capabilities.</w:t>
      </w:r>
    </w:p>
    <w:p w14:paraId="7DF9EAD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proposed program can be offered through multiple duration options, ranging from </w:t>
      </w:r>
      <w:r w:rsidRPr="00435638">
        <w:rPr>
          <w:rFonts w:cs="Times New Roman"/>
          <w:b/>
          <w:bCs/>
          <w:szCs w:val="22"/>
        </w:rPr>
        <w:t>2 months to 12 months</w:t>
      </w:r>
      <w:r w:rsidRPr="00435638">
        <w:rPr>
          <w:rFonts w:cs="Times New Roman"/>
          <w:szCs w:val="22"/>
        </w:rPr>
        <w:t>, with the scope of training, mentorship, project development, facilities, and technical support varying according to the selected program.</w:t>
      </w:r>
    </w:p>
    <w:p w14:paraId="77B4150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is also willing to coordinate with partner institutions regarding attendance, student logbooks, project progress reports, faculty coordination, assessments, feedback, documentation, certification, and other reasonable academic or administrative requirements.</w:t>
      </w:r>
    </w:p>
    <w:p w14:paraId="1471CE91" w14:textId="771841A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overall objective of the program is to provide students with meaningful exposure to </w:t>
      </w:r>
      <w:r w:rsidRPr="00435638">
        <w:rPr>
          <w:rFonts w:cs="Times New Roman"/>
          <w:b/>
          <w:bCs/>
          <w:szCs w:val="22"/>
        </w:rPr>
        <w:t>technical knowledge, practical skills, industry interaction, teamwork, project experience, professional mentorship, portfolio evidence, and completion certification</w:t>
      </w:r>
      <w:r w:rsidRPr="00435638">
        <w:rPr>
          <w:rFonts w:cs="Times New Roman"/>
          <w:szCs w:val="22"/>
        </w:rPr>
        <w:t>.</w:t>
      </w:r>
    </w:p>
    <w:p w14:paraId="6D0E4AAB" w14:textId="77777777" w:rsidR="00435638" w:rsidRPr="00435638" w:rsidRDefault="00435638" w:rsidP="00435638">
      <w:pPr>
        <w:spacing w:beforeLines="160" w:before="384" w:afterLines="80" w:after="192"/>
        <w:jc w:val="center"/>
        <w:rPr>
          <w:rFonts w:cs="Times New Roman"/>
          <w:b/>
          <w:bCs/>
          <w:szCs w:val="22"/>
        </w:rPr>
      </w:pPr>
      <w:r w:rsidRPr="00435638">
        <w:rPr>
          <w:rFonts w:cs="Times New Roman"/>
          <w:b/>
          <w:bCs/>
          <w:szCs w:val="22"/>
        </w:rPr>
        <w:lastRenderedPageBreak/>
        <w:t>About JSP Solutions</w:t>
      </w:r>
    </w:p>
    <w:p w14:paraId="58537296"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JSP Solutions</w:t>
      </w:r>
      <w:r w:rsidRPr="00435638">
        <w:rPr>
          <w:rFonts w:cs="Times New Roman"/>
          <w:szCs w:val="22"/>
        </w:rPr>
        <w:t xml:space="preserve"> is proposed as an industry-oriented training and project-support organization focused on providing students with practical exposure to technology, software development, project execution, and professional working practices.</w:t>
      </w:r>
    </w:p>
    <w:p w14:paraId="145FD70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JSP Solutions model is centered on connecting the </w:t>
      </w:r>
      <w:r w:rsidRPr="00435638">
        <w:rPr>
          <w:rFonts w:cs="Times New Roman"/>
          <w:b/>
          <w:bCs/>
          <w:szCs w:val="22"/>
        </w:rPr>
        <w:t>academic environment with practical industry-oriented learning</w:t>
      </w:r>
      <w:r w:rsidRPr="00435638">
        <w:rPr>
          <w:rFonts w:cs="Times New Roman"/>
          <w:szCs w:val="22"/>
        </w:rPr>
        <w:t>. Through a combination of on-campus training, online professional mentorship, practical assignments, project development, assessments, and project reviews, the organization aims to support students throughout their complete learning and project journey.</w:t>
      </w:r>
    </w:p>
    <w:p w14:paraId="3BCA29E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JSP Solutions proposes to work closely with educational institutions to create a structured environment in which students can develop both </w:t>
      </w:r>
      <w:r w:rsidRPr="00435638">
        <w:rPr>
          <w:rFonts w:cs="Times New Roman"/>
          <w:b/>
          <w:bCs/>
          <w:szCs w:val="22"/>
        </w:rPr>
        <w:t>technical knowledge and practical project experience</w:t>
      </w:r>
      <w:r w:rsidRPr="00435638">
        <w:rPr>
          <w:rFonts w:cs="Times New Roman"/>
          <w:szCs w:val="22"/>
        </w:rPr>
        <w:t>.</w:t>
      </w:r>
    </w:p>
    <w:p w14:paraId="55B53E8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training and project-support activities may include:</w:t>
      </w:r>
    </w:p>
    <w:p w14:paraId="252CBE2D"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Foundation and technology training</w:t>
      </w:r>
    </w:p>
    <w:p w14:paraId="408884DC"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Domain-specific learning</w:t>
      </w:r>
    </w:p>
    <w:p w14:paraId="505DD4D2"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Practical demonstrations</w:t>
      </w:r>
    </w:p>
    <w:p w14:paraId="3ABA6185"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Assignments and exercises</w:t>
      </w:r>
    </w:p>
    <w:p w14:paraId="1B3BEE01"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Technical doubt clarification</w:t>
      </w:r>
    </w:p>
    <w:p w14:paraId="6526692A"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Project planning and development</w:t>
      </w:r>
    </w:p>
    <w:p w14:paraId="0D9D5112"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Team formation and coordination</w:t>
      </w:r>
    </w:p>
    <w:p w14:paraId="673BC6B9"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Industry professional mentorship</w:t>
      </w:r>
    </w:p>
    <w:p w14:paraId="7B43A755"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Project reviews and assessments</w:t>
      </w:r>
    </w:p>
    <w:p w14:paraId="6D7758F1"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Documentation and presentation support</w:t>
      </w:r>
    </w:p>
    <w:p w14:paraId="169C1981"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Career-oriented discussions</w:t>
      </w:r>
    </w:p>
    <w:p w14:paraId="7D8B1864"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Student project evaluation</w:t>
      </w:r>
    </w:p>
    <w:p w14:paraId="5C33ACD0"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Digital portfolio development</w:t>
      </w:r>
    </w:p>
    <w:p w14:paraId="45798466"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Project showcase opportunities</w:t>
      </w:r>
    </w:p>
    <w:p w14:paraId="61D918EA" w14:textId="77777777" w:rsidR="00435638" w:rsidRPr="00435638" w:rsidRDefault="00435638" w:rsidP="00EB2D3F">
      <w:pPr>
        <w:pStyle w:val="ListParagraph"/>
        <w:numPr>
          <w:ilvl w:val="0"/>
          <w:numId w:val="12"/>
        </w:numPr>
        <w:spacing w:beforeLines="160" w:before="384" w:afterLines="80" w:after="192"/>
        <w:rPr>
          <w:rFonts w:cs="Times New Roman"/>
          <w:szCs w:val="22"/>
        </w:rPr>
      </w:pPr>
      <w:r w:rsidRPr="00435638">
        <w:rPr>
          <w:rFonts w:cs="Times New Roman"/>
          <w:szCs w:val="22"/>
        </w:rPr>
        <w:t>Completion certification</w:t>
      </w:r>
    </w:p>
    <w:p w14:paraId="609DBD5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also proposes collaboration with professionals having relevant IT industry experience to provide students with exposure to practical approaches used in professional environments. Depending on the selected program or package, mentors may support students in areas such as technology selection, project architecture, development methodology, problem-solving, code or project reviews, documentation, teamwork, and professional communication.</w:t>
      </w:r>
    </w:p>
    <w:p w14:paraId="1E76C2B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 xml:space="preserve">The organization intends to maintain a </w:t>
      </w:r>
      <w:r w:rsidRPr="00435638">
        <w:rPr>
          <w:rFonts w:cs="Times New Roman"/>
          <w:b/>
          <w:bCs/>
          <w:szCs w:val="22"/>
        </w:rPr>
        <w:t>transparent and institutionally coordinated approach</w:t>
      </w:r>
      <w:r w:rsidRPr="00435638">
        <w:rPr>
          <w:rFonts w:cs="Times New Roman"/>
          <w:szCs w:val="22"/>
        </w:rPr>
        <w:t xml:space="preserve"> while working with colleges. Training schedules, attendance requirements, student records, project reviews, faculty coordination, fees, completion requirements, and certification procedures can be finalized through mutual discussion with the partner institution.</w:t>
      </w:r>
    </w:p>
    <w:p w14:paraId="4D190B8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Through this approach, JSP Solutions aims to support students in moving beyond theoretical learning and gaining opportunities to </w:t>
      </w:r>
      <w:r w:rsidRPr="00435638">
        <w:rPr>
          <w:rFonts w:cs="Times New Roman"/>
          <w:b/>
          <w:bCs/>
          <w:szCs w:val="22"/>
        </w:rPr>
        <w:t>learn technologies, apply their knowledge, develop practical projects, receive industry guidance, and demonstrate their work through portfolios and project presentations</w:t>
      </w:r>
      <w:r w:rsidRPr="00435638">
        <w:rPr>
          <w:rFonts w:cs="Times New Roman"/>
          <w:szCs w:val="22"/>
        </w:rPr>
        <w:t>.</w:t>
      </w:r>
    </w:p>
    <w:p w14:paraId="52B6C48A" w14:textId="5406E088"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proposed collaboration is therefore designed to create a practical learning ecosystem involving the </w:t>
      </w:r>
      <w:r w:rsidRPr="00435638">
        <w:rPr>
          <w:rFonts w:cs="Times New Roman"/>
          <w:b/>
          <w:bCs/>
          <w:szCs w:val="22"/>
        </w:rPr>
        <w:t>College, JSP Solutions training team, industry mentors, students, and project-development activities</w:t>
      </w:r>
      <w:r w:rsidRPr="00435638">
        <w:rPr>
          <w:rFonts w:cs="Times New Roman"/>
          <w:szCs w:val="22"/>
        </w:rPr>
        <w:t>, with the common objective of improving students' practical exposure and readiness for professional opportunities.</w:t>
      </w:r>
    </w:p>
    <w:p w14:paraId="115495B3" w14:textId="77777777" w:rsidR="00435638" w:rsidRDefault="00435638">
      <w:pPr>
        <w:spacing w:before="0" w:after="160" w:line="278" w:lineRule="auto"/>
        <w:rPr>
          <w:rFonts w:cs="Times New Roman"/>
          <w:szCs w:val="22"/>
        </w:rPr>
      </w:pPr>
      <w:r>
        <w:rPr>
          <w:rFonts w:cs="Times New Roman"/>
          <w:szCs w:val="22"/>
        </w:rPr>
        <w:br w:type="page"/>
      </w:r>
    </w:p>
    <w:p w14:paraId="68F6F61D" w14:textId="26E098D9" w:rsidR="00435638" w:rsidRPr="00435638" w:rsidRDefault="00435638" w:rsidP="00435638">
      <w:pPr>
        <w:pStyle w:val="Heading1"/>
        <w:jc w:val="center"/>
        <w:rPr>
          <w:sz w:val="24"/>
          <w:szCs w:val="36"/>
        </w:rPr>
      </w:pPr>
      <w:r w:rsidRPr="00435638">
        <w:rPr>
          <w:sz w:val="24"/>
          <w:szCs w:val="36"/>
        </w:rPr>
        <w:lastRenderedPageBreak/>
        <w:t>Vision and Mission</w:t>
      </w:r>
    </w:p>
    <w:p w14:paraId="654C9F0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3.1 Vision</w:t>
      </w:r>
    </w:p>
    <w:p w14:paraId="477EEB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vision of JSP Solutions is to contribute to the development of </w:t>
      </w:r>
      <w:r w:rsidRPr="00435638">
        <w:rPr>
          <w:rFonts w:cs="Times New Roman"/>
          <w:b/>
          <w:bCs/>
          <w:szCs w:val="22"/>
        </w:rPr>
        <w:t>industry-ready students</w:t>
      </w:r>
      <w:r w:rsidRPr="00435638">
        <w:rPr>
          <w:rFonts w:cs="Times New Roman"/>
          <w:szCs w:val="22"/>
        </w:rPr>
        <w:t xml:space="preserve"> by creating a practical and structured learning environment that connects academic education with real-world technology, professional mentorship, and project development.</w:t>
      </w:r>
    </w:p>
    <w:p w14:paraId="6B11DAD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aims to help students move beyond theoretical knowledge and gain the confidence and practical capabilities required to work on technology-based projects and understand professional development practices.</w:t>
      </w:r>
    </w:p>
    <w:p w14:paraId="2704753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long-term vision is to build a collaborative ecosystem connecting </w:t>
      </w:r>
      <w:r w:rsidRPr="00435638">
        <w:rPr>
          <w:rFonts w:cs="Times New Roman"/>
          <w:b/>
          <w:bCs/>
          <w:szCs w:val="22"/>
        </w:rPr>
        <w:t>educational institutions, students, trainers, industry professionals, and technology-oriented projects</w:t>
      </w:r>
      <w:r w:rsidRPr="00435638">
        <w:rPr>
          <w:rFonts w:cs="Times New Roman"/>
          <w:szCs w:val="22"/>
        </w:rPr>
        <w:t>.</w:t>
      </w:r>
    </w:p>
    <w:p w14:paraId="7111B16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Through this ecosystem, students can receive continuous support from their initial orientation and foundation learning through project development, evaluation, and professional portfolio creation.</w:t>
      </w:r>
    </w:p>
    <w:p w14:paraId="4ECF578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3.2 Mission</w:t>
      </w:r>
    </w:p>
    <w:p w14:paraId="035E400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mission of JSP Solutions is to provide students with accessible and structured opportunities for:</w:t>
      </w:r>
    </w:p>
    <w:p w14:paraId="51CBC9F3"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Practical technology learning</w:t>
      </w:r>
    </w:p>
    <w:p w14:paraId="120F54F5"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Domain-specific training</w:t>
      </w:r>
    </w:p>
    <w:p w14:paraId="713B0122"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Industry-oriented mentorship</w:t>
      </w:r>
    </w:p>
    <w:p w14:paraId="7FA77626"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Hands-on project development</w:t>
      </w:r>
    </w:p>
    <w:p w14:paraId="566C994C"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Team-based problem-solving</w:t>
      </w:r>
    </w:p>
    <w:p w14:paraId="1F41DE70"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Professional communication</w:t>
      </w:r>
    </w:p>
    <w:p w14:paraId="3CFF42C2"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Technical and project evaluation</w:t>
      </w:r>
    </w:p>
    <w:p w14:paraId="27B0DEAD"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Digital portfolio development</w:t>
      </w:r>
    </w:p>
    <w:p w14:paraId="475B504A"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Exposure to industry practices</w:t>
      </w:r>
    </w:p>
    <w:p w14:paraId="1523FEA0" w14:textId="77777777" w:rsidR="00435638" w:rsidRPr="00435638" w:rsidRDefault="00435638" w:rsidP="00EB2D3F">
      <w:pPr>
        <w:pStyle w:val="ListParagraph"/>
        <w:numPr>
          <w:ilvl w:val="0"/>
          <w:numId w:val="13"/>
        </w:numPr>
        <w:spacing w:beforeLines="160" w:before="384" w:afterLines="80" w:after="192"/>
        <w:rPr>
          <w:rFonts w:cs="Times New Roman"/>
          <w:szCs w:val="22"/>
        </w:rPr>
      </w:pPr>
      <w:r w:rsidRPr="00435638">
        <w:rPr>
          <w:rFonts w:cs="Times New Roman"/>
          <w:szCs w:val="22"/>
        </w:rPr>
        <w:t>Demonstration of practical skills</w:t>
      </w:r>
    </w:p>
    <w:p w14:paraId="20EC0E8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JSP Solutions aims to achieve this mission through a </w:t>
      </w:r>
      <w:r w:rsidRPr="00435638">
        <w:rPr>
          <w:rFonts w:cs="Times New Roman"/>
          <w:b/>
          <w:bCs/>
          <w:szCs w:val="22"/>
        </w:rPr>
        <w:t>hybrid learning model</w:t>
      </w:r>
      <w:r w:rsidRPr="00435638">
        <w:rPr>
          <w:rFonts w:cs="Times New Roman"/>
          <w:szCs w:val="22"/>
        </w:rPr>
        <w:t xml:space="preserve"> that combines on-campus training with online professional mentorship and practical project development.</w:t>
      </w:r>
    </w:p>
    <w:p w14:paraId="1AF51E3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organization also intends to work collaboratively with educational institutions and adapt the program to mutually agreed academic and administrative requirements, including attendance, logbooks, project reviews, faculty coordination, assessments, documentation, and certification.</w:t>
      </w:r>
    </w:p>
    <w:p w14:paraId="6BC72AE4" w14:textId="2B195030"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 xml:space="preserve">The ultimate mission is to help students develop the combination of </w:t>
      </w:r>
      <w:r w:rsidRPr="00435638">
        <w:rPr>
          <w:rFonts w:cs="Times New Roman"/>
          <w:b/>
          <w:bCs/>
          <w:szCs w:val="22"/>
        </w:rPr>
        <w:t>knowledge, skills, experience, mentorship, and demonstrable project work</w:t>
      </w:r>
      <w:r w:rsidRPr="00435638">
        <w:rPr>
          <w:rFonts w:cs="Times New Roman"/>
          <w:szCs w:val="22"/>
        </w:rPr>
        <w:t xml:space="preserve"> required to progress confidently toward higher education, internships, employment, entrepreneurship, and other professional opportunities.</w:t>
      </w:r>
    </w:p>
    <w:p w14:paraId="214D6BD7" w14:textId="77777777" w:rsidR="00435638" w:rsidRDefault="00435638">
      <w:pPr>
        <w:spacing w:before="0" w:after="160" w:line="278" w:lineRule="auto"/>
        <w:rPr>
          <w:rFonts w:cs="Times New Roman"/>
          <w:szCs w:val="22"/>
        </w:rPr>
      </w:pPr>
      <w:r>
        <w:rPr>
          <w:rFonts w:cs="Times New Roman"/>
          <w:szCs w:val="22"/>
        </w:rPr>
        <w:br w:type="page"/>
      </w:r>
    </w:p>
    <w:p w14:paraId="52C56623" w14:textId="05261702" w:rsidR="00435638" w:rsidRPr="00435638" w:rsidRDefault="00435638" w:rsidP="00435638">
      <w:pPr>
        <w:pStyle w:val="Heading1"/>
        <w:jc w:val="center"/>
        <w:rPr>
          <w:sz w:val="24"/>
          <w:szCs w:val="36"/>
        </w:rPr>
      </w:pPr>
      <w:r w:rsidRPr="00435638">
        <w:rPr>
          <w:sz w:val="24"/>
          <w:szCs w:val="36"/>
        </w:rPr>
        <w:lastRenderedPageBreak/>
        <w:t>Objectives of Collaboration</w:t>
      </w:r>
    </w:p>
    <w:p w14:paraId="79EC298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primary objective of the proposed collaboration between JSP Solutions and the partner institution is to establish a structured </w:t>
      </w:r>
      <w:r w:rsidRPr="00435638">
        <w:rPr>
          <w:rFonts w:cs="Times New Roman"/>
          <w:b/>
          <w:bCs/>
          <w:szCs w:val="22"/>
        </w:rPr>
        <w:t>Industry-Integrated Training &amp; Project Program</w:t>
      </w:r>
      <w:r w:rsidRPr="00435638">
        <w:rPr>
          <w:rFonts w:cs="Times New Roman"/>
          <w:szCs w:val="22"/>
        </w:rPr>
        <w:t xml:space="preserve"> that provides students with practical learning opportunities alongside their academic education.</w:t>
      </w:r>
    </w:p>
    <w:p w14:paraId="7402E21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collaboration will aim to achieve the following objectives:</w:t>
      </w:r>
    </w:p>
    <w:p w14:paraId="2DA8342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4.1 Provide Industry-Oriented Learning</w:t>
      </w:r>
    </w:p>
    <w:p w14:paraId="28E5344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provide students with training and learning experiences that are aligned with practical technology and industry requirements.</w:t>
      </w:r>
    </w:p>
    <w:p w14:paraId="7C14450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4.2 Develop Practical Technical Skills</w:t>
      </w:r>
    </w:p>
    <w:p w14:paraId="30A96D0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help students apply theoretical concepts through practical exercises, assignments, demonstrations, and technology-based activities.</w:t>
      </w:r>
    </w:p>
    <w:p w14:paraId="6EC8314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4.3 Introduce Industry Professional Mentorship</w:t>
      </w:r>
    </w:p>
    <w:p w14:paraId="11186B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provide students with opportunities to interact with professionals who have practical experience in relevant IT and technology domains.</w:t>
      </w:r>
    </w:p>
    <w:p w14:paraId="70CEE8B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4.4 Facilitate Real-World Project Development</w:t>
      </w:r>
    </w:p>
    <w:p w14:paraId="4CC3D53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guide students through the complete project-development process, including:</w:t>
      </w:r>
    </w:p>
    <w:p w14:paraId="0FD81D5E"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Problem identification</w:t>
      </w:r>
    </w:p>
    <w:p w14:paraId="70EB45F5"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Requirement analysis</w:t>
      </w:r>
    </w:p>
    <w:p w14:paraId="0CE7CBA8"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Technology selection</w:t>
      </w:r>
    </w:p>
    <w:p w14:paraId="337CA50E"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Project planning</w:t>
      </w:r>
    </w:p>
    <w:p w14:paraId="4FD4C654"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Team formation</w:t>
      </w:r>
    </w:p>
    <w:p w14:paraId="30C95FDB"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Task allocation</w:t>
      </w:r>
    </w:p>
    <w:p w14:paraId="386F1825"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Development</w:t>
      </w:r>
    </w:p>
    <w:p w14:paraId="18FE1724"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Testing</w:t>
      </w:r>
    </w:p>
    <w:p w14:paraId="66CA6F6E"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Documentation</w:t>
      </w:r>
    </w:p>
    <w:p w14:paraId="7F21C75E"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Review</w:t>
      </w:r>
    </w:p>
    <w:p w14:paraId="4DEA5D61"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Final presentation</w:t>
      </w:r>
    </w:p>
    <w:p w14:paraId="330D325F" w14:textId="77777777" w:rsidR="00435638" w:rsidRPr="00435638" w:rsidRDefault="00435638" w:rsidP="00EB2D3F">
      <w:pPr>
        <w:pStyle w:val="ListParagraph"/>
        <w:numPr>
          <w:ilvl w:val="0"/>
          <w:numId w:val="14"/>
        </w:numPr>
        <w:spacing w:beforeLines="160" w:before="384" w:afterLines="80" w:after="192"/>
        <w:rPr>
          <w:rFonts w:cs="Times New Roman"/>
          <w:szCs w:val="22"/>
        </w:rPr>
      </w:pPr>
      <w:r w:rsidRPr="00435638">
        <w:rPr>
          <w:rFonts w:cs="Times New Roman"/>
          <w:szCs w:val="22"/>
        </w:rPr>
        <w:t>Evaluation</w:t>
      </w:r>
    </w:p>
    <w:p w14:paraId="1C52421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4.5 Promote Teamwork and Collaboration</w:t>
      </w:r>
    </w:p>
    <w:p w14:paraId="1ABDAB6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help students understand team-based development environments and develop skills in communication, task management, coordination, responsibility, and collaborative problem-solving.</w:t>
      </w:r>
    </w:p>
    <w:p w14:paraId="7965090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4.6 Improve Problem-Solving Capabilities</w:t>
      </w:r>
    </w:p>
    <w:p w14:paraId="3418020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encourage students to identify technical and practical problems and develop appropriate solutions through guided project work.</w:t>
      </w:r>
    </w:p>
    <w:p w14:paraId="181267B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4.7 Provide Continuous Project Support</w:t>
      </w:r>
    </w:p>
    <w:p w14:paraId="1522830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provide structured support through JSP Solutions trainers and industry mentors during the project-development period, subject to the selected program and package.</w:t>
      </w:r>
    </w:p>
    <w:p w14:paraId="680A1E7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4.8 Create Student Portfolio Evidence</w:t>
      </w:r>
    </w:p>
    <w:p w14:paraId="674014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provide students with opportunities to document and demonstrate their practical work through project documentation, presentations, digital portfolios, and project profiles, subject to applicable consent and institutional policies.</w:t>
      </w:r>
    </w:p>
    <w:p w14:paraId="2054A9B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4.9 Strengthen Industry-Academia Interaction</w:t>
      </w:r>
    </w:p>
    <w:p w14:paraId="6B00D27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create a practical connection between the academic institution and the technology industry by introducing industry-oriented training, professional mentorship, project practices, and technology discussions.</w:t>
      </w:r>
    </w:p>
    <w:p w14:paraId="1996DD0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4.10 Support Student Career Development</w:t>
      </w:r>
    </w:p>
    <w:p w14:paraId="4BAAE9A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help students understand professional expectations, industry practices, technical roles, project communication, and career-related opportunities.</w:t>
      </w:r>
    </w:p>
    <w:p w14:paraId="76D292C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4.11 Establish Transparent Program Administration</w:t>
      </w:r>
    </w:p>
    <w:p w14:paraId="0755670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work with the institution on mutually agreed procedures relating to:</w:t>
      </w:r>
    </w:p>
    <w:p w14:paraId="725D90AA"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Student registration</w:t>
      </w:r>
    </w:p>
    <w:p w14:paraId="0A83BAE7"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Attendance</w:t>
      </w:r>
    </w:p>
    <w:p w14:paraId="7AA5EE2E"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Logbooks</w:t>
      </w:r>
    </w:p>
    <w:p w14:paraId="4AAF58BD"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Training schedules</w:t>
      </w:r>
    </w:p>
    <w:p w14:paraId="43EC3894"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lastRenderedPageBreak/>
        <w:t>Faculty coordination</w:t>
      </w:r>
    </w:p>
    <w:p w14:paraId="58437183"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Project monitoring</w:t>
      </w:r>
    </w:p>
    <w:p w14:paraId="2E669013"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Assessments</w:t>
      </w:r>
    </w:p>
    <w:p w14:paraId="2FB1E871"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Student feedback</w:t>
      </w:r>
    </w:p>
    <w:p w14:paraId="572F1216"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Fees and payment communication</w:t>
      </w:r>
    </w:p>
    <w:p w14:paraId="43D5CA6E"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Completion requirements</w:t>
      </w:r>
    </w:p>
    <w:p w14:paraId="7BC3C223" w14:textId="77777777" w:rsidR="00435638" w:rsidRPr="00435638" w:rsidRDefault="00435638" w:rsidP="00EB2D3F">
      <w:pPr>
        <w:pStyle w:val="ListParagraph"/>
        <w:numPr>
          <w:ilvl w:val="0"/>
          <w:numId w:val="15"/>
        </w:numPr>
        <w:spacing w:beforeLines="160" w:before="384" w:afterLines="80" w:after="192"/>
        <w:rPr>
          <w:rFonts w:cs="Times New Roman"/>
          <w:szCs w:val="22"/>
        </w:rPr>
      </w:pPr>
      <w:r w:rsidRPr="00435638">
        <w:rPr>
          <w:rFonts w:cs="Times New Roman"/>
          <w:szCs w:val="22"/>
        </w:rPr>
        <w:t>Certification</w:t>
      </w:r>
    </w:p>
    <w:p w14:paraId="1FFBB34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4.12 Provide Meaningful Completion Outcomes</w:t>
      </w:r>
    </w:p>
    <w:p w14:paraId="161A4AB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ensure that students who successfully complete the applicable program requirements receive appropriate completion documentation or certification and have practical evidence of their learning and project participation.</w:t>
      </w:r>
    </w:p>
    <w:p w14:paraId="09B2369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4.13 Build a Sustainable Collaboration Model</w:t>
      </w:r>
    </w:p>
    <w:p w14:paraId="14E4F0F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establish a long-term institutional collaboration that can support multiple batches of students through training, mentorship, workshops, projects, hackathons, portfolio development, and other mutually agreed activities.</w:t>
      </w:r>
    </w:p>
    <w:p w14:paraId="2DFDBA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Overall, the collaboration aims to create a </w:t>
      </w:r>
      <w:r w:rsidRPr="00435638">
        <w:rPr>
          <w:rFonts w:cs="Times New Roman"/>
          <w:b/>
          <w:bCs/>
          <w:szCs w:val="22"/>
        </w:rPr>
        <w:t>structured bridge between academic education and practical industry exposure</w:t>
      </w:r>
      <w:r w:rsidRPr="00435638">
        <w:rPr>
          <w:rFonts w:cs="Times New Roman"/>
          <w:szCs w:val="22"/>
        </w:rPr>
        <w:t xml:space="preserve">, enabling students to progress from </w:t>
      </w:r>
      <w:r w:rsidRPr="00435638">
        <w:rPr>
          <w:rFonts w:cs="Times New Roman"/>
          <w:b/>
          <w:bCs/>
          <w:szCs w:val="22"/>
        </w:rPr>
        <w:t>learning → practicing → building → demonstrating → preparing for professional opportunities</w:t>
      </w:r>
      <w:r w:rsidRPr="00435638">
        <w:rPr>
          <w:rFonts w:cs="Times New Roman"/>
          <w:szCs w:val="22"/>
        </w:rPr>
        <w:t>.</w:t>
      </w:r>
    </w:p>
    <w:p w14:paraId="79F7209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18A9BB9D" w14:textId="77777777" w:rsidR="00435638" w:rsidRPr="00435638" w:rsidRDefault="00435638" w:rsidP="00435638">
      <w:pPr>
        <w:pStyle w:val="Heading1"/>
        <w:jc w:val="center"/>
        <w:rPr>
          <w:sz w:val="24"/>
          <w:szCs w:val="36"/>
        </w:rPr>
      </w:pPr>
      <w:r w:rsidRPr="00435638">
        <w:rPr>
          <w:sz w:val="24"/>
          <w:szCs w:val="36"/>
        </w:rPr>
        <w:lastRenderedPageBreak/>
        <w:t>Target Students</w:t>
      </w:r>
    </w:p>
    <w:p w14:paraId="428F349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JSP Solutions Industry-Integrated Training &amp; Project Program is intended primarily for students pursuing undergraduate and other relevant academic programs who wish to strengthen their practical technical knowledge, project-development capabilities, and exposure to industry practices.</w:t>
      </w:r>
    </w:p>
    <w:p w14:paraId="0AE1C52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may be particularly beneficial for students who want to gain practical experience alongside their regular academic curriculum.</w:t>
      </w:r>
    </w:p>
    <w:p w14:paraId="1254138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5.1 Primary Target Group</w:t>
      </w:r>
    </w:p>
    <w:p w14:paraId="3E7EC12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may be offered to students from disciplines such as:</w:t>
      </w:r>
    </w:p>
    <w:p w14:paraId="1FC56A43"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Computer Science</w:t>
      </w:r>
    </w:p>
    <w:p w14:paraId="738A456F"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Information Technology</w:t>
      </w:r>
    </w:p>
    <w:p w14:paraId="1A969CE7"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Computer Applications</w:t>
      </w:r>
    </w:p>
    <w:p w14:paraId="1F0DFAD9"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Artificial Intelligence and Machine Learning</w:t>
      </w:r>
    </w:p>
    <w:p w14:paraId="765D21C2"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Data Science</w:t>
      </w:r>
    </w:p>
    <w:p w14:paraId="6DE501E4"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Electronics and Communication</w:t>
      </w:r>
    </w:p>
    <w:p w14:paraId="05866FC2"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Electrical and Electronics</w:t>
      </w:r>
    </w:p>
    <w:p w14:paraId="117A168F"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Information Systems</w:t>
      </w:r>
    </w:p>
    <w:p w14:paraId="13C01E74"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Cybersecurity</w:t>
      </w:r>
    </w:p>
    <w:p w14:paraId="4C5D0BF3"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Software Engineering</w:t>
      </w:r>
    </w:p>
    <w:p w14:paraId="28A051E1" w14:textId="77777777" w:rsidR="00435638" w:rsidRPr="00435638" w:rsidRDefault="00435638" w:rsidP="00EB2D3F">
      <w:pPr>
        <w:pStyle w:val="ListParagraph"/>
        <w:numPr>
          <w:ilvl w:val="0"/>
          <w:numId w:val="16"/>
        </w:numPr>
        <w:spacing w:beforeLines="160" w:before="384" w:afterLines="80" w:after="192"/>
        <w:rPr>
          <w:rFonts w:cs="Times New Roman"/>
          <w:szCs w:val="22"/>
        </w:rPr>
      </w:pPr>
      <w:r w:rsidRPr="00435638">
        <w:rPr>
          <w:rFonts w:cs="Times New Roman"/>
          <w:szCs w:val="22"/>
        </w:rPr>
        <w:t>Other technology-related academic programs</w:t>
      </w:r>
    </w:p>
    <w:p w14:paraId="2971EE1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eligibility and participating departments may be decided jointly with the partner institution.</w:t>
      </w:r>
    </w:p>
    <w:p w14:paraId="12C7E1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5.2 Students at Different Academic Levels</w:t>
      </w:r>
    </w:p>
    <w:p w14:paraId="1931B32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can be structured to accommodate students at different stages of their academic journey.</w:t>
      </w:r>
    </w:p>
    <w:p w14:paraId="22B1E7E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Foundation-Level Students</w:t>
      </w:r>
    </w:p>
    <w:p w14:paraId="1E199C5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who are beginning their technical journey may receive:</w:t>
      </w:r>
    </w:p>
    <w:p w14:paraId="578FD49A"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t>Programming fundamentals</w:t>
      </w:r>
    </w:p>
    <w:p w14:paraId="43DC02B8"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lastRenderedPageBreak/>
        <w:t>Technology orientation</w:t>
      </w:r>
    </w:p>
    <w:p w14:paraId="6A612076"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t>Basic practical exercises</w:t>
      </w:r>
    </w:p>
    <w:p w14:paraId="2B2743FB"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t>Domain introduction</w:t>
      </w:r>
    </w:p>
    <w:p w14:paraId="1C67CA5B"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t>Problem-solving activities</w:t>
      </w:r>
    </w:p>
    <w:p w14:paraId="54CAB430" w14:textId="77777777" w:rsidR="00435638" w:rsidRPr="00435638" w:rsidRDefault="00435638" w:rsidP="00EB2D3F">
      <w:pPr>
        <w:pStyle w:val="ListParagraph"/>
        <w:numPr>
          <w:ilvl w:val="0"/>
          <w:numId w:val="17"/>
        </w:numPr>
        <w:spacing w:beforeLines="160" w:before="384" w:afterLines="80" w:after="192"/>
        <w:rPr>
          <w:rFonts w:cs="Times New Roman"/>
          <w:szCs w:val="22"/>
        </w:rPr>
      </w:pPr>
      <w:r w:rsidRPr="00435638">
        <w:rPr>
          <w:rFonts w:cs="Times New Roman"/>
          <w:szCs w:val="22"/>
        </w:rPr>
        <w:t>Guided mini-projects</w:t>
      </w:r>
    </w:p>
    <w:p w14:paraId="7F6F78F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Intermediate-Level Students</w:t>
      </w:r>
    </w:p>
    <w:p w14:paraId="727F97C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with basic technical knowledge may receive:</w:t>
      </w:r>
    </w:p>
    <w:p w14:paraId="23EEB298"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Advanced domain training</w:t>
      </w:r>
    </w:p>
    <w:p w14:paraId="17462A18"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Practical assignments</w:t>
      </w:r>
    </w:p>
    <w:p w14:paraId="79C98905"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Development activities</w:t>
      </w:r>
    </w:p>
    <w:p w14:paraId="439A8EC2"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Team-based projects</w:t>
      </w:r>
    </w:p>
    <w:p w14:paraId="1B6391C1"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Industry mentorship</w:t>
      </w:r>
    </w:p>
    <w:p w14:paraId="55DB5475" w14:textId="77777777" w:rsidR="00435638" w:rsidRPr="00435638" w:rsidRDefault="00435638" w:rsidP="00EB2D3F">
      <w:pPr>
        <w:pStyle w:val="ListParagraph"/>
        <w:numPr>
          <w:ilvl w:val="0"/>
          <w:numId w:val="18"/>
        </w:numPr>
        <w:spacing w:beforeLines="160" w:before="384" w:afterLines="80" w:after="192"/>
        <w:rPr>
          <w:rFonts w:cs="Times New Roman"/>
          <w:szCs w:val="22"/>
        </w:rPr>
      </w:pPr>
      <w:r w:rsidRPr="00435638">
        <w:rPr>
          <w:rFonts w:cs="Times New Roman"/>
          <w:szCs w:val="22"/>
        </w:rPr>
        <w:t>Technical reviews</w:t>
      </w:r>
    </w:p>
    <w:p w14:paraId="5A43E0F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Final-Year Students</w:t>
      </w:r>
    </w:p>
    <w:p w14:paraId="791998F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Final-year students may receive additional support focused on:</w:t>
      </w:r>
    </w:p>
    <w:p w14:paraId="660D97D6"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Major project development</w:t>
      </w:r>
    </w:p>
    <w:p w14:paraId="3286ECCC"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Industry-oriented project planning</w:t>
      </w:r>
    </w:p>
    <w:p w14:paraId="7D3711D7"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Technical architecture</w:t>
      </w:r>
    </w:p>
    <w:p w14:paraId="44B46D1A"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Project documentation</w:t>
      </w:r>
    </w:p>
    <w:p w14:paraId="58CA4BFF"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Presentation preparation</w:t>
      </w:r>
    </w:p>
    <w:p w14:paraId="63D24F66"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Project evaluation</w:t>
      </w:r>
    </w:p>
    <w:p w14:paraId="163CED20"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Portfolio development</w:t>
      </w:r>
    </w:p>
    <w:p w14:paraId="3A619BC6" w14:textId="77777777" w:rsidR="00435638" w:rsidRPr="00435638" w:rsidRDefault="00435638" w:rsidP="00EB2D3F">
      <w:pPr>
        <w:pStyle w:val="ListParagraph"/>
        <w:numPr>
          <w:ilvl w:val="0"/>
          <w:numId w:val="19"/>
        </w:numPr>
        <w:spacing w:beforeLines="160" w:before="384" w:afterLines="80" w:after="192"/>
        <w:rPr>
          <w:rFonts w:cs="Times New Roman"/>
          <w:szCs w:val="22"/>
        </w:rPr>
      </w:pPr>
      <w:r w:rsidRPr="00435638">
        <w:rPr>
          <w:rFonts w:cs="Times New Roman"/>
          <w:szCs w:val="22"/>
        </w:rPr>
        <w:t>Career-oriented guidance</w:t>
      </w:r>
    </w:p>
    <w:p w14:paraId="4DA1C8C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5.3 Student Participation</w:t>
      </w:r>
    </w:p>
    <w:p w14:paraId="52A06FE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participate individually or in teams depending on the selected program, project requirements, academic regulations, and institutional guidelines.</w:t>
      </w:r>
    </w:p>
    <w:p w14:paraId="6FF2DE0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are expected to actively participate in training sessions, assignments, project activities, reviews, presentations, and other applicable program requirements.</w:t>
      </w:r>
    </w:p>
    <w:p w14:paraId="533D2B0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5.4 Student Development Focus</w:t>
      </w:r>
    </w:p>
    <w:p w14:paraId="6CA7AB7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is designed to help students develop:</w:t>
      </w:r>
    </w:p>
    <w:p w14:paraId="776ACA5A"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Technical knowledge</w:t>
      </w:r>
    </w:p>
    <w:p w14:paraId="56E1C6EB"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Practical skills</w:t>
      </w:r>
    </w:p>
    <w:p w14:paraId="2E9918B0"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Project experience</w:t>
      </w:r>
    </w:p>
    <w:p w14:paraId="4254E052"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Teamwork</w:t>
      </w:r>
    </w:p>
    <w:p w14:paraId="4D2E6F19"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Communication</w:t>
      </w:r>
    </w:p>
    <w:p w14:paraId="0968EC99"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Problem-solving</w:t>
      </w:r>
    </w:p>
    <w:p w14:paraId="19496D3F"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Professional awareness</w:t>
      </w:r>
    </w:p>
    <w:p w14:paraId="30F0BE30"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Industry exposure</w:t>
      </w:r>
    </w:p>
    <w:p w14:paraId="1EBD0909"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Documentation skills</w:t>
      </w:r>
    </w:p>
    <w:p w14:paraId="551070B1"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Presentation skills</w:t>
      </w:r>
    </w:p>
    <w:p w14:paraId="72C008A5" w14:textId="77777777" w:rsidR="00435638" w:rsidRPr="00435638" w:rsidRDefault="00435638" w:rsidP="00EB2D3F">
      <w:pPr>
        <w:pStyle w:val="ListParagraph"/>
        <w:numPr>
          <w:ilvl w:val="0"/>
          <w:numId w:val="20"/>
        </w:numPr>
        <w:spacing w:beforeLines="160" w:before="384" w:afterLines="80" w:after="192"/>
        <w:rPr>
          <w:rFonts w:cs="Times New Roman"/>
          <w:szCs w:val="22"/>
        </w:rPr>
      </w:pPr>
      <w:r w:rsidRPr="00435638">
        <w:rPr>
          <w:rFonts w:cs="Times New Roman"/>
          <w:szCs w:val="22"/>
        </w:rPr>
        <w:t>Portfolio evidence</w:t>
      </w:r>
    </w:p>
    <w:p w14:paraId="0023D419" w14:textId="559F5C9F" w:rsidR="00435638" w:rsidRPr="00435638" w:rsidRDefault="00435638" w:rsidP="00435638">
      <w:pPr>
        <w:spacing w:beforeLines="160" w:before="384" w:afterLines="80" w:after="192"/>
        <w:rPr>
          <w:rFonts w:cs="Times New Roman"/>
          <w:szCs w:val="22"/>
        </w:rPr>
      </w:pPr>
      <w:r w:rsidRPr="00435638">
        <w:rPr>
          <w:rFonts w:cs="Times New Roman"/>
          <w:szCs w:val="22"/>
        </w:rPr>
        <w:t>The overall objective is to ensure that students gain practical outcomes that complement their academic education.</w:t>
      </w:r>
    </w:p>
    <w:p w14:paraId="6DD6DEA0" w14:textId="77777777" w:rsidR="00435638" w:rsidRDefault="00435638">
      <w:pPr>
        <w:spacing w:before="0" w:after="160" w:line="278" w:lineRule="auto"/>
        <w:rPr>
          <w:rFonts w:cs="Times New Roman"/>
          <w:szCs w:val="22"/>
        </w:rPr>
      </w:pPr>
      <w:r>
        <w:rPr>
          <w:rFonts w:cs="Times New Roman"/>
          <w:szCs w:val="22"/>
        </w:rPr>
        <w:br w:type="page"/>
      </w:r>
    </w:p>
    <w:p w14:paraId="798C7B0D" w14:textId="5DB11747" w:rsidR="00435638" w:rsidRPr="00435638" w:rsidRDefault="00435638" w:rsidP="00435638">
      <w:pPr>
        <w:pStyle w:val="Heading1"/>
        <w:jc w:val="center"/>
        <w:rPr>
          <w:sz w:val="24"/>
          <w:szCs w:val="36"/>
        </w:rPr>
      </w:pPr>
      <w:r w:rsidRPr="00435638">
        <w:rPr>
          <w:sz w:val="24"/>
          <w:szCs w:val="36"/>
        </w:rPr>
        <w:lastRenderedPageBreak/>
        <w:t>Hybrid Learning Model</w:t>
      </w:r>
    </w:p>
    <w:p w14:paraId="1D5995DE"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 xml:space="preserve">JSP Solutions proposes a </w:t>
      </w:r>
      <w:r w:rsidRPr="00435638">
        <w:rPr>
          <w:rFonts w:cs="Times New Roman"/>
          <w:b/>
          <w:bCs/>
          <w:szCs w:val="22"/>
        </w:rPr>
        <w:t>Hybrid Industry-Led Learning Model</w:t>
      </w:r>
      <w:r w:rsidRPr="00435638">
        <w:rPr>
          <w:rFonts w:cs="Times New Roman"/>
          <w:szCs w:val="22"/>
        </w:rPr>
        <w:t xml:space="preserve"> combining on-campus/offline training, online industry mentorship, and practical project development.</w:t>
      </w:r>
    </w:p>
    <w:p w14:paraId="10D715FB"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model is designed to provide students with continuous support throughout the complete learning and project-development journey.</w:t>
      </w:r>
    </w:p>
    <w:p w14:paraId="2672F7BB"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proposed learning ecosystem consists of three major components:</w:t>
      </w:r>
    </w:p>
    <w:p w14:paraId="23968798"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6.1 On-Campus Training by JSP Solutions Team</w:t>
      </w:r>
    </w:p>
    <w:p w14:paraId="60DC90B5"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JSP Solutions' internal training and project team may conduct sessions at the partner college, subject to the mutually agreed schedule, infrastructure, student availability, and institutional requirements.</w:t>
      </w:r>
    </w:p>
    <w:p w14:paraId="08A85C54"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On-campus sessions may include:</w:t>
      </w:r>
    </w:p>
    <w:p w14:paraId="3DEABD8F"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Foundation training</w:t>
      </w:r>
    </w:p>
    <w:p w14:paraId="7176F5E1"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Technology sessions</w:t>
      </w:r>
    </w:p>
    <w:p w14:paraId="7BC3BE42"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Practical demonstrations</w:t>
      </w:r>
    </w:p>
    <w:p w14:paraId="1F66DE31"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Assignments</w:t>
      </w:r>
    </w:p>
    <w:p w14:paraId="4866CD26"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Doubt clarification</w:t>
      </w:r>
    </w:p>
    <w:p w14:paraId="2AD9125B"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Project orientation</w:t>
      </w:r>
    </w:p>
    <w:p w14:paraId="64A207F2"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Project planning</w:t>
      </w:r>
    </w:p>
    <w:p w14:paraId="3717B56B"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Team formation</w:t>
      </w:r>
    </w:p>
    <w:p w14:paraId="23978FEE"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Project monitoring</w:t>
      </w:r>
    </w:p>
    <w:p w14:paraId="087970EF"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Student assessments</w:t>
      </w:r>
    </w:p>
    <w:p w14:paraId="35EE41A3"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Project reviews</w:t>
      </w:r>
    </w:p>
    <w:p w14:paraId="1058E8A1" w14:textId="77777777" w:rsidR="00435638" w:rsidRPr="00435638" w:rsidRDefault="00435638" w:rsidP="00EB2D3F">
      <w:pPr>
        <w:pStyle w:val="ListParagraph"/>
        <w:numPr>
          <w:ilvl w:val="0"/>
          <w:numId w:val="21"/>
        </w:numPr>
        <w:spacing w:beforeLines="160" w:before="384" w:afterLines="80" w:after="192"/>
        <w:jc w:val="both"/>
        <w:rPr>
          <w:rFonts w:cs="Times New Roman"/>
          <w:szCs w:val="22"/>
        </w:rPr>
      </w:pPr>
      <w:r w:rsidRPr="00435638">
        <w:rPr>
          <w:rFonts w:cs="Times New Roman"/>
          <w:szCs w:val="22"/>
        </w:rPr>
        <w:t>Presentation preparation</w:t>
      </w:r>
    </w:p>
    <w:p w14:paraId="3DE116DF"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on-campus model provides students with direct interaction with the JSP Solutions team and enables trainers to observe student participation and practical progress.</w:t>
      </w:r>
    </w:p>
    <w:p w14:paraId="7F372D31"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6.2 Online Mentorship by Industry Professionals</w:t>
      </w:r>
    </w:p>
    <w:p w14:paraId="02CDBC3F"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Students may also receive online guidance from professionals with experience in relevant IT and technology domains.</w:t>
      </w:r>
    </w:p>
    <w:p w14:paraId="29BB71B6"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lastRenderedPageBreak/>
        <w:t>Industry mentors may conduct:</w:t>
      </w:r>
    </w:p>
    <w:p w14:paraId="17062F22"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Domain-specific sessions</w:t>
      </w:r>
    </w:p>
    <w:p w14:paraId="634AF7ED"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Practical demonstrations</w:t>
      </w:r>
    </w:p>
    <w:p w14:paraId="4E16315D"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Industry-oriented discussions</w:t>
      </w:r>
    </w:p>
    <w:p w14:paraId="447096B3"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Technical doubt-clearing sessions</w:t>
      </w:r>
    </w:p>
    <w:p w14:paraId="2E5229AB"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Project reviews</w:t>
      </w:r>
    </w:p>
    <w:p w14:paraId="21155A64"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Architecture discussions</w:t>
      </w:r>
    </w:p>
    <w:p w14:paraId="4B397CED"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Development guidance</w:t>
      </w:r>
    </w:p>
    <w:p w14:paraId="777A7EB0"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Code or project reviews</w:t>
      </w:r>
    </w:p>
    <w:p w14:paraId="315B2A0A"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Career-oriented discussions</w:t>
      </w:r>
    </w:p>
    <w:p w14:paraId="11687E1A" w14:textId="77777777" w:rsidR="00435638" w:rsidRPr="00435638" w:rsidRDefault="00435638" w:rsidP="00EB2D3F">
      <w:pPr>
        <w:pStyle w:val="ListParagraph"/>
        <w:numPr>
          <w:ilvl w:val="0"/>
          <w:numId w:val="22"/>
        </w:numPr>
        <w:spacing w:beforeLines="160" w:before="384" w:afterLines="80" w:after="192"/>
        <w:jc w:val="both"/>
        <w:rPr>
          <w:rFonts w:cs="Times New Roman"/>
          <w:szCs w:val="22"/>
        </w:rPr>
      </w:pPr>
      <w:r w:rsidRPr="00435638">
        <w:rPr>
          <w:rFonts w:cs="Times New Roman"/>
          <w:szCs w:val="22"/>
        </w:rPr>
        <w:t>Project evaluation</w:t>
      </w:r>
    </w:p>
    <w:p w14:paraId="70BA7552"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availability, frequency, and level of individual mentor interaction will depend on the selected program or package.</w:t>
      </w:r>
    </w:p>
    <w:p w14:paraId="3C33CEBD"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6.3 Practical Project Development</w:t>
      </w:r>
    </w:p>
    <w:p w14:paraId="2A8EFD8E"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third major component of the hybrid model is practical project development.</w:t>
      </w:r>
    </w:p>
    <w:p w14:paraId="4AA202B5"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Students will be encouraged to apply the concepts learned during training and mentorship by working on structured projects.</w:t>
      </w:r>
    </w:p>
    <w:p w14:paraId="444EB697"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project process may include:</w:t>
      </w:r>
    </w:p>
    <w:p w14:paraId="1ABF9AB8" w14:textId="77777777" w:rsidR="00435638" w:rsidRPr="00435638" w:rsidRDefault="00435638" w:rsidP="00435638">
      <w:pPr>
        <w:spacing w:beforeLines="160" w:before="384" w:afterLines="80" w:after="192"/>
        <w:jc w:val="both"/>
        <w:rPr>
          <w:rFonts w:cs="Times New Roman"/>
          <w:szCs w:val="22"/>
        </w:rPr>
      </w:pPr>
      <w:r w:rsidRPr="00435638">
        <w:rPr>
          <w:rFonts w:cs="Times New Roman"/>
          <w:b/>
          <w:bCs/>
          <w:szCs w:val="22"/>
        </w:rPr>
        <w:t>Orientation → Team Formation → Planning → Development → Review → Testing → Documentation → Presentation → Evaluation</w:t>
      </w:r>
    </w:p>
    <w:p w14:paraId="439F52D8"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Students will receive guidance from JSP Solutions trainers and, where applicable, industry mentors throughout the project-development process.</w:t>
      </w:r>
    </w:p>
    <w:p w14:paraId="523A05AE"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6.4 Continuous Learning Support</w:t>
      </w:r>
    </w:p>
    <w:p w14:paraId="16F8BC8E"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hybrid model is intended to ensure that learning does not end with classroom training.</w:t>
      </w:r>
    </w:p>
    <w:p w14:paraId="5F664CFB"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Students can receive continued support through:</w:t>
      </w:r>
    </w:p>
    <w:p w14:paraId="72A41844"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Training sessions</w:t>
      </w:r>
    </w:p>
    <w:p w14:paraId="1C43D5CD"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Online discussions</w:t>
      </w:r>
    </w:p>
    <w:p w14:paraId="716DDEEE"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lastRenderedPageBreak/>
        <w:t>Practical assignments</w:t>
      </w:r>
    </w:p>
    <w:p w14:paraId="1F0E38EA"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Project guidance</w:t>
      </w:r>
    </w:p>
    <w:p w14:paraId="7FAA2492"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Technical doubt clarification</w:t>
      </w:r>
    </w:p>
    <w:p w14:paraId="3D4A04C1"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Periodic reviews</w:t>
      </w:r>
    </w:p>
    <w:p w14:paraId="5BA52293"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Mentor interaction</w:t>
      </w:r>
    </w:p>
    <w:p w14:paraId="692C3FA9"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Progress monitoring</w:t>
      </w:r>
    </w:p>
    <w:p w14:paraId="61932390" w14:textId="77777777" w:rsidR="00435638" w:rsidRPr="00435638" w:rsidRDefault="00435638" w:rsidP="00EB2D3F">
      <w:pPr>
        <w:pStyle w:val="ListParagraph"/>
        <w:numPr>
          <w:ilvl w:val="0"/>
          <w:numId w:val="23"/>
        </w:numPr>
        <w:spacing w:beforeLines="160" w:before="384" w:afterLines="80" w:after="192"/>
        <w:jc w:val="both"/>
        <w:rPr>
          <w:rFonts w:cs="Times New Roman"/>
          <w:szCs w:val="22"/>
        </w:rPr>
      </w:pPr>
      <w:r w:rsidRPr="00435638">
        <w:rPr>
          <w:rFonts w:cs="Times New Roman"/>
          <w:szCs w:val="22"/>
        </w:rPr>
        <w:t>Final evaluation</w:t>
      </w:r>
    </w:p>
    <w:p w14:paraId="64C83E1A"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6.5 Institutional Coordination</w:t>
      </w:r>
    </w:p>
    <w:p w14:paraId="71034FC6"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JSP Solutions will work with the partner institution to establish a mutually agreed schedule and operating process.</w:t>
      </w:r>
    </w:p>
    <w:p w14:paraId="27184116"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Where required, the institution may coordinate:</w:t>
      </w:r>
    </w:p>
    <w:p w14:paraId="6885C108"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Training schedules</w:t>
      </w:r>
    </w:p>
    <w:p w14:paraId="6E4B3A27"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Classroom or laboratory facilities</w:t>
      </w:r>
    </w:p>
    <w:p w14:paraId="5702D9BC"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Student attendance</w:t>
      </w:r>
    </w:p>
    <w:p w14:paraId="2367ECF9"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Faculty interaction</w:t>
      </w:r>
    </w:p>
    <w:p w14:paraId="64FAC09B"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Project reviews</w:t>
      </w:r>
    </w:p>
    <w:p w14:paraId="02BBE456"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Student participation</w:t>
      </w:r>
    </w:p>
    <w:p w14:paraId="7D336B8A" w14:textId="77777777" w:rsidR="00435638" w:rsidRPr="00435638" w:rsidRDefault="00435638" w:rsidP="00EB2D3F">
      <w:pPr>
        <w:pStyle w:val="ListParagraph"/>
        <w:numPr>
          <w:ilvl w:val="0"/>
          <w:numId w:val="24"/>
        </w:numPr>
        <w:spacing w:beforeLines="160" w:before="384" w:afterLines="80" w:after="192"/>
        <w:jc w:val="both"/>
        <w:rPr>
          <w:rFonts w:cs="Times New Roman"/>
          <w:szCs w:val="22"/>
        </w:rPr>
      </w:pPr>
      <w:r w:rsidRPr="00435638">
        <w:rPr>
          <w:rFonts w:cs="Times New Roman"/>
          <w:szCs w:val="22"/>
        </w:rPr>
        <w:t>Academic requirements</w:t>
      </w:r>
    </w:p>
    <w:p w14:paraId="38B18519"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exact implementation of the hybrid model may be customized according to the institution's academic calendar, infrastructure, student requirements, and selected program package.</w:t>
      </w:r>
    </w:p>
    <w:p w14:paraId="0D4BD325" w14:textId="77777777" w:rsidR="00435638" w:rsidRPr="00435638" w:rsidRDefault="00435638" w:rsidP="00435638">
      <w:pPr>
        <w:spacing w:beforeLines="160" w:before="384" w:afterLines="80" w:after="192"/>
        <w:jc w:val="both"/>
        <w:rPr>
          <w:rFonts w:cs="Times New Roman"/>
          <w:b/>
          <w:bCs/>
          <w:szCs w:val="22"/>
        </w:rPr>
      </w:pPr>
      <w:r w:rsidRPr="00435638">
        <w:rPr>
          <w:rFonts w:cs="Times New Roman"/>
          <w:b/>
          <w:bCs/>
          <w:szCs w:val="22"/>
        </w:rPr>
        <w:t>6.6 Objective of the Hybrid Model</w:t>
      </w:r>
    </w:p>
    <w:p w14:paraId="30EFFBB9"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The primary objective of the hybrid learning model is to combine the advantages of:</w:t>
      </w:r>
    </w:p>
    <w:p w14:paraId="0198B46A" w14:textId="77777777" w:rsidR="00435638" w:rsidRPr="00435638" w:rsidRDefault="00435638" w:rsidP="00435638">
      <w:pPr>
        <w:spacing w:beforeLines="160" w:before="384" w:afterLines="80" w:after="192"/>
        <w:jc w:val="both"/>
        <w:rPr>
          <w:rFonts w:cs="Times New Roman"/>
          <w:szCs w:val="22"/>
        </w:rPr>
      </w:pPr>
      <w:r w:rsidRPr="00435638">
        <w:rPr>
          <w:rFonts w:cs="Times New Roman"/>
          <w:b/>
          <w:bCs/>
          <w:szCs w:val="22"/>
        </w:rPr>
        <w:t>College Environment + JSP Solutions Training + Industry Mentorship + Practical Projects</w:t>
      </w:r>
    </w:p>
    <w:p w14:paraId="5A4DEF91" w14:textId="77777777" w:rsidR="00435638" w:rsidRPr="00435638" w:rsidRDefault="00435638" w:rsidP="00435638">
      <w:pPr>
        <w:spacing w:beforeLines="160" w:before="384" w:afterLines="80" w:after="192"/>
        <w:jc w:val="both"/>
        <w:rPr>
          <w:rFonts w:cs="Times New Roman"/>
          <w:szCs w:val="22"/>
        </w:rPr>
      </w:pPr>
      <w:r w:rsidRPr="00435638">
        <w:rPr>
          <w:rFonts w:cs="Times New Roman"/>
          <w:szCs w:val="22"/>
        </w:rPr>
        <w:t>This approach is intended to give students a balanced learning experience that combines structured academic support with practical technology exposure and industry-oriented guidance.</w:t>
      </w:r>
    </w:p>
    <w:p w14:paraId="7AEC7C3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5D656C65" w14:textId="77777777" w:rsidR="00435638" w:rsidRPr="00435638" w:rsidRDefault="00435638" w:rsidP="00435638">
      <w:pPr>
        <w:pStyle w:val="Heading1"/>
        <w:jc w:val="center"/>
        <w:rPr>
          <w:sz w:val="24"/>
          <w:szCs w:val="36"/>
        </w:rPr>
      </w:pPr>
      <w:r w:rsidRPr="00435638">
        <w:rPr>
          <w:sz w:val="24"/>
          <w:szCs w:val="36"/>
        </w:rPr>
        <w:lastRenderedPageBreak/>
        <w:t>Program Structure</w:t>
      </w:r>
    </w:p>
    <w:p w14:paraId="16FC3DA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JSP Solutions Industry-Integrated Training &amp; Project Program is designed as a structured learning and project-development journey that combines technical training, practical activities, industry mentorship, team-based development, project evaluation, and completion certification.</w:t>
      </w:r>
    </w:p>
    <w:p w14:paraId="65D5024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curriculum, duration, number of sessions, project scope, mentor interaction, facilities, and support services may vary according to the selected program and package.</w:t>
      </w:r>
    </w:p>
    <w:p w14:paraId="37C5783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7.1 Program Components</w:t>
      </w:r>
    </w:p>
    <w:p w14:paraId="2DA1E40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core program may include the following components:</w:t>
      </w:r>
    </w:p>
    <w:p w14:paraId="36B662D2"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Student orientation</w:t>
      </w:r>
    </w:p>
    <w:p w14:paraId="0DF9F08D"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Domain selection</w:t>
      </w:r>
    </w:p>
    <w:p w14:paraId="488E1808"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Foundation training</w:t>
      </w:r>
    </w:p>
    <w:p w14:paraId="0E3CB756"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Domain-specific training</w:t>
      </w:r>
    </w:p>
    <w:p w14:paraId="4A521C35"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Practical demonstrations</w:t>
      </w:r>
    </w:p>
    <w:p w14:paraId="4B10FF69"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Assignments and exercises</w:t>
      </w:r>
    </w:p>
    <w:p w14:paraId="66233709"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On-campus practical sessions</w:t>
      </w:r>
    </w:p>
    <w:p w14:paraId="70033094"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Online industry mentorship</w:t>
      </w:r>
    </w:p>
    <w:p w14:paraId="456B9593"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Team formation</w:t>
      </w:r>
    </w:p>
    <w:p w14:paraId="4B561353"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Project planning</w:t>
      </w:r>
    </w:p>
    <w:p w14:paraId="403038B6"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Project development</w:t>
      </w:r>
    </w:p>
    <w:p w14:paraId="14FC64A1"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Periodic project reviews</w:t>
      </w:r>
    </w:p>
    <w:p w14:paraId="31AD250B"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Technical assessments</w:t>
      </w:r>
    </w:p>
    <w:p w14:paraId="5A72E572"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Documentation support</w:t>
      </w:r>
    </w:p>
    <w:p w14:paraId="04D92713"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Final project presentation</w:t>
      </w:r>
    </w:p>
    <w:p w14:paraId="19BCC385"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Project evaluation</w:t>
      </w:r>
    </w:p>
    <w:p w14:paraId="79A580F5" w14:textId="77777777" w:rsidR="00435638" w:rsidRPr="00435638" w:rsidRDefault="00435638" w:rsidP="00EB2D3F">
      <w:pPr>
        <w:pStyle w:val="ListParagraph"/>
        <w:numPr>
          <w:ilvl w:val="0"/>
          <w:numId w:val="25"/>
        </w:numPr>
        <w:spacing w:beforeLines="160" w:before="384" w:afterLines="80" w:after="192"/>
        <w:rPr>
          <w:rFonts w:cs="Times New Roman"/>
          <w:szCs w:val="22"/>
        </w:rPr>
      </w:pPr>
      <w:r w:rsidRPr="00435638">
        <w:rPr>
          <w:rFonts w:cs="Times New Roman"/>
          <w:szCs w:val="22"/>
        </w:rPr>
        <w:t>Completion certification</w:t>
      </w:r>
    </w:p>
    <w:p w14:paraId="5D51275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7.2 Student Learning Journey</w:t>
      </w:r>
    </w:p>
    <w:p w14:paraId="0D5E596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student journey will follow a structured progression:</w:t>
      </w:r>
    </w:p>
    <w:p w14:paraId="7799358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1 — Student Orientation</w:t>
      </w:r>
    </w:p>
    <w:p w14:paraId="4BA7B68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Students are introduced to the program structure, objectives, expectations, available domains, project process, and applicable requirements.</w:t>
      </w:r>
    </w:p>
    <w:p w14:paraId="7C12AA0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2 — Domain Selection</w:t>
      </w:r>
    </w:p>
    <w:p w14:paraId="73114C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select an appropriate technical or project domain based on their interests, academic background, skills, and available program options.</w:t>
      </w:r>
    </w:p>
    <w:p w14:paraId="79A3087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3 — Foundation Training</w:t>
      </w:r>
    </w:p>
    <w:p w14:paraId="7E88EC7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receive foundational training required to understand the selected technology or domain.</w:t>
      </w:r>
    </w:p>
    <w:p w14:paraId="65E54BD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4 — Practical Training</w:t>
      </w:r>
    </w:p>
    <w:p w14:paraId="289BDF4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participate in practical sessions, demonstrations, assignments, and guided exercises.</w:t>
      </w:r>
    </w:p>
    <w:p w14:paraId="7ED2AFD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5 — Industry Mentorship</w:t>
      </w:r>
    </w:p>
    <w:p w14:paraId="73B1AD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receive online guidance from industry professionals, subject to mentor availability and the selected package.</w:t>
      </w:r>
    </w:p>
    <w:p w14:paraId="024C21A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6 — Team Formation</w:t>
      </w:r>
    </w:p>
    <w:p w14:paraId="3DB4134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are organized into project teams according to project requirements, skills, interests, and selected domains.</w:t>
      </w:r>
    </w:p>
    <w:p w14:paraId="4055790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7 — Project Planning</w:t>
      </w:r>
    </w:p>
    <w:p w14:paraId="2A11867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Each team prepares the project objective, requirements, technology stack, task allocation, development plan, and expected deliverables.</w:t>
      </w:r>
    </w:p>
    <w:p w14:paraId="7D5F890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8 — Project Development</w:t>
      </w:r>
    </w:p>
    <w:p w14:paraId="55187B3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develop their projects under the guidance of JSP Solutions trainers and industry mentors.</w:t>
      </w:r>
    </w:p>
    <w:p w14:paraId="273B536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9 — Project Reviews</w:t>
      </w:r>
    </w:p>
    <w:p w14:paraId="29FC7F2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are periodically reviewed to evaluate technical progress, individual contribution, team performance, documentation, quality, and problem-solving.</w:t>
      </w:r>
    </w:p>
    <w:p w14:paraId="56A5B22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Step 10 — Final Presentation</w:t>
      </w:r>
    </w:p>
    <w:p w14:paraId="2DAFB57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Teams present their completed projects to the designated evaluators.</w:t>
      </w:r>
    </w:p>
    <w:p w14:paraId="48D089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11 — Evaluation</w:t>
      </w:r>
    </w:p>
    <w:p w14:paraId="0346C18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and student participation are evaluated according to the applicable program requirements.</w:t>
      </w:r>
    </w:p>
    <w:p w14:paraId="4C7A24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12 — Certification</w:t>
      </w:r>
    </w:p>
    <w:p w14:paraId="04E60D0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who successfully complete the required activities and evaluation requirements will receive the applicable completion certification or documentation.</w:t>
      </w:r>
    </w:p>
    <w:p w14:paraId="088FB4D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Step 13 — Portfolio Development</w:t>
      </w:r>
    </w:p>
    <w:p w14:paraId="0C19856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Subject to student consent and applicable institutional, privacy, and intellectual-property requirements, students may receive a digital project portfolio or public-facing project profile.</w:t>
      </w:r>
    </w:p>
    <w:p w14:paraId="4A1EBBF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7.3 Assignments and Assessments</w:t>
      </w:r>
    </w:p>
    <w:p w14:paraId="181D075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Assignments and assessments may be used throughout the program to monitor student understanding and progress.</w:t>
      </w:r>
    </w:p>
    <w:p w14:paraId="2CB0231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7C3F4547"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Technical assignments</w:t>
      </w:r>
    </w:p>
    <w:p w14:paraId="2251B4C6"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Practical exercises</w:t>
      </w:r>
    </w:p>
    <w:p w14:paraId="3390CCB3"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Domain assessments</w:t>
      </w:r>
    </w:p>
    <w:p w14:paraId="5509AE6A"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Project progress assessments</w:t>
      </w:r>
    </w:p>
    <w:p w14:paraId="6F750BF8"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Individual contribution reviews</w:t>
      </w:r>
    </w:p>
    <w:p w14:paraId="785925C5"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Team performance reviews</w:t>
      </w:r>
    </w:p>
    <w:p w14:paraId="0F0B005D" w14:textId="77777777" w:rsidR="00435638" w:rsidRPr="00435638" w:rsidRDefault="00435638" w:rsidP="00EB2D3F">
      <w:pPr>
        <w:pStyle w:val="ListParagraph"/>
        <w:numPr>
          <w:ilvl w:val="0"/>
          <w:numId w:val="26"/>
        </w:numPr>
        <w:spacing w:beforeLines="160" w:before="384" w:afterLines="80" w:after="192"/>
        <w:rPr>
          <w:rFonts w:cs="Times New Roman"/>
          <w:szCs w:val="22"/>
        </w:rPr>
      </w:pPr>
      <w:r w:rsidRPr="00435638">
        <w:rPr>
          <w:rFonts w:cs="Times New Roman"/>
          <w:szCs w:val="22"/>
        </w:rPr>
        <w:t>Final project evaluation</w:t>
      </w:r>
    </w:p>
    <w:p w14:paraId="3419A4C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assessment structure may be customized according to the selected program and institutional requirements.</w:t>
      </w:r>
    </w:p>
    <w:p w14:paraId="7EF174F4" w14:textId="77777777" w:rsidR="00435638" w:rsidRDefault="00435638" w:rsidP="00435638">
      <w:pPr>
        <w:spacing w:beforeLines="160" w:before="384" w:afterLines="80" w:after="192"/>
        <w:rPr>
          <w:rFonts w:cs="Times New Roman"/>
          <w:b/>
          <w:bCs/>
          <w:szCs w:val="22"/>
        </w:rPr>
      </w:pPr>
    </w:p>
    <w:p w14:paraId="56D2906D" w14:textId="386467DE"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7.4 Project Monitoring</w:t>
      </w:r>
    </w:p>
    <w:p w14:paraId="66FB794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monitor student and team progress throughout the project-development period.</w:t>
      </w:r>
    </w:p>
    <w:p w14:paraId="586907F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Monitoring may include:</w:t>
      </w:r>
    </w:p>
    <w:p w14:paraId="506360C7"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Periodic progress reviews</w:t>
      </w:r>
    </w:p>
    <w:p w14:paraId="0F84882A"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Technical discussions</w:t>
      </w:r>
    </w:p>
    <w:p w14:paraId="6A686CE0"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Mentor feedback</w:t>
      </w:r>
    </w:p>
    <w:p w14:paraId="4325C15D"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Documentation checks</w:t>
      </w:r>
    </w:p>
    <w:p w14:paraId="1A77ED85"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Individual contribution assessment</w:t>
      </w:r>
    </w:p>
    <w:p w14:paraId="05DFCDE7"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Team performance assessment</w:t>
      </w:r>
    </w:p>
    <w:p w14:paraId="75EACE70" w14:textId="77777777" w:rsidR="00435638" w:rsidRPr="00435638" w:rsidRDefault="00435638" w:rsidP="00EB2D3F">
      <w:pPr>
        <w:pStyle w:val="ListParagraph"/>
        <w:numPr>
          <w:ilvl w:val="0"/>
          <w:numId w:val="27"/>
        </w:numPr>
        <w:spacing w:beforeLines="160" w:before="384" w:afterLines="80" w:after="192"/>
        <w:rPr>
          <w:rFonts w:cs="Times New Roman"/>
          <w:szCs w:val="22"/>
        </w:rPr>
      </w:pPr>
      <w:r w:rsidRPr="00435638">
        <w:rPr>
          <w:rFonts w:cs="Times New Roman"/>
          <w:szCs w:val="22"/>
        </w:rPr>
        <w:t>Project milestone reviews</w:t>
      </w:r>
    </w:p>
    <w:p w14:paraId="4BFE8F6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7.5 Program Completion</w:t>
      </w:r>
    </w:p>
    <w:p w14:paraId="7FCF5D4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Successful completion may be based on applicable requirements such as:</w:t>
      </w:r>
    </w:p>
    <w:p w14:paraId="513A0285"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Attendance</w:t>
      </w:r>
    </w:p>
    <w:p w14:paraId="397F9C3B"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Training participation</w:t>
      </w:r>
    </w:p>
    <w:p w14:paraId="6F995D32"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Assignment completion</w:t>
      </w:r>
    </w:p>
    <w:p w14:paraId="6999383B"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Project participation</w:t>
      </w:r>
    </w:p>
    <w:p w14:paraId="360F0D05"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Project submission</w:t>
      </w:r>
    </w:p>
    <w:p w14:paraId="7A734DA2"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Final presentation</w:t>
      </w:r>
    </w:p>
    <w:p w14:paraId="3476315E"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Evaluation results</w:t>
      </w:r>
    </w:p>
    <w:p w14:paraId="3550C42E" w14:textId="77777777" w:rsidR="00435638" w:rsidRPr="00435638" w:rsidRDefault="00435638" w:rsidP="00EB2D3F">
      <w:pPr>
        <w:pStyle w:val="ListParagraph"/>
        <w:numPr>
          <w:ilvl w:val="0"/>
          <w:numId w:val="28"/>
        </w:numPr>
        <w:spacing w:beforeLines="160" w:before="384" w:afterLines="80" w:after="192"/>
        <w:rPr>
          <w:rFonts w:cs="Times New Roman"/>
          <w:szCs w:val="22"/>
        </w:rPr>
      </w:pPr>
      <w:r w:rsidRPr="00435638">
        <w:rPr>
          <w:rFonts w:cs="Times New Roman"/>
          <w:szCs w:val="22"/>
        </w:rPr>
        <w:t>Other mutually agreed requirements</w:t>
      </w:r>
    </w:p>
    <w:p w14:paraId="34B8177C" w14:textId="77777777" w:rsidR="00435638" w:rsidRDefault="00435638" w:rsidP="00435638">
      <w:pPr>
        <w:spacing w:beforeLines="160" w:before="384" w:afterLines="80" w:after="192"/>
        <w:rPr>
          <w:rFonts w:cs="Times New Roman"/>
          <w:szCs w:val="22"/>
        </w:rPr>
      </w:pPr>
      <w:r w:rsidRPr="00435638">
        <w:rPr>
          <w:rFonts w:cs="Times New Roman"/>
          <w:szCs w:val="22"/>
        </w:rPr>
        <w:t>The exact completion criteria will be communicated to students and the partner institution before or at the beginning of the applicable program.</w:t>
      </w:r>
    </w:p>
    <w:p w14:paraId="13E378A0" w14:textId="77777777" w:rsidR="00435638" w:rsidRDefault="00435638">
      <w:pPr>
        <w:spacing w:before="0" w:after="160" w:line="278" w:lineRule="auto"/>
        <w:rPr>
          <w:rFonts w:cs="Times New Roman"/>
          <w:szCs w:val="22"/>
        </w:rPr>
      </w:pPr>
      <w:r>
        <w:rPr>
          <w:rFonts w:cs="Times New Roman"/>
          <w:szCs w:val="22"/>
        </w:rPr>
        <w:br w:type="page"/>
      </w:r>
    </w:p>
    <w:p w14:paraId="518BA815" w14:textId="1569B8CE" w:rsidR="00435638" w:rsidRPr="00435638" w:rsidRDefault="00435638" w:rsidP="00435638">
      <w:pPr>
        <w:pStyle w:val="Heading1"/>
        <w:jc w:val="center"/>
        <w:rPr>
          <w:sz w:val="24"/>
          <w:szCs w:val="36"/>
        </w:rPr>
      </w:pPr>
      <w:r w:rsidRPr="00435638">
        <w:rPr>
          <w:sz w:val="24"/>
          <w:szCs w:val="36"/>
        </w:rPr>
        <w:lastRenderedPageBreak/>
        <w:t>Industry Mentorship</w:t>
      </w:r>
    </w:p>
    <w:p w14:paraId="75BC078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Industry mentorship is a key component of the JSP Solutions program. The objective is to provide students with exposure to professionals who have practical experience in the technology and IT industry.</w:t>
      </w:r>
    </w:p>
    <w:p w14:paraId="497A382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mentorship model is intended to complement academic and training activities by helping students understand how technical concepts and project-development practices are applied in professional environments.</w:t>
      </w:r>
    </w:p>
    <w:p w14:paraId="70C86C0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8.1 Role of Industry Mentors</w:t>
      </w:r>
    </w:p>
    <w:p w14:paraId="53E6510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Industry mentors may support students by providing practical guidance, technical feedback, professional insights, and project-oriented recommendations.</w:t>
      </w:r>
    </w:p>
    <w:p w14:paraId="45BEF11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 may assist students with:</w:t>
      </w:r>
    </w:p>
    <w:p w14:paraId="493351F3"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Technology selection</w:t>
      </w:r>
    </w:p>
    <w:p w14:paraId="50DBAE45"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Domain understanding</w:t>
      </w:r>
    </w:p>
    <w:p w14:paraId="16B9627D"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Problem identification</w:t>
      </w:r>
    </w:p>
    <w:p w14:paraId="61040B95"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Project architecture</w:t>
      </w:r>
    </w:p>
    <w:p w14:paraId="733D397A"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Development methodology</w:t>
      </w:r>
    </w:p>
    <w:p w14:paraId="0ED3022C"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Technical decision-making</w:t>
      </w:r>
    </w:p>
    <w:p w14:paraId="50070768"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Problem-solving</w:t>
      </w:r>
    </w:p>
    <w:p w14:paraId="38B40E2D"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Code or project reviews</w:t>
      </w:r>
    </w:p>
    <w:p w14:paraId="6E90B5AD"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Testing approaches</w:t>
      </w:r>
    </w:p>
    <w:p w14:paraId="4096AC2D"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Documentation</w:t>
      </w:r>
    </w:p>
    <w:p w14:paraId="6F581DC6"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Team collaboration</w:t>
      </w:r>
    </w:p>
    <w:p w14:paraId="227B368F"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Project presentation</w:t>
      </w:r>
    </w:p>
    <w:p w14:paraId="6BE8C8B7" w14:textId="77777777" w:rsidR="00435638" w:rsidRPr="00435638" w:rsidRDefault="00435638" w:rsidP="00EB2D3F">
      <w:pPr>
        <w:pStyle w:val="ListParagraph"/>
        <w:numPr>
          <w:ilvl w:val="0"/>
          <w:numId w:val="29"/>
        </w:numPr>
        <w:spacing w:beforeLines="160" w:before="384" w:afterLines="80" w:after="192"/>
        <w:rPr>
          <w:rFonts w:cs="Times New Roman"/>
          <w:szCs w:val="22"/>
        </w:rPr>
      </w:pPr>
      <w:r w:rsidRPr="00435638">
        <w:rPr>
          <w:rFonts w:cs="Times New Roman"/>
          <w:szCs w:val="22"/>
        </w:rPr>
        <w:t>Professional communication</w:t>
      </w:r>
    </w:p>
    <w:p w14:paraId="5C68FA3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8.2 Domain-Specific Guidance</w:t>
      </w:r>
    </w:p>
    <w:p w14:paraId="42549D0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applicable, students may be connected with mentors who have experience relevant to their selected domain.</w:t>
      </w:r>
    </w:p>
    <w:p w14:paraId="4319B99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may include:</w:t>
      </w:r>
    </w:p>
    <w:p w14:paraId="4CF29739"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Software development</w:t>
      </w:r>
    </w:p>
    <w:p w14:paraId="11A041B9"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lastRenderedPageBreak/>
        <w:t>Web development</w:t>
      </w:r>
    </w:p>
    <w:p w14:paraId="4C060BC8"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Mobile application development</w:t>
      </w:r>
    </w:p>
    <w:p w14:paraId="1EFECCA1"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Data science</w:t>
      </w:r>
    </w:p>
    <w:p w14:paraId="2FFCEF37"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Artificial intelligence and machine learning</w:t>
      </w:r>
    </w:p>
    <w:p w14:paraId="1571E9B3"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Cybersecurity</w:t>
      </w:r>
    </w:p>
    <w:p w14:paraId="4E1F2DE6"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Cloud technologies</w:t>
      </w:r>
    </w:p>
    <w:p w14:paraId="1D30C166"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Internet of Things</w:t>
      </w:r>
    </w:p>
    <w:p w14:paraId="72782EA8"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Data analytics</w:t>
      </w:r>
    </w:p>
    <w:p w14:paraId="07A2E39D" w14:textId="77777777" w:rsidR="00435638" w:rsidRPr="00435638" w:rsidRDefault="00435638" w:rsidP="00EB2D3F">
      <w:pPr>
        <w:pStyle w:val="ListParagraph"/>
        <w:numPr>
          <w:ilvl w:val="0"/>
          <w:numId w:val="30"/>
        </w:numPr>
        <w:spacing w:beforeLines="160" w:before="384" w:afterLines="80" w:after="192"/>
        <w:rPr>
          <w:rFonts w:cs="Times New Roman"/>
          <w:szCs w:val="22"/>
        </w:rPr>
      </w:pPr>
      <w:r w:rsidRPr="00435638">
        <w:rPr>
          <w:rFonts w:cs="Times New Roman"/>
          <w:szCs w:val="22"/>
        </w:rPr>
        <w:t>Other technology domains offered under the program</w:t>
      </w:r>
    </w:p>
    <w:p w14:paraId="0F02A5D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availability of mentors for individual domains will depend on the selected program, mentor availability, and applicable package.</w:t>
      </w:r>
    </w:p>
    <w:p w14:paraId="73A0546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8.3 Online Mentorship Sessions</w:t>
      </w:r>
    </w:p>
    <w:p w14:paraId="68D41CC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Mentorship may be delivered through online sessions to provide students with access to professionals beyond the college environment.</w:t>
      </w:r>
    </w:p>
    <w:p w14:paraId="2C612B9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Online sessions may include:</w:t>
      </w:r>
    </w:p>
    <w:p w14:paraId="26D291F5"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Live technical sessions</w:t>
      </w:r>
    </w:p>
    <w:p w14:paraId="773623C4"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Project discussions</w:t>
      </w:r>
    </w:p>
    <w:p w14:paraId="73070625"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Technical doubt clarification</w:t>
      </w:r>
    </w:p>
    <w:p w14:paraId="6F83A1AA"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Architecture discussions</w:t>
      </w:r>
    </w:p>
    <w:p w14:paraId="27DDEA13"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Development guidance</w:t>
      </w:r>
    </w:p>
    <w:p w14:paraId="0769A35D"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Project reviews</w:t>
      </w:r>
    </w:p>
    <w:p w14:paraId="7AACCCB2"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Industry-oriented discussions</w:t>
      </w:r>
    </w:p>
    <w:p w14:paraId="5235C56B" w14:textId="77777777" w:rsidR="00435638" w:rsidRPr="00435638" w:rsidRDefault="00435638" w:rsidP="00EB2D3F">
      <w:pPr>
        <w:pStyle w:val="ListParagraph"/>
        <w:numPr>
          <w:ilvl w:val="0"/>
          <w:numId w:val="31"/>
        </w:numPr>
        <w:spacing w:beforeLines="160" w:before="384" w:afterLines="80" w:after="192"/>
        <w:rPr>
          <w:rFonts w:cs="Times New Roman"/>
          <w:szCs w:val="22"/>
        </w:rPr>
      </w:pPr>
      <w:r w:rsidRPr="00435638">
        <w:rPr>
          <w:rFonts w:cs="Times New Roman"/>
          <w:szCs w:val="22"/>
        </w:rPr>
        <w:t>Career-oriented sessions</w:t>
      </w:r>
    </w:p>
    <w:p w14:paraId="73E3845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frequency and duration of online mentorship sessions will depend on the applicable program or package.</w:t>
      </w:r>
    </w:p>
    <w:p w14:paraId="7A59021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8.4 Project Mentorship</w:t>
      </w:r>
    </w:p>
    <w:p w14:paraId="43B1988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Industry professionals may participate in selected stages of project development.</w:t>
      </w:r>
    </w:p>
    <w:p w14:paraId="0F343B3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 may provide feedback regarding:</w:t>
      </w:r>
    </w:p>
    <w:p w14:paraId="61D1A412"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lastRenderedPageBreak/>
        <w:t>Project feasibility</w:t>
      </w:r>
    </w:p>
    <w:p w14:paraId="42902B9E"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Technology choices</w:t>
      </w:r>
    </w:p>
    <w:p w14:paraId="2FE62783"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Architecture</w:t>
      </w:r>
    </w:p>
    <w:p w14:paraId="2B86A1A3"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Development approach</w:t>
      </w:r>
    </w:p>
    <w:p w14:paraId="66F3A3E8"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Technical implementation</w:t>
      </w:r>
    </w:p>
    <w:p w14:paraId="2BE3F63D"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Problem-solving</w:t>
      </w:r>
    </w:p>
    <w:p w14:paraId="636A5EC5"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Project quality</w:t>
      </w:r>
    </w:p>
    <w:p w14:paraId="02C298E4"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Documentation</w:t>
      </w:r>
    </w:p>
    <w:p w14:paraId="7E7016D3" w14:textId="77777777" w:rsidR="00435638" w:rsidRPr="00435638" w:rsidRDefault="00435638" w:rsidP="00EB2D3F">
      <w:pPr>
        <w:pStyle w:val="ListParagraph"/>
        <w:numPr>
          <w:ilvl w:val="0"/>
          <w:numId w:val="32"/>
        </w:numPr>
        <w:spacing w:beforeLines="160" w:before="384" w:afterLines="80" w:after="192"/>
        <w:rPr>
          <w:rFonts w:cs="Times New Roman"/>
          <w:szCs w:val="22"/>
        </w:rPr>
      </w:pPr>
      <w:r w:rsidRPr="00435638">
        <w:rPr>
          <w:rFonts w:cs="Times New Roman"/>
          <w:szCs w:val="22"/>
        </w:rPr>
        <w:t>Final presentation</w:t>
      </w:r>
    </w:p>
    <w:p w14:paraId="2D289F1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guidance is intended to help students understand professional approaches to project development.</w:t>
      </w:r>
    </w:p>
    <w:p w14:paraId="0A6CA25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8.5 Career-Oriented Mentorship</w:t>
      </w:r>
    </w:p>
    <w:p w14:paraId="049D44D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selected program, mentors may also provide general career-oriented guidance.</w:t>
      </w:r>
    </w:p>
    <w:p w14:paraId="2066C66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Topics may include:</w:t>
      </w:r>
    </w:p>
    <w:p w14:paraId="21D5E5D0"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Understanding technology careers</w:t>
      </w:r>
    </w:p>
    <w:p w14:paraId="25DE1D3A"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Industry expectations</w:t>
      </w:r>
    </w:p>
    <w:p w14:paraId="55140A8B"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Technical skill development</w:t>
      </w:r>
    </w:p>
    <w:p w14:paraId="7CE5537B"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Project presentation</w:t>
      </w:r>
    </w:p>
    <w:p w14:paraId="04C07F7C"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Professional communication</w:t>
      </w:r>
    </w:p>
    <w:p w14:paraId="67E77DCE"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Building a technical portfolio</w:t>
      </w:r>
    </w:p>
    <w:p w14:paraId="36D225CC"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Preparing for internships</w:t>
      </w:r>
    </w:p>
    <w:p w14:paraId="3700D468" w14:textId="77777777" w:rsidR="00435638" w:rsidRPr="00435638" w:rsidRDefault="00435638" w:rsidP="00EB2D3F">
      <w:pPr>
        <w:pStyle w:val="ListParagraph"/>
        <w:numPr>
          <w:ilvl w:val="0"/>
          <w:numId w:val="33"/>
        </w:numPr>
        <w:spacing w:beforeLines="160" w:before="384" w:afterLines="80" w:after="192"/>
        <w:rPr>
          <w:rFonts w:cs="Times New Roman"/>
          <w:szCs w:val="22"/>
        </w:rPr>
      </w:pPr>
      <w:r w:rsidRPr="00435638">
        <w:rPr>
          <w:rFonts w:cs="Times New Roman"/>
          <w:szCs w:val="22"/>
        </w:rPr>
        <w:t>Preparing for entry-level opportunities</w:t>
      </w:r>
    </w:p>
    <w:p w14:paraId="35E176B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8.6 Mentor Interaction and Availability</w:t>
      </w:r>
    </w:p>
    <w:p w14:paraId="2593472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make reasonable efforts to provide mentors relevant to the selected domain.</w:t>
      </w:r>
    </w:p>
    <w:p w14:paraId="1E1CAD3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However, mentor availability, session frequency, individual interaction, and specific mentor allocation may vary according to:</w:t>
      </w:r>
    </w:p>
    <w:p w14:paraId="4D2E8E05"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t>Program duration</w:t>
      </w:r>
    </w:p>
    <w:p w14:paraId="0E0B2AA3"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t>Selected package</w:t>
      </w:r>
    </w:p>
    <w:p w14:paraId="5D6F7A5E"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lastRenderedPageBreak/>
        <w:t>Student strength</w:t>
      </w:r>
    </w:p>
    <w:p w14:paraId="18B6491C"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t>Domain requirements</w:t>
      </w:r>
    </w:p>
    <w:p w14:paraId="241F6C4C"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t>Mentor availability</w:t>
      </w:r>
    </w:p>
    <w:p w14:paraId="648A7121" w14:textId="77777777" w:rsidR="00435638" w:rsidRPr="00435638" w:rsidRDefault="00435638" w:rsidP="00EB2D3F">
      <w:pPr>
        <w:pStyle w:val="ListParagraph"/>
        <w:numPr>
          <w:ilvl w:val="0"/>
          <w:numId w:val="34"/>
        </w:numPr>
        <w:spacing w:beforeLines="160" w:before="384" w:afterLines="80" w:after="192"/>
        <w:rPr>
          <w:rFonts w:cs="Times New Roman"/>
          <w:szCs w:val="22"/>
        </w:rPr>
      </w:pPr>
      <w:r w:rsidRPr="00435638">
        <w:rPr>
          <w:rFonts w:cs="Times New Roman"/>
          <w:szCs w:val="22"/>
        </w:rPr>
        <w:t>Project requirements</w:t>
      </w:r>
    </w:p>
    <w:p w14:paraId="2E22F0C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applicable mentorship structure will be communicated as part of the selected program or package.</w:t>
      </w:r>
    </w:p>
    <w:p w14:paraId="0D7CE54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8.7 Mentor Feedback and Evaluation</w:t>
      </w:r>
    </w:p>
    <w:p w14:paraId="0B75AC5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applicable, mentors may provide feedback on student projects and participation.</w:t>
      </w:r>
    </w:p>
    <w:p w14:paraId="3C6158A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 feedback may contribute to:</w:t>
      </w:r>
    </w:p>
    <w:p w14:paraId="7D91D5DA"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Project improvement</w:t>
      </w:r>
    </w:p>
    <w:p w14:paraId="5EC60354"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Technical development</w:t>
      </w:r>
    </w:p>
    <w:p w14:paraId="6D7AA686"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Student performance reviews</w:t>
      </w:r>
    </w:p>
    <w:p w14:paraId="155349EF"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Project evaluation</w:t>
      </w:r>
    </w:p>
    <w:p w14:paraId="374814FD"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Final presentation preparation</w:t>
      </w:r>
    </w:p>
    <w:p w14:paraId="635A0C78" w14:textId="77777777" w:rsidR="00435638" w:rsidRPr="00435638" w:rsidRDefault="00435638" w:rsidP="00EB2D3F">
      <w:pPr>
        <w:pStyle w:val="ListParagraph"/>
        <w:numPr>
          <w:ilvl w:val="0"/>
          <w:numId w:val="35"/>
        </w:numPr>
        <w:spacing w:beforeLines="160" w:before="384" w:afterLines="80" w:after="192"/>
        <w:rPr>
          <w:rFonts w:cs="Times New Roman"/>
          <w:szCs w:val="22"/>
        </w:rPr>
      </w:pPr>
      <w:r w:rsidRPr="00435638">
        <w:rPr>
          <w:rFonts w:cs="Times New Roman"/>
          <w:szCs w:val="22"/>
        </w:rPr>
        <w:t>Professional development</w:t>
      </w:r>
    </w:p>
    <w:p w14:paraId="109D3A4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mentorship component is intended to provide students with meaningful </w:t>
      </w:r>
      <w:r w:rsidRPr="00435638">
        <w:rPr>
          <w:rFonts w:cs="Times New Roman"/>
          <w:b/>
          <w:bCs/>
          <w:szCs w:val="22"/>
        </w:rPr>
        <w:t>industry exposure, practical guidance, and professional perspective</w:t>
      </w:r>
      <w:r w:rsidRPr="00435638">
        <w:rPr>
          <w:rFonts w:cs="Times New Roman"/>
          <w:szCs w:val="22"/>
        </w:rPr>
        <w:t xml:space="preserve"> while complementing the training and project-development activities conducted by JSP Solutions.</w:t>
      </w:r>
    </w:p>
    <w:p w14:paraId="7AD171B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50051F20" w14:textId="77777777" w:rsidR="00435638" w:rsidRPr="00435638" w:rsidRDefault="00435638" w:rsidP="00435638">
      <w:pPr>
        <w:pStyle w:val="Heading1"/>
        <w:jc w:val="center"/>
        <w:rPr>
          <w:sz w:val="24"/>
          <w:szCs w:val="36"/>
        </w:rPr>
      </w:pPr>
      <w:r w:rsidRPr="00435638">
        <w:rPr>
          <w:sz w:val="24"/>
          <w:szCs w:val="36"/>
        </w:rPr>
        <w:lastRenderedPageBreak/>
        <w:t>Computer and Learning Material Support</w:t>
      </w:r>
    </w:p>
    <w:p w14:paraId="6F87E2C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recognizes that access to appropriate computing resources and learning materials is an important part of practical technology education and project development.</w:t>
      </w:r>
    </w:p>
    <w:p w14:paraId="4B1378B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Depending on the selected program and commercial package, JSP Solutions may provide students with </w:t>
      </w:r>
      <w:r w:rsidRPr="00435638">
        <w:rPr>
          <w:rFonts w:cs="Times New Roman"/>
          <w:b/>
          <w:bCs/>
          <w:szCs w:val="22"/>
        </w:rPr>
        <w:t>individual computer/laptop access or dedicated computer facilities</w:t>
      </w:r>
      <w:r w:rsidRPr="00435638">
        <w:rPr>
          <w:rFonts w:cs="Times New Roman"/>
          <w:szCs w:val="22"/>
        </w:rPr>
        <w:t xml:space="preserve"> during the learning and project-development period.</w:t>
      </w:r>
    </w:p>
    <w:p w14:paraId="450B7DC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9.1 Computer and Laboratory Facilities</w:t>
      </w:r>
    </w:p>
    <w:p w14:paraId="64E4AE4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selected package, computer facilities may be made available to participating students for activities such as:</w:t>
      </w:r>
    </w:p>
    <w:p w14:paraId="33FDDC97"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Programming</w:t>
      </w:r>
    </w:p>
    <w:p w14:paraId="2D0452B1"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Software development</w:t>
      </w:r>
    </w:p>
    <w:p w14:paraId="19E50EDE"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Data analysis</w:t>
      </w:r>
    </w:p>
    <w:p w14:paraId="037827D4"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Project development</w:t>
      </w:r>
    </w:p>
    <w:p w14:paraId="339CA6F0"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Testing and debugging</w:t>
      </w:r>
    </w:p>
    <w:p w14:paraId="1BBD2480"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Documentation</w:t>
      </w:r>
    </w:p>
    <w:p w14:paraId="422DF7C6"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Technical assignments</w:t>
      </w:r>
    </w:p>
    <w:p w14:paraId="78874663" w14:textId="77777777" w:rsidR="00435638" w:rsidRPr="00435638" w:rsidRDefault="00435638" w:rsidP="00EB2D3F">
      <w:pPr>
        <w:pStyle w:val="ListParagraph"/>
        <w:numPr>
          <w:ilvl w:val="0"/>
          <w:numId w:val="36"/>
        </w:numPr>
        <w:spacing w:beforeLines="160" w:before="384" w:afterLines="80" w:after="192"/>
        <w:rPr>
          <w:rFonts w:cs="Times New Roman"/>
          <w:szCs w:val="22"/>
        </w:rPr>
      </w:pPr>
      <w:r w:rsidRPr="00435638">
        <w:rPr>
          <w:rFonts w:cs="Times New Roman"/>
          <w:szCs w:val="22"/>
        </w:rPr>
        <w:t>Domain-specific practical activities</w:t>
      </w:r>
    </w:p>
    <w:p w14:paraId="78A42D8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availability of computer or laboratory facilities will depend on the selected program, infrastructure, student requirements, and applicable package.</w:t>
      </w:r>
    </w:p>
    <w:p w14:paraId="4D73DE6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9.2 Computer Access Options</w:t>
      </w:r>
    </w:p>
    <w:p w14:paraId="7128C69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provide different computer-access arrangements depending on the program selected by the institution or students.</w:t>
      </w:r>
    </w:p>
    <w:p w14:paraId="4457D4F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7891EB75" w14:textId="77777777" w:rsidR="00435638" w:rsidRPr="00435638" w:rsidRDefault="00435638" w:rsidP="00EB2D3F">
      <w:pPr>
        <w:pStyle w:val="ListParagraph"/>
        <w:numPr>
          <w:ilvl w:val="0"/>
          <w:numId w:val="37"/>
        </w:numPr>
        <w:spacing w:beforeLines="160" w:before="384" w:afterLines="80" w:after="192"/>
        <w:rPr>
          <w:rFonts w:cs="Times New Roman"/>
          <w:szCs w:val="22"/>
        </w:rPr>
      </w:pPr>
      <w:r w:rsidRPr="00435638">
        <w:rPr>
          <w:rFonts w:cs="Times New Roman"/>
          <w:szCs w:val="22"/>
        </w:rPr>
        <w:t>Individual computer access</w:t>
      </w:r>
    </w:p>
    <w:p w14:paraId="1102DEA5" w14:textId="77777777" w:rsidR="00435638" w:rsidRPr="00435638" w:rsidRDefault="00435638" w:rsidP="00EB2D3F">
      <w:pPr>
        <w:pStyle w:val="ListParagraph"/>
        <w:numPr>
          <w:ilvl w:val="0"/>
          <w:numId w:val="37"/>
        </w:numPr>
        <w:spacing w:beforeLines="160" w:before="384" w:afterLines="80" w:after="192"/>
        <w:rPr>
          <w:rFonts w:cs="Times New Roman"/>
          <w:szCs w:val="22"/>
        </w:rPr>
      </w:pPr>
      <w:r w:rsidRPr="00435638">
        <w:rPr>
          <w:rFonts w:cs="Times New Roman"/>
          <w:szCs w:val="22"/>
        </w:rPr>
        <w:t>Individual laptop access</w:t>
      </w:r>
    </w:p>
    <w:p w14:paraId="36240C3A" w14:textId="77777777" w:rsidR="00435638" w:rsidRPr="00435638" w:rsidRDefault="00435638" w:rsidP="00EB2D3F">
      <w:pPr>
        <w:pStyle w:val="ListParagraph"/>
        <w:numPr>
          <w:ilvl w:val="0"/>
          <w:numId w:val="37"/>
        </w:numPr>
        <w:spacing w:beforeLines="160" w:before="384" w:afterLines="80" w:after="192"/>
        <w:rPr>
          <w:rFonts w:cs="Times New Roman"/>
          <w:szCs w:val="22"/>
        </w:rPr>
      </w:pPr>
      <w:r w:rsidRPr="00435638">
        <w:rPr>
          <w:rFonts w:cs="Times New Roman"/>
          <w:szCs w:val="22"/>
        </w:rPr>
        <w:t>Dedicated computer facilities</w:t>
      </w:r>
    </w:p>
    <w:p w14:paraId="1FF5CDF6" w14:textId="77777777" w:rsidR="00435638" w:rsidRPr="00435638" w:rsidRDefault="00435638" w:rsidP="00EB2D3F">
      <w:pPr>
        <w:pStyle w:val="ListParagraph"/>
        <w:numPr>
          <w:ilvl w:val="0"/>
          <w:numId w:val="37"/>
        </w:numPr>
        <w:spacing w:beforeLines="160" w:before="384" w:afterLines="80" w:after="192"/>
        <w:rPr>
          <w:rFonts w:cs="Times New Roman"/>
          <w:szCs w:val="22"/>
        </w:rPr>
      </w:pPr>
      <w:r w:rsidRPr="00435638">
        <w:rPr>
          <w:rFonts w:cs="Times New Roman"/>
          <w:szCs w:val="22"/>
        </w:rPr>
        <w:t>Shared laboratory facilities</w:t>
      </w:r>
    </w:p>
    <w:p w14:paraId="33EB1562" w14:textId="77777777" w:rsidR="00435638" w:rsidRPr="00435638" w:rsidRDefault="00435638" w:rsidP="00EB2D3F">
      <w:pPr>
        <w:pStyle w:val="ListParagraph"/>
        <w:numPr>
          <w:ilvl w:val="0"/>
          <w:numId w:val="37"/>
        </w:numPr>
        <w:spacing w:beforeLines="160" w:before="384" w:afterLines="80" w:after="192"/>
        <w:rPr>
          <w:rFonts w:cs="Times New Roman"/>
          <w:szCs w:val="22"/>
        </w:rPr>
      </w:pPr>
      <w:r w:rsidRPr="00435638">
        <w:rPr>
          <w:rFonts w:cs="Times New Roman"/>
          <w:szCs w:val="22"/>
        </w:rPr>
        <w:t>Institution-provided computer facilities with JSP Solutions support</w:t>
      </w:r>
    </w:p>
    <w:p w14:paraId="5CA021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Where computer facilities are not included in a particular package, they may be offered as an additional paid facility, subject to availability.</w:t>
      </w:r>
    </w:p>
    <w:p w14:paraId="062772A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9.3 Computer Specifications and Availability</w:t>
      </w:r>
    </w:p>
    <w:p w14:paraId="32656C0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applicable computer or laptop specifications, operating environment, software requirements, access duration, availability, and usage conditions will be communicated before enrollment or implementation.</w:t>
      </w:r>
    </w:p>
    <w:p w14:paraId="77EECED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facilities provided will be selected according to the technical requirements of the relevant training and project activities.</w:t>
      </w:r>
    </w:p>
    <w:p w14:paraId="1F82F19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9.4 Learning Materials</w:t>
      </w:r>
    </w:p>
    <w:p w14:paraId="7D7A161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appropriate learning resources based on their selected program.</w:t>
      </w:r>
    </w:p>
    <w:p w14:paraId="4FAFAA4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21247249"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Training materials</w:t>
      </w:r>
    </w:p>
    <w:p w14:paraId="0E41241A"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Reference documents</w:t>
      </w:r>
    </w:p>
    <w:p w14:paraId="7412BB28"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Practical exercises</w:t>
      </w:r>
    </w:p>
    <w:p w14:paraId="0DA2D2D6"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Assignment materials</w:t>
      </w:r>
    </w:p>
    <w:p w14:paraId="3A7F2566"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Project guidelines</w:t>
      </w:r>
    </w:p>
    <w:p w14:paraId="3ACA82BC"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Project documentation templates</w:t>
      </w:r>
    </w:p>
    <w:p w14:paraId="0606477C"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Technical references</w:t>
      </w:r>
    </w:p>
    <w:p w14:paraId="39F103B7"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Domain-specific resources</w:t>
      </w:r>
    </w:p>
    <w:p w14:paraId="6E2848A3" w14:textId="77777777" w:rsidR="00435638" w:rsidRPr="00435638" w:rsidRDefault="00435638" w:rsidP="00EB2D3F">
      <w:pPr>
        <w:pStyle w:val="ListParagraph"/>
        <w:numPr>
          <w:ilvl w:val="0"/>
          <w:numId w:val="38"/>
        </w:numPr>
        <w:spacing w:beforeLines="160" w:before="384" w:afterLines="80" w:after="192"/>
        <w:rPr>
          <w:rFonts w:cs="Times New Roman"/>
          <w:szCs w:val="22"/>
        </w:rPr>
      </w:pPr>
      <w:r w:rsidRPr="00435638">
        <w:rPr>
          <w:rFonts w:cs="Times New Roman"/>
          <w:szCs w:val="22"/>
        </w:rPr>
        <w:t>Presentation and documentation guidelines</w:t>
      </w:r>
    </w:p>
    <w:p w14:paraId="1A77882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format and availability of learning materials may vary according to the selected program and package.</w:t>
      </w:r>
    </w:p>
    <w:p w14:paraId="76AF329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9.5 Additional Learning Resources</w:t>
      </w:r>
    </w:p>
    <w:p w14:paraId="3A3465F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Physical, specialized, licensed, or other additional learning resources may require additional charges.</w:t>
      </w:r>
    </w:p>
    <w:p w14:paraId="07391EB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applicable charges will be communicated to students or the institution in advance before the students opt for such facilities or materials.</w:t>
      </w:r>
    </w:p>
    <w:p w14:paraId="355CCF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9.6 Software and Technical Requirements</w:t>
      </w:r>
    </w:p>
    <w:p w14:paraId="44A01D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Where required for project development, students may be guided regarding the installation and use of appropriate development tools, platforms, frameworks, libraries, or other software.</w:t>
      </w:r>
    </w:p>
    <w:p w14:paraId="4D8ADA9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specific software requirements will depend on the selected technology domain and project.</w:t>
      </w:r>
    </w:p>
    <w:p w14:paraId="62F013D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third-party software or paid services are required, the applicable licensing or usage requirements will be communicated separately.</w:t>
      </w:r>
    </w:p>
    <w:p w14:paraId="2F36022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9.7 Objective of Computer and Learning Support</w:t>
      </w:r>
    </w:p>
    <w:p w14:paraId="45FDBDA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objective of providing computer and learning support is to ensure that students have appropriate resources to:</w:t>
      </w:r>
    </w:p>
    <w:p w14:paraId="32628D6F"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Learn → Practice → Develop → Test → Document → Present</w:t>
      </w:r>
    </w:p>
    <w:p w14:paraId="730F4AE0" w14:textId="11DD59CB" w:rsidR="00435638" w:rsidRPr="00435638" w:rsidRDefault="00435638" w:rsidP="00435638">
      <w:pPr>
        <w:spacing w:beforeLines="160" w:before="384" w:afterLines="80" w:after="192"/>
        <w:rPr>
          <w:rFonts w:cs="Times New Roman"/>
          <w:szCs w:val="22"/>
        </w:rPr>
      </w:pPr>
      <w:r w:rsidRPr="00435638">
        <w:rPr>
          <w:rFonts w:cs="Times New Roman"/>
          <w:szCs w:val="22"/>
        </w:rPr>
        <w:t>their technical work effectively.</w:t>
      </w:r>
    </w:p>
    <w:p w14:paraId="387D8485" w14:textId="77777777" w:rsidR="00435638" w:rsidRDefault="00435638">
      <w:pPr>
        <w:spacing w:before="0" w:after="160" w:line="278" w:lineRule="auto"/>
        <w:rPr>
          <w:rFonts w:cs="Times New Roman"/>
          <w:szCs w:val="22"/>
        </w:rPr>
      </w:pPr>
      <w:r>
        <w:rPr>
          <w:rFonts w:cs="Times New Roman"/>
          <w:szCs w:val="22"/>
        </w:rPr>
        <w:br w:type="page"/>
      </w:r>
    </w:p>
    <w:p w14:paraId="2CB85CCD" w14:textId="73CA71D2" w:rsidR="00435638" w:rsidRPr="00435638" w:rsidRDefault="00435638" w:rsidP="00435638">
      <w:pPr>
        <w:pStyle w:val="Heading1"/>
        <w:jc w:val="center"/>
        <w:rPr>
          <w:sz w:val="24"/>
          <w:szCs w:val="36"/>
        </w:rPr>
      </w:pPr>
      <w:r w:rsidRPr="00435638">
        <w:rPr>
          <w:sz w:val="24"/>
          <w:szCs w:val="36"/>
        </w:rPr>
        <w:lastRenderedPageBreak/>
        <w:t>Project Development</w:t>
      </w:r>
    </w:p>
    <w:p w14:paraId="37CCEDD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 development is a central component of the JSP Solutions Industry-Integrated Training &amp; Project Program.</w:t>
      </w:r>
    </w:p>
    <w:p w14:paraId="4BCCB13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project-development model is designed to provide students with practical experience in applying their technical knowledge to structured problems while working individually or as part of a project team.</w:t>
      </w:r>
    </w:p>
    <w:p w14:paraId="06B649B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be guided through a systematic project-development process covering planning, development, review, presentation, and evaluation.</w:t>
      </w:r>
    </w:p>
    <w:p w14:paraId="1A37C68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10.1 Stage 1 — Project Orientation</w:t>
      </w:r>
    </w:p>
    <w:p w14:paraId="68C908D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first be introduced to the project-development process.</w:t>
      </w:r>
    </w:p>
    <w:p w14:paraId="0364A5A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orientation may cover:</w:t>
      </w:r>
    </w:p>
    <w:p w14:paraId="4733BC14"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Project requirements</w:t>
      </w:r>
    </w:p>
    <w:p w14:paraId="26C31EE3"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Problem statement</w:t>
      </w:r>
    </w:p>
    <w:p w14:paraId="2684B937"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Project objectives</w:t>
      </w:r>
    </w:p>
    <w:p w14:paraId="4CC24926"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Expected outcomes</w:t>
      </w:r>
    </w:p>
    <w:p w14:paraId="547D0C4C"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Technology options</w:t>
      </w:r>
    </w:p>
    <w:p w14:paraId="5C4DA31D"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Project scope</w:t>
      </w:r>
    </w:p>
    <w:p w14:paraId="297771C5"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Team responsibilities</w:t>
      </w:r>
    </w:p>
    <w:p w14:paraId="66544B0F" w14:textId="77777777" w:rsidR="00435638" w:rsidRPr="00435638" w:rsidRDefault="00435638" w:rsidP="00EB2D3F">
      <w:pPr>
        <w:pStyle w:val="ListParagraph"/>
        <w:numPr>
          <w:ilvl w:val="0"/>
          <w:numId w:val="39"/>
        </w:numPr>
        <w:spacing w:beforeLines="160" w:before="384" w:afterLines="80" w:after="192"/>
        <w:rPr>
          <w:rFonts w:cs="Times New Roman"/>
          <w:szCs w:val="22"/>
        </w:rPr>
      </w:pPr>
      <w:r w:rsidRPr="00435638">
        <w:rPr>
          <w:rFonts w:cs="Times New Roman"/>
          <w:szCs w:val="22"/>
        </w:rPr>
        <w:t>Expected deliverables</w:t>
      </w:r>
    </w:p>
    <w:p w14:paraId="4AD07D0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purpose of this stage is to ensure that students understand what they are expected to build and how the project will be executed.</w:t>
      </w:r>
    </w:p>
    <w:p w14:paraId="3B58613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10.2 Stage 2 — Team Formation</w:t>
      </w:r>
    </w:p>
    <w:p w14:paraId="48952F6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be organized into teams based on:</w:t>
      </w:r>
    </w:p>
    <w:p w14:paraId="1E484867" w14:textId="77777777" w:rsidR="00435638" w:rsidRPr="00435638" w:rsidRDefault="00435638" w:rsidP="00EB2D3F">
      <w:pPr>
        <w:pStyle w:val="ListParagraph"/>
        <w:numPr>
          <w:ilvl w:val="0"/>
          <w:numId w:val="40"/>
        </w:numPr>
        <w:spacing w:beforeLines="160" w:before="384" w:afterLines="80" w:after="192"/>
        <w:rPr>
          <w:rFonts w:cs="Times New Roman"/>
          <w:szCs w:val="22"/>
        </w:rPr>
      </w:pPr>
      <w:r w:rsidRPr="00435638">
        <w:rPr>
          <w:rFonts w:cs="Times New Roman"/>
          <w:szCs w:val="22"/>
        </w:rPr>
        <w:t>Project requirements</w:t>
      </w:r>
    </w:p>
    <w:p w14:paraId="560E63EB" w14:textId="77777777" w:rsidR="00435638" w:rsidRPr="00435638" w:rsidRDefault="00435638" w:rsidP="00EB2D3F">
      <w:pPr>
        <w:pStyle w:val="ListParagraph"/>
        <w:numPr>
          <w:ilvl w:val="0"/>
          <w:numId w:val="40"/>
        </w:numPr>
        <w:spacing w:beforeLines="160" w:before="384" w:afterLines="80" w:after="192"/>
        <w:rPr>
          <w:rFonts w:cs="Times New Roman"/>
          <w:szCs w:val="22"/>
        </w:rPr>
      </w:pPr>
      <w:r w:rsidRPr="00435638">
        <w:rPr>
          <w:rFonts w:cs="Times New Roman"/>
          <w:szCs w:val="22"/>
        </w:rPr>
        <w:t>Student skills</w:t>
      </w:r>
    </w:p>
    <w:p w14:paraId="011C19AC" w14:textId="77777777" w:rsidR="00435638" w:rsidRPr="00435638" w:rsidRDefault="00435638" w:rsidP="00EB2D3F">
      <w:pPr>
        <w:pStyle w:val="ListParagraph"/>
        <w:numPr>
          <w:ilvl w:val="0"/>
          <w:numId w:val="40"/>
        </w:numPr>
        <w:spacing w:beforeLines="160" w:before="384" w:afterLines="80" w:after="192"/>
        <w:rPr>
          <w:rFonts w:cs="Times New Roman"/>
          <w:szCs w:val="22"/>
        </w:rPr>
      </w:pPr>
      <w:r w:rsidRPr="00435638">
        <w:rPr>
          <w:rFonts w:cs="Times New Roman"/>
          <w:szCs w:val="22"/>
        </w:rPr>
        <w:t>Domain selection</w:t>
      </w:r>
    </w:p>
    <w:p w14:paraId="2E119328" w14:textId="77777777" w:rsidR="00435638" w:rsidRPr="00435638" w:rsidRDefault="00435638" w:rsidP="00EB2D3F">
      <w:pPr>
        <w:pStyle w:val="ListParagraph"/>
        <w:numPr>
          <w:ilvl w:val="0"/>
          <w:numId w:val="40"/>
        </w:numPr>
        <w:spacing w:beforeLines="160" w:before="384" w:afterLines="80" w:after="192"/>
        <w:rPr>
          <w:rFonts w:cs="Times New Roman"/>
          <w:szCs w:val="22"/>
        </w:rPr>
      </w:pPr>
      <w:r w:rsidRPr="00435638">
        <w:rPr>
          <w:rFonts w:cs="Times New Roman"/>
          <w:szCs w:val="22"/>
        </w:rPr>
        <w:t>Areas of interest</w:t>
      </w:r>
    </w:p>
    <w:p w14:paraId="73473DCC" w14:textId="77777777" w:rsidR="00435638" w:rsidRPr="00435638" w:rsidRDefault="00435638" w:rsidP="00EB2D3F">
      <w:pPr>
        <w:pStyle w:val="ListParagraph"/>
        <w:numPr>
          <w:ilvl w:val="0"/>
          <w:numId w:val="40"/>
        </w:numPr>
        <w:spacing w:beforeLines="160" w:before="384" w:afterLines="80" w:after="192"/>
        <w:rPr>
          <w:rFonts w:cs="Times New Roman"/>
          <w:szCs w:val="22"/>
        </w:rPr>
      </w:pPr>
      <w:r w:rsidRPr="00435638">
        <w:rPr>
          <w:rFonts w:cs="Times New Roman"/>
          <w:szCs w:val="22"/>
        </w:rPr>
        <w:t>Project complexity</w:t>
      </w:r>
    </w:p>
    <w:p w14:paraId="0F1A9F6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Each team may be assigned responsibilities to ensure that students actively participate in the project-development process.</w:t>
      </w:r>
    </w:p>
    <w:p w14:paraId="0B61FE0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Individual roles may include development, testing, documentation, design, data handling, research, presentation, or other project-specific responsibilities.</w:t>
      </w:r>
    </w:p>
    <w:p w14:paraId="495AEA3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10.3 Stage 3 — Project Planning</w:t>
      </w:r>
    </w:p>
    <w:p w14:paraId="3FD84F7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Each team will prepare a basic project plan before beginning development.</w:t>
      </w:r>
    </w:p>
    <w:p w14:paraId="686D825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plan may include:</w:t>
      </w:r>
    </w:p>
    <w:p w14:paraId="4C2F0679"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Project objective</w:t>
      </w:r>
    </w:p>
    <w:p w14:paraId="43181DE2"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Problem statement</w:t>
      </w:r>
    </w:p>
    <w:p w14:paraId="0F3F3D59"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Functional requirements</w:t>
      </w:r>
    </w:p>
    <w:p w14:paraId="0821356F"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Technology stack</w:t>
      </w:r>
    </w:p>
    <w:p w14:paraId="7D0B9C57"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Project architecture</w:t>
      </w:r>
    </w:p>
    <w:p w14:paraId="4179BE93"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Task allocation</w:t>
      </w:r>
    </w:p>
    <w:p w14:paraId="7690E8BD"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Development timeline</w:t>
      </w:r>
    </w:p>
    <w:p w14:paraId="303D849C"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Expected deliverables</w:t>
      </w:r>
    </w:p>
    <w:p w14:paraId="43152884"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Testing approach</w:t>
      </w:r>
    </w:p>
    <w:p w14:paraId="1DC0339C" w14:textId="77777777" w:rsidR="00435638" w:rsidRPr="00435638" w:rsidRDefault="00435638" w:rsidP="00EB2D3F">
      <w:pPr>
        <w:pStyle w:val="ListParagraph"/>
        <w:numPr>
          <w:ilvl w:val="0"/>
          <w:numId w:val="41"/>
        </w:numPr>
        <w:spacing w:beforeLines="160" w:before="384" w:afterLines="80" w:after="192"/>
        <w:rPr>
          <w:rFonts w:cs="Times New Roman"/>
          <w:szCs w:val="22"/>
        </w:rPr>
      </w:pPr>
      <w:r w:rsidRPr="00435638">
        <w:rPr>
          <w:rFonts w:cs="Times New Roman"/>
          <w:szCs w:val="22"/>
        </w:rPr>
        <w:t>Documentation requirements</w:t>
      </w:r>
    </w:p>
    <w:p w14:paraId="7188B17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trainers and mentors may review the proposed plan and provide recommendations where appropriate.</w:t>
      </w:r>
    </w:p>
    <w:p w14:paraId="240D6BF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10.4 Stage 4 — Development</w:t>
      </w:r>
    </w:p>
    <w:p w14:paraId="31F2AF2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begin developing the project based on the approved or mutually agreed project plan.</w:t>
      </w:r>
    </w:p>
    <w:p w14:paraId="46354FC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During development, students may receive support relating to:</w:t>
      </w:r>
    </w:p>
    <w:p w14:paraId="0641F6B0"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Programming</w:t>
      </w:r>
    </w:p>
    <w:p w14:paraId="2BA1614E"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Technology implementation</w:t>
      </w:r>
    </w:p>
    <w:p w14:paraId="691EBCFC"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Architecture</w:t>
      </w:r>
    </w:p>
    <w:p w14:paraId="5B44EC9B"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Database design</w:t>
      </w:r>
    </w:p>
    <w:p w14:paraId="7E35E712"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User interface development</w:t>
      </w:r>
    </w:p>
    <w:p w14:paraId="74EEABE6"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Data processing</w:t>
      </w:r>
    </w:p>
    <w:p w14:paraId="03459B42"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lastRenderedPageBreak/>
        <w:t>Integration</w:t>
      </w:r>
    </w:p>
    <w:p w14:paraId="2061DA77"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Testing</w:t>
      </w:r>
    </w:p>
    <w:p w14:paraId="6506D681"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Debugging</w:t>
      </w:r>
    </w:p>
    <w:p w14:paraId="52600A73" w14:textId="77777777" w:rsidR="00435638" w:rsidRPr="00435638" w:rsidRDefault="00435638" w:rsidP="00EB2D3F">
      <w:pPr>
        <w:pStyle w:val="ListParagraph"/>
        <w:numPr>
          <w:ilvl w:val="0"/>
          <w:numId w:val="42"/>
        </w:numPr>
        <w:spacing w:beforeLines="160" w:before="384" w:afterLines="80" w:after="192"/>
        <w:rPr>
          <w:rFonts w:cs="Times New Roman"/>
          <w:szCs w:val="22"/>
        </w:rPr>
      </w:pPr>
      <w:r w:rsidRPr="00435638">
        <w:rPr>
          <w:rFonts w:cs="Times New Roman"/>
          <w:szCs w:val="22"/>
        </w:rPr>
        <w:t>Documentation</w:t>
      </w:r>
    </w:p>
    <w:p w14:paraId="497DB3B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level of technical support will depend on the selected program and project requirements.</w:t>
      </w:r>
    </w:p>
    <w:p w14:paraId="766480C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10.5 Stage 5 — Periodic Project Review</w:t>
      </w:r>
    </w:p>
    <w:p w14:paraId="08ADDB9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may be reviewed at predetermined stages to monitor progress and identify technical or organizational issues.</w:t>
      </w:r>
    </w:p>
    <w:p w14:paraId="10CEF73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Reviews may consider:</w:t>
      </w:r>
    </w:p>
    <w:p w14:paraId="6EEEE95F"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Technical progress</w:t>
      </w:r>
    </w:p>
    <w:p w14:paraId="5E7BCD08"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Project milestones</w:t>
      </w:r>
    </w:p>
    <w:p w14:paraId="4E759EEC"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Individual contribution</w:t>
      </w:r>
    </w:p>
    <w:p w14:paraId="115E969C"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Team performance</w:t>
      </w:r>
    </w:p>
    <w:p w14:paraId="74C48E19"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Code or implementation quality</w:t>
      </w:r>
    </w:p>
    <w:p w14:paraId="338C5476"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Problem-solving</w:t>
      </w:r>
    </w:p>
    <w:p w14:paraId="2991049E"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Documentation</w:t>
      </w:r>
    </w:p>
    <w:p w14:paraId="3B6ADB65"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Testing</w:t>
      </w:r>
    </w:p>
    <w:p w14:paraId="0D6F7BCD" w14:textId="77777777" w:rsidR="00435638" w:rsidRPr="00435638" w:rsidRDefault="00435638" w:rsidP="00EB2D3F">
      <w:pPr>
        <w:pStyle w:val="ListParagraph"/>
        <w:numPr>
          <w:ilvl w:val="0"/>
          <w:numId w:val="43"/>
        </w:numPr>
        <w:spacing w:beforeLines="160" w:before="384" w:afterLines="80" w:after="192"/>
        <w:rPr>
          <w:rFonts w:cs="Times New Roman"/>
          <w:szCs w:val="22"/>
        </w:rPr>
      </w:pPr>
      <w:r w:rsidRPr="00435638">
        <w:rPr>
          <w:rFonts w:cs="Times New Roman"/>
          <w:szCs w:val="22"/>
        </w:rPr>
        <w:t>Project feasibility</w:t>
      </w:r>
    </w:p>
    <w:p w14:paraId="08ED0D3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Feedback from JSP Solutions trainers and industry mentors may be used by students to improve their projects.</w:t>
      </w:r>
    </w:p>
    <w:p w14:paraId="0921A59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10.6 Stage 6 — Testing and Improvement</w:t>
      </w:r>
    </w:p>
    <w:p w14:paraId="6ADB6AA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Before final submission, students may be guided through testing and improvement activities.</w:t>
      </w:r>
    </w:p>
    <w:p w14:paraId="7E98453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32A51FA2"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Functional testing</w:t>
      </w:r>
    </w:p>
    <w:p w14:paraId="03BB680A"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Error identification</w:t>
      </w:r>
    </w:p>
    <w:p w14:paraId="47930779"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Debugging</w:t>
      </w:r>
    </w:p>
    <w:p w14:paraId="6E927D81"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Performance checks</w:t>
      </w:r>
    </w:p>
    <w:p w14:paraId="04E5A1D2"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User testing</w:t>
      </w:r>
    </w:p>
    <w:p w14:paraId="787DB4C0"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lastRenderedPageBreak/>
        <w:t>Technical improvements</w:t>
      </w:r>
    </w:p>
    <w:p w14:paraId="098C2430" w14:textId="77777777" w:rsidR="00435638" w:rsidRPr="00435638" w:rsidRDefault="00435638" w:rsidP="00EB2D3F">
      <w:pPr>
        <w:pStyle w:val="ListParagraph"/>
        <w:numPr>
          <w:ilvl w:val="0"/>
          <w:numId w:val="44"/>
        </w:numPr>
        <w:spacing w:beforeLines="160" w:before="384" w:afterLines="80" w:after="192"/>
        <w:rPr>
          <w:rFonts w:cs="Times New Roman"/>
          <w:szCs w:val="22"/>
        </w:rPr>
      </w:pPr>
      <w:r w:rsidRPr="00435638">
        <w:rPr>
          <w:rFonts w:cs="Times New Roman"/>
          <w:szCs w:val="22"/>
        </w:rPr>
        <w:t>Documentation updates</w:t>
      </w:r>
    </w:p>
    <w:p w14:paraId="6054F16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be encouraged to identify limitations and improve their project based on review feedback.</w:t>
      </w:r>
    </w:p>
    <w:p w14:paraId="35BE879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10.7 Stage 7 — Final Documentation</w:t>
      </w:r>
    </w:p>
    <w:p w14:paraId="6965618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Each team may be required to prepare project documentation according to the applicable program requirements.</w:t>
      </w:r>
    </w:p>
    <w:p w14:paraId="715B93E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Documentation may include:</w:t>
      </w:r>
    </w:p>
    <w:p w14:paraId="61458AD6"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Project overview</w:t>
      </w:r>
    </w:p>
    <w:p w14:paraId="43EC1B12"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Problem statement</w:t>
      </w:r>
    </w:p>
    <w:p w14:paraId="53D74785"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Objectives</w:t>
      </w:r>
    </w:p>
    <w:p w14:paraId="04DFAC2F"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Requirements</w:t>
      </w:r>
    </w:p>
    <w:p w14:paraId="13DD4C03"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Technology stack</w:t>
      </w:r>
    </w:p>
    <w:p w14:paraId="2BB9C6C3"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System architecture</w:t>
      </w:r>
    </w:p>
    <w:p w14:paraId="110AFF1C"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Implementation details</w:t>
      </w:r>
    </w:p>
    <w:p w14:paraId="6DE98799"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Testing information</w:t>
      </w:r>
    </w:p>
    <w:p w14:paraId="3303DBCA"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Results</w:t>
      </w:r>
    </w:p>
    <w:p w14:paraId="36139ABE"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Limitations</w:t>
      </w:r>
    </w:p>
    <w:p w14:paraId="29243401"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Future enhancements</w:t>
      </w:r>
    </w:p>
    <w:p w14:paraId="6CEBE10E"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Individual contribution</w:t>
      </w:r>
    </w:p>
    <w:p w14:paraId="3025B5FF" w14:textId="77777777" w:rsidR="00435638" w:rsidRPr="00435638" w:rsidRDefault="00435638" w:rsidP="00EB2D3F">
      <w:pPr>
        <w:pStyle w:val="ListParagraph"/>
        <w:numPr>
          <w:ilvl w:val="0"/>
          <w:numId w:val="45"/>
        </w:numPr>
        <w:spacing w:beforeLines="160" w:before="384" w:afterLines="80" w:after="192"/>
        <w:rPr>
          <w:rFonts w:cs="Times New Roman"/>
          <w:szCs w:val="22"/>
        </w:rPr>
      </w:pPr>
      <w:r w:rsidRPr="00435638">
        <w:rPr>
          <w:rFonts w:cs="Times New Roman"/>
          <w:szCs w:val="22"/>
        </w:rPr>
        <w:t>References</w:t>
      </w:r>
    </w:p>
    <w:p w14:paraId="31C3BE4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documentation format may be finalized jointly with the partner institution.</w:t>
      </w:r>
    </w:p>
    <w:p w14:paraId="3D68281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10.8 Stage 8 — Final Project Presentation</w:t>
      </w:r>
    </w:p>
    <w:p w14:paraId="5FD733A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Upon completion, project teams will present their work to the designated trainers, mentors, faculty members, or evaluators.</w:t>
      </w:r>
    </w:p>
    <w:p w14:paraId="5DE56F1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presentation may cover:</w:t>
      </w:r>
    </w:p>
    <w:p w14:paraId="45E30AD6"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Problem statement</w:t>
      </w:r>
    </w:p>
    <w:p w14:paraId="322392E7"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Proposed solution</w:t>
      </w:r>
    </w:p>
    <w:p w14:paraId="19C7759F"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lastRenderedPageBreak/>
        <w:t>Technology used</w:t>
      </w:r>
    </w:p>
    <w:p w14:paraId="13F8161A"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System architecture</w:t>
      </w:r>
    </w:p>
    <w:p w14:paraId="2F74A5E8"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Key features</w:t>
      </w:r>
    </w:p>
    <w:p w14:paraId="290D938B"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Demonstration</w:t>
      </w:r>
    </w:p>
    <w:p w14:paraId="08E2024F"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Individual contributions</w:t>
      </w:r>
    </w:p>
    <w:p w14:paraId="617F36C3"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Results</w:t>
      </w:r>
    </w:p>
    <w:p w14:paraId="6864BB2B"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Challenges encountered</w:t>
      </w:r>
    </w:p>
    <w:p w14:paraId="7B6D42C6" w14:textId="77777777" w:rsidR="00435638" w:rsidRPr="00435638" w:rsidRDefault="00435638" w:rsidP="00EB2D3F">
      <w:pPr>
        <w:pStyle w:val="ListParagraph"/>
        <w:numPr>
          <w:ilvl w:val="0"/>
          <w:numId w:val="46"/>
        </w:numPr>
        <w:spacing w:beforeLines="160" w:before="384" w:afterLines="80" w:after="192"/>
        <w:rPr>
          <w:rFonts w:cs="Times New Roman"/>
          <w:szCs w:val="22"/>
        </w:rPr>
      </w:pPr>
      <w:r w:rsidRPr="00435638">
        <w:rPr>
          <w:rFonts w:cs="Times New Roman"/>
          <w:szCs w:val="22"/>
        </w:rPr>
        <w:t>Future scope</w:t>
      </w:r>
    </w:p>
    <w:p w14:paraId="29A7A43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also receive guidance on professional project presentation and communication.</w:t>
      </w:r>
    </w:p>
    <w:p w14:paraId="1F527B7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10.9 Stage 9 — Evaluation and Completion</w:t>
      </w:r>
    </w:p>
    <w:p w14:paraId="3A57364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and student participation may be evaluated based on applicable criteria such as:</w:t>
      </w:r>
    </w:p>
    <w:p w14:paraId="3ECA4EE2"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Technical implementation</w:t>
      </w:r>
    </w:p>
    <w:p w14:paraId="72410F10"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Project quality</w:t>
      </w:r>
    </w:p>
    <w:p w14:paraId="44EBC648"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Individual contribution</w:t>
      </w:r>
    </w:p>
    <w:p w14:paraId="2422A089"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Teamwork</w:t>
      </w:r>
    </w:p>
    <w:p w14:paraId="5F755C38"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Problem-solving</w:t>
      </w:r>
    </w:p>
    <w:p w14:paraId="345FAFE1"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Documentation</w:t>
      </w:r>
    </w:p>
    <w:p w14:paraId="55EB14EB"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Presentation</w:t>
      </w:r>
    </w:p>
    <w:p w14:paraId="368E4E78"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Project completion</w:t>
      </w:r>
    </w:p>
    <w:p w14:paraId="0C6515EF" w14:textId="77777777" w:rsidR="00435638" w:rsidRPr="00435638" w:rsidRDefault="00435638" w:rsidP="00EB2D3F">
      <w:pPr>
        <w:pStyle w:val="ListParagraph"/>
        <w:numPr>
          <w:ilvl w:val="0"/>
          <w:numId w:val="47"/>
        </w:numPr>
        <w:spacing w:beforeLines="160" w:before="384" w:afterLines="80" w:after="192"/>
        <w:rPr>
          <w:rFonts w:cs="Times New Roman"/>
          <w:szCs w:val="22"/>
        </w:rPr>
      </w:pPr>
      <w:r w:rsidRPr="00435638">
        <w:rPr>
          <w:rFonts w:cs="Times New Roman"/>
          <w:szCs w:val="22"/>
        </w:rPr>
        <w:t>Attendance and participation</w:t>
      </w:r>
    </w:p>
    <w:p w14:paraId="1D07181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who successfully satisfy the applicable requirements may receive the relevant completion certification or documentation.</w:t>
      </w:r>
    </w:p>
    <w:p w14:paraId="3434E36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10.10 Project Outcomes</w:t>
      </w:r>
    </w:p>
    <w:p w14:paraId="6C04E29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project-development process is intended to provide students with practical exposure to:</w:t>
      </w:r>
    </w:p>
    <w:p w14:paraId="1274FA6C"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Real-world problem-solving</w:t>
      </w:r>
    </w:p>
    <w:p w14:paraId="2CB7AC9F"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Technology implementation</w:t>
      </w:r>
    </w:p>
    <w:p w14:paraId="1D6609C2"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Software or technical development</w:t>
      </w:r>
    </w:p>
    <w:p w14:paraId="6E912194"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Team collaboration</w:t>
      </w:r>
    </w:p>
    <w:p w14:paraId="50C21D41"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Project planning</w:t>
      </w:r>
    </w:p>
    <w:p w14:paraId="41E9356F"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lastRenderedPageBreak/>
        <w:t>Development methodology</w:t>
      </w:r>
    </w:p>
    <w:p w14:paraId="2AB3AF9A"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Testing</w:t>
      </w:r>
    </w:p>
    <w:p w14:paraId="4A647D56"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Documentation</w:t>
      </w:r>
    </w:p>
    <w:p w14:paraId="0C2936A5"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Presentation</w:t>
      </w:r>
    </w:p>
    <w:p w14:paraId="242208B9" w14:textId="77777777" w:rsidR="00435638" w:rsidRPr="00435638" w:rsidRDefault="00435638" w:rsidP="00EB2D3F">
      <w:pPr>
        <w:pStyle w:val="ListParagraph"/>
        <w:numPr>
          <w:ilvl w:val="0"/>
          <w:numId w:val="48"/>
        </w:numPr>
        <w:spacing w:beforeLines="160" w:before="384" w:afterLines="80" w:after="192"/>
        <w:rPr>
          <w:rFonts w:cs="Times New Roman"/>
          <w:szCs w:val="22"/>
        </w:rPr>
      </w:pPr>
      <w:r w:rsidRPr="00435638">
        <w:rPr>
          <w:rFonts w:cs="Times New Roman"/>
          <w:szCs w:val="22"/>
        </w:rPr>
        <w:t>Professional review processes</w:t>
      </w:r>
    </w:p>
    <w:p w14:paraId="48B55E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Through this structured approach, students are expected to complete the program with not only theoretical knowledge but also </w:t>
      </w:r>
      <w:r w:rsidRPr="00435638">
        <w:rPr>
          <w:rFonts w:cs="Times New Roman"/>
          <w:b/>
          <w:bCs/>
          <w:szCs w:val="22"/>
        </w:rPr>
        <w:t>practical project experience and demonstrable evidence of their technical capabilities</w:t>
      </w:r>
      <w:r w:rsidRPr="00435638">
        <w:rPr>
          <w:rFonts w:cs="Times New Roman"/>
          <w:szCs w:val="22"/>
        </w:rPr>
        <w:t>.</w:t>
      </w:r>
    </w:p>
    <w:p w14:paraId="70EB9ED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1A38C565" w14:textId="77777777" w:rsidR="00435638" w:rsidRPr="00435638" w:rsidRDefault="00435638" w:rsidP="00435638">
      <w:pPr>
        <w:pStyle w:val="Heading1"/>
        <w:jc w:val="center"/>
        <w:rPr>
          <w:sz w:val="24"/>
          <w:szCs w:val="36"/>
        </w:rPr>
      </w:pPr>
      <w:r w:rsidRPr="00435638">
        <w:rPr>
          <w:sz w:val="24"/>
          <w:szCs w:val="36"/>
        </w:rPr>
        <w:lastRenderedPageBreak/>
        <w:t>Attendance, Logbooks and Transparency</w:t>
      </w:r>
    </w:p>
    <w:p w14:paraId="0EF964C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recognizes the importance of maintaining appropriate academic, administrative, and participation records throughout the program.</w:t>
      </w:r>
    </w:p>
    <w:p w14:paraId="109BB26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is willing to follow the reasonable academic and administrative requirements specified by the partner institution and to establish mutually agreed procedures for monitoring student participation and project progress.</w:t>
      </w:r>
    </w:p>
    <w:p w14:paraId="4019102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11.1 Student Attendance</w:t>
      </w:r>
    </w:p>
    <w:p w14:paraId="1C8CD0F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by the institution, attendance may be recorded for applicable:</w:t>
      </w:r>
    </w:p>
    <w:p w14:paraId="6138E9FE"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On-campus training sessions</w:t>
      </w:r>
    </w:p>
    <w:p w14:paraId="5F75AECE"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Practical sessions</w:t>
      </w:r>
    </w:p>
    <w:p w14:paraId="40C00681"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Workshops</w:t>
      </w:r>
    </w:p>
    <w:p w14:paraId="21C64B65"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Assessments</w:t>
      </w:r>
    </w:p>
    <w:p w14:paraId="4F4734F0"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Project reviews</w:t>
      </w:r>
    </w:p>
    <w:p w14:paraId="79C6AD75"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Presentations</w:t>
      </w:r>
    </w:p>
    <w:p w14:paraId="55F94C47" w14:textId="77777777" w:rsidR="00435638" w:rsidRPr="00435638" w:rsidRDefault="00435638" w:rsidP="00EB2D3F">
      <w:pPr>
        <w:pStyle w:val="ListParagraph"/>
        <w:numPr>
          <w:ilvl w:val="0"/>
          <w:numId w:val="49"/>
        </w:numPr>
        <w:spacing w:beforeLines="160" w:before="384" w:afterLines="80" w:after="192"/>
        <w:rPr>
          <w:rFonts w:cs="Times New Roman"/>
          <w:szCs w:val="22"/>
        </w:rPr>
      </w:pPr>
      <w:r w:rsidRPr="00435638">
        <w:rPr>
          <w:rFonts w:cs="Times New Roman"/>
          <w:szCs w:val="22"/>
        </w:rPr>
        <w:t>Other mandatory program activities</w:t>
      </w:r>
    </w:p>
    <w:p w14:paraId="57F0137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attendance format, minimum attendance requirements, recording method, and reporting frequency may be finalized jointly with the partner institution.</w:t>
      </w:r>
    </w:p>
    <w:p w14:paraId="3028782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11.2 Student Logbooks</w:t>
      </w:r>
    </w:p>
    <w:p w14:paraId="1B955C0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students may maintain daily or weekly logbooks documenting their participation and project activities.</w:t>
      </w:r>
    </w:p>
    <w:p w14:paraId="4BF89B2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 student logbook may include:</w:t>
      </w:r>
    </w:p>
    <w:p w14:paraId="1B646DB3"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Date and session details</w:t>
      </w:r>
    </w:p>
    <w:p w14:paraId="76D139A6"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Training activities</w:t>
      </w:r>
    </w:p>
    <w:p w14:paraId="539D9C66"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Topics covered</w:t>
      </w:r>
    </w:p>
    <w:p w14:paraId="6085E213"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Assignments completed</w:t>
      </w:r>
    </w:p>
    <w:p w14:paraId="0B3ED7C2"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Practical work performed</w:t>
      </w:r>
    </w:p>
    <w:p w14:paraId="04E7F3B0"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Project activities</w:t>
      </w:r>
    </w:p>
    <w:p w14:paraId="517C61FB"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Mentor interactions</w:t>
      </w:r>
    </w:p>
    <w:p w14:paraId="2BC7B91F"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Problems encountered</w:t>
      </w:r>
    </w:p>
    <w:p w14:paraId="2815930F"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lastRenderedPageBreak/>
        <w:t>Solutions attempted</w:t>
      </w:r>
    </w:p>
    <w:p w14:paraId="5EB77426"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Progress achieved</w:t>
      </w:r>
    </w:p>
    <w:p w14:paraId="3EEFBD81" w14:textId="77777777" w:rsidR="00435638" w:rsidRPr="00435638" w:rsidRDefault="00435638" w:rsidP="00EB2D3F">
      <w:pPr>
        <w:pStyle w:val="ListParagraph"/>
        <w:numPr>
          <w:ilvl w:val="0"/>
          <w:numId w:val="50"/>
        </w:numPr>
        <w:spacing w:beforeLines="160" w:before="384" w:afterLines="80" w:after="192"/>
        <w:rPr>
          <w:rFonts w:cs="Times New Roman"/>
          <w:szCs w:val="22"/>
        </w:rPr>
      </w:pPr>
      <w:r w:rsidRPr="00435638">
        <w:rPr>
          <w:rFonts w:cs="Times New Roman"/>
          <w:szCs w:val="22"/>
        </w:rPr>
        <w:t>Trainer or mentor remarks</w:t>
      </w:r>
    </w:p>
    <w:p w14:paraId="0E45E6B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format of the logbook can be agreed upon with the institution.</w:t>
      </w:r>
    </w:p>
    <w:p w14:paraId="2AAFCC3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11.3 Project Progress Reports</w:t>
      </w:r>
    </w:p>
    <w:p w14:paraId="3539875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support the maintenance of periodic project progress reports to provide visibility into the development status of student projects.</w:t>
      </w:r>
    </w:p>
    <w:p w14:paraId="7B09BAA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Progress reports may include:</w:t>
      </w:r>
    </w:p>
    <w:p w14:paraId="3F4B1673"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Project milestones</w:t>
      </w:r>
    </w:p>
    <w:p w14:paraId="3EA91C02"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Completed tasks</w:t>
      </w:r>
    </w:p>
    <w:p w14:paraId="78A45795"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Pending activities</w:t>
      </w:r>
    </w:p>
    <w:p w14:paraId="53C0EDAF"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Individual contributions</w:t>
      </w:r>
    </w:p>
    <w:p w14:paraId="2B6B2479"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Technical challenges</w:t>
      </w:r>
    </w:p>
    <w:p w14:paraId="4862FDE3"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Mentor feedback</w:t>
      </w:r>
    </w:p>
    <w:p w14:paraId="18B2D5B1"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Required improvements</w:t>
      </w:r>
    </w:p>
    <w:p w14:paraId="1FBCB42E" w14:textId="77777777" w:rsidR="00435638" w:rsidRPr="00435638" w:rsidRDefault="00435638" w:rsidP="00EB2D3F">
      <w:pPr>
        <w:pStyle w:val="ListParagraph"/>
        <w:numPr>
          <w:ilvl w:val="0"/>
          <w:numId w:val="51"/>
        </w:numPr>
        <w:spacing w:beforeLines="160" w:before="384" w:afterLines="80" w:after="192"/>
        <w:rPr>
          <w:rFonts w:cs="Times New Roman"/>
          <w:szCs w:val="22"/>
        </w:rPr>
      </w:pPr>
      <w:r w:rsidRPr="00435638">
        <w:rPr>
          <w:rFonts w:cs="Times New Roman"/>
          <w:szCs w:val="22"/>
        </w:rPr>
        <w:t>Next-stage activities</w:t>
      </w:r>
    </w:p>
    <w:p w14:paraId="25590A2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11.4 Mentor Review Records</w:t>
      </w:r>
    </w:p>
    <w:p w14:paraId="63E6370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applicable, mentor interactions and reviews may be documented for institutional or project-monitoring purposes.</w:t>
      </w:r>
    </w:p>
    <w:p w14:paraId="11DAEE3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records may include:</w:t>
      </w:r>
    </w:p>
    <w:p w14:paraId="16F1EE41"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Date of mentor interaction</w:t>
      </w:r>
    </w:p>
    <w:p w14:paraId="5A4DFC84"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Topic discussed</w:t>
      </w:r>
    </w:p>
    <w:p w14:paraId="7CDD4A09"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Project status</w:t>
      </w:r>
    </w:p>
    <w:p w14:paraId="506E45A9"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Feedback provided</w:t>
      </w:r>
    </w:p>
    <w:p w14:paraId="3173511E"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Recommended improvements</w:t>
      </w:r>
    </w:p>
    <w:p w14:paraId="2FFBB4E1" w14:textId="77777777" w:rsidR="00435638" w:rsidRPr="00435638" w:rsidRDefault="00435638" w:rsidP="00EB2D3F">
      <w:pPr>
        <w:pStyle w:val="ListParagraph"/>
        <w:numPr>
          <w:ilvl w:val="0"/>
          <w:numId w:val="52"/>
        </w:numPr>
        <w:spacing w:beforeLines="160" w:before="384" w:afterLines="80" w:after="192"/>
        <w:rPr>
          <w:rFonts w:cs="Times New Roman"/>
          <w:szCs w:val="22"/>
        </w:rPr>
      </w:pPr>
      <w:r w:rsidRPr="00435638">
        <w:rPr>
          <w:rFonts w:cs="Times New Roman"/>
          <w:szCs w:val="22"/>
        </w:rPr>
        <w:t>Student/team response</w:t>
      </w:r>
    </w:p>
    <w:p w14:paraId="482F76EE" w14:textId="77777777" w:rsidR="00435638" w:rsidRDefault="00435638" w:rsidP="00435638">
      <w:pPr>
        <w:spacing w:beforeLines="160" w:before="384" w:afterLines="80" w:after="192"/>
        <w:rPr>
          <w:rFonts w:cs="Times New Roman"/>
          <w:b/>
          <w:bCs/>
          <w:szCs w:val="22"/>
        </w:rPr>
      </w:pPr>
    </w:p>
    <w:p w14:paraId="6656F26E" w14:textId="14597D7A"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11.5 Student Assessments</w:t>
      </w:r>
    </w:p>
    <w:p w14:paraId="309F45D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 progress may be monitored through appropriate assessments during the program.</w:t>
      </w:r>
    </w:p>
    <w:p w14:paraId="694842A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14327EFA"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Technical assessments</w:t>
      </w:r>
    </w:p>
    <w:p w14:paraId="703E0307"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Practical assignments</w:t>
      </w:r>
    </w:p>
    <w:p w14:paraId="160704F4"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Project reviews</w:t>
      </w:r>
    </w:p>
    <w:p w14:paraId="2655BD37"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Individual contribution assessments</w:t>
      </w:r>
    </w:p>
    <w:p w14:paraId="42489FC7"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Team performance assessments</w:t>
      </w:r>
    </w:p>
    <w:p w14:paraId="772662FE" w14:textId="77777777" w:rsidR="00435638" w:rsidRPr="00435638" w:rsidRDefault="00435638" w:rsidP="00EB2D3F">
      <w:pPr>
        <w:pStyle w:val="ListParagraph"/>
        <w:numPr>
          <w:ilvl w:val="0"/>
          <w:numId w:val="53"/>
        </w:numPr>
        <w:spacing w:beforeLines="160" w:before="384" w:afterLines="80" w:after="192"/>
        <w:rPr>
          <w:rFonts w:cs="Times New Roman"/>
          <w:szCs w:val="22"/>
        </w:rPr>
      </w:pPr>
      <w:r w:rsidRPr="00435638">
        <w:rPr>
          <w:rFonts w:cs="Times New Roman"/>
          <w:szCs w:val="22"/>
        </w:rPr>
        <w:t>Final project evaluation</w:t>
      </w:r>
    </w:p>
    <w:p w14:paraId="16B091F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assessment structure may be customized according to the selected program and institutional requirements.</w:t>
      </w:r>
    </w:p>
    <w:p w14:paraId="0EDCE64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11.6 Faculty Coordination</w:t>
      </w:r>
    </w:p>
    <w:p w14:paraId="4B7B366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is willing to coordinate with designated faculty members or institutional representatives regarding:</w:t>
      </w:r>
    </w:p>
    <w:p w14:paraId="50E36DAD"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Training schedules</w:t>
      </w:r>
    </w:p>
    <w:p w14:paraId="3FF378A3"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Student participation</w:t>
      </w:r>
    </w:p>
    <w:p w14:paraId="7A67E98A"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Attendance</w:t>
      </w:r>
    </w:p>
    <w:p w14:paraId="7F775BA6"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Project progress</w:t>
      </w:r>
    </w:p>
    <w:p w14:paraId="2103EDB6"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Student performance</w:t>
      </w:r>
    </w:p>
    <w:p w14:paraId="2EC32314"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Project reviews</w:t>
      </w:r>
    </w:p>
    <w:p w14:paraId="0F258671"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Feedback</w:t>
      </w:r>
    </w:p>
    <w:p w14:paraId="2DA35E2A" w14:textId="77777777" w:rsidR="00435638" w:rsidRPr="00435638" w:rsidRDefault="00435638" w:rsidP="00EB2D3F">
      <w:pPr>
        <w:pStyle w:val="ListParagraph"/>
        <w:numPr>
          <w:ilvl w:val="0"/>
          <w:numId w:val="54"/>
        </w:numPr>
        <w:spacing w:beforeLines="160" w:before="384" w:afterLines="80" w:after="192"/>
        <w:rPr>
          <w:rFonts w:cs="Times New Roman"/>
          <w:szCs w:val="22"/>
        </w:rPr>
      </w:pPr>
      <w:r w:rsidRPr="00435638">
        <w:rPr>
          <w:rFonts w:cs="Times New Roman"/>
          <w:szCs w:val="22"/>
        </w:rPr>
        <w:t>Completion requirements</w:t>
      </w:r>
    </w:p>
    <w:p w14:paraId="6F60452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Regular communication may be established according to the mutually agreed operating process.</w:t>
      </w:r>
    </w:p>
    <w:p w14:paraId="5B4AB9F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11.7 Student Feedback</w:t>
      </w:r>
    </w:p>
    <w:p w14:paraId="5CCD4B3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 feedback may be collected periodically to understand:</w:t>
      </w:r>
    </w:p>
    <w:p w14:paraId="4ACB5AF1"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t>Training effectiveness</w:t>
      </w:r>
    </w:p>
    <w:p w14:paraId="766CA0D8"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t>Mentor interaction</w:t>
      </w:r>
    </w:p>
    <w:p w14:paraId="406381BE"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lastRenderedPageBreak/>
        <w:t>Project support</w:t>
      </w:r>
    </w:p>
    <w:p w14:paraId="447538DB"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t>Learning experience</w:t>
      </w:r>
    </w:p>
    <w:p w14:paraId="6012F370"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t>Infrastructure requirements</w:t>
      </w:r>
    </w:p>
    <w:p w14:paraId="5211ED46" w14:textId="77777777" w:rsidR="00435638" w:rsidRPr="00435638" w:rsidRDefault="00435638" w:rsidP="00EB2D3F">
      <w:pPr>
        <w:pStyle w:val="ListParagraph"/>
        <w:numPr>
          <w:ilvl w:val="0"/>
          <w:numId w:val="55"/>
        </w:numPr>
        <w:spacing w:beforeLines="160" w:before="384" w:afterLines="80" w:after="192"/>
        <w:rPr>
          <w:rFonts w:cs="Times New Roman"/>
          <w:szCs w:val="22"/>
        </w:rPr>
      </w:pPr>
      <w:r w:rsidRPr="00435638">
        <w:rPr>
          <w:rFonts w:cs="Times New Roman"/>
          <w:szCs w:val="22"/>
        </w:rPr>
        <w:t>Areas for improvement</w:t>
      </w:r>
    </w:p>
    <w:p w14:paraId="14C86B4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Feedback may be used to improve future sessions and program delivery.</w:t>
      </w:r>
    </w:p>
    <w:p w14:paraId="67C7416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11.8 Institutional Transparency</w:t>
      </w:r>
    </w:p>
    <w:p w14:paraId="6224ED6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intends to maintain transparency regarding program activities, student participation, project progress, applicable facilities, fees, and completion requirements.</w:t>
      </w:r>
    </w:p>
    <w:p w14:paraId="3DB3575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collaboration may include mutually agreed processes for:</w:t>
      </w:r>
    </w:p>
    <w:p w14:paraId="242B5C4F"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Student registration</w:t>
      </w:r>
    </w:p>
    <w:p w14:paraId="2E810E27"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Attendance</w:t>
      </w:r>
    </w:p>
    <w:p w14:paraId="2808C4A3"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Logbooks</w:t>
      </w:r>
    </w:p>
    <w:p w14:paraId="736C6C37"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Training schedules</w:t>
      </w:r>
    </w:p>
    <w:p w14:paraId="2180735E"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Project monitoring</w:t>
      </w:r>
    </w:p>
    <w:p w14:paraId="57D69A83"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Faculty coordination</w:t>
      </w:r>
    </w:p>
    <w:p w14:paraId="5EF28AB9"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Student performance</w:t>
      </w:r>
    </w:p>
    <w:p w14:paraId="19C0D412"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Fees and payment communication</w:t>
      </w:r>
    </w:p>
    <w:p w14:paraId="1594697E"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Feedback</w:t>
      </w:r>
    </w:p>
    <w:p w14:paraId="799FCE07"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Completion requirements</w:t>
      </w:r>
    </w:p>
    <w:p w14:paraId="02AFD8C9" w14:textId="77777777" w:rsidR="00435638" w:rsidRPr="00435638" w:rsidRDefault="00435638" w:rsidP="00EB2D3F">
      <w:pPr>
        <w:pStyle w:val="ListParagraph"/>
        <w:numPr>
          <w:ilvl w:val="0"/>
          <w:numId w:val="56"/>
        </w:numPr>
        <w:spacing w:beforeLines="160" w:before="384" w:afterLines="80" w:after="192"/>
        <w:rPr>
          <w:rFonts w:cs="Times New Roman"/>
          <w:szCs w:val="22"/>
        </w:rPr>
      </w:pPr>
      <w:r w:rsidRPr="00435638">
        <w:rPr>
          <w:rFonts w:cs="Times New Roman"/>
          <w:szCs w:val="22"/>
        </w:rPr>
        <w:t>Certification</w:t>
      </w:r>
    </w:p>
    <w:p w14:paraId="2F1C3C6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specific reporting structure and frequency will be determined jointly with the partner institution.</w:t>
      </w:r>
    </w:p>
    <w:p w14:paraId="6946541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11.9 Data and Record Management</w:t>
      </w:r>
    </w:p>
    <w:p w14:paraId="4A16212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 attendance, project, assessment, and participation records will be handled in accordance with applicable institutional requirements and relevant privacy and data-handling practices.</w:t>
      </w:r>
    </w:p>
    <w:p w14:paraId="4E027A4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student information is intended for public display or portfolio purposes, appropriate consent and permissions will be obtained as applicable.</w:t>
      </w:r>
    </w:p>
    <w:p w14:paraId="50190C7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6BFF3C6A" w14:textId="77777777" w:rsidR="00435638" w:rsidRPr="00435638" w:rsidRDefault="00435638" w:rsidP="00435638">
      <w:pPr>
        <w:pStyle w:val="Heading1"/>
        <w:jc w:val="center"/>
        <w:rPr>
          <w:sz w:val="24"/>
          <w:szCs w:val="36"/>
        </w:rPr>
      </w:pPr>
      <w:r w:rsidRPr="00435638">
        <w:rPr>
          <w:sz w:val="24"/>
          <w:szCs w:val="36"/>
        </w:rPr>
        <w:lastRenderedPageBreak/>
        <w:t>Student Portfolio and Public Profile</w:t>
      </w:r>
    </w:p>
    <w:p w14:paraId="39BDA7E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An important feature of the JSP Solutions program is the opportunity for students to create a </w:t>
      </w:r>
      <w:r w:rsidRPr="00435638">
        <w:rPr>
          <w:rFonts w:cs="Times New Roman"/>
          <w:b/>
          <w:bCs/>
          <w:szCs w:val="22"/>
        </w:rPr>
        <w:t>digital representation of their practical project work</w:t>
      </w:r>
      <w:r w:rsidRPr="00435638">
        <w:rPr>
          <w:rFonts w:cs="Times New Roman"/>
          <w:szCs w:val="22"/>
        </w:rPr>
        <w:t>.</w:t>
      </w:r>
    </w:p>
    <w:p w14:paraId="3BDEB98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objective is to help students demonstrate their technical skills, project experience, role, and practical achievements beyond traditional academic marks and resumes.</w:t>
      </w:r>
    </w:p>
    <w:p w14:paraId="6A8173B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Subject to student consent, institutional policies, privacy considerations, and applicable intellectual-property arrangements, JSP Solutions may showcase completed student projects through its digital platforms.</w:t>
      </w:r>
    </w:p>
    <w:p w14:paraId="034152B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12.1 Digital Student Portfolio</w:t>
      </w:r>
    </w:p>
    <w:p w14:paraId="7C0E9CB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Participating students may be provided with a digital portfolio or project profile containing relevant information about their academic and project experience.</w:t>
      </w:r>
    </w:p>
    <w:p w14:paraId="579E930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portfolio may serve as a professional representation of the student's practical work.</w:t>
      </w:r>
    </w:p>
    <w:p w14:paraId="797AC0F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12.2 Student Public Profile</w:t>
      </w:r>
    </w:p>
    <w:p w14:paraId="7549ACA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Subject to the required permissions, a student profile may include:</w:t>
      </w:r>
    </w:p>
    <w:p w14:paraId="267081B8"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Student name</w:t>
      </w:r>
    </w:p>
    <w:p w14:paraId="452D329B"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College or institution</w:t>
      </w:r>
    </w:p>
    <w:p w14:paraId="71FB3813"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Academic program</w:t>
      </w:r>
    </w:p>
    <w:p w14:paraId="4DA333F4"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Selected domain</w:t>
      </w:r>
    </w:p>
    <w:p w14:paraId="090CE5A5"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Project title</w:t>
      </w:r>
    </w:p>
    <w:p w14:paraId="4ED2A1CA"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Project description</w:t>
      </w:r>
    </w:p>
    <w:p w14:paraId="01959ABA"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Technologies used</w:t>
      </w:r>
    </w:p>
    <w:p w14:paraId="635D8AF7"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Student's role</w:t>
      </w:r>
    </w:p>
    <w:p w14:paraId="16A904D2"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Project team</w:t>
      </w:r>
    </w:p>
    <w:p w14:paraId="6D2A981F"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Project outcomes</w:t>
      </w:r>
    </w:p>
    <w:p w14:paraId="161AC112"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Certificate or completion information</w:t>
      </w:r>
    </w:p>
    <w:p w14:paraId="1B6D80EB"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Portfolio links</w:t>
      </w:r>
    </w:p>
    <w:p w14:paraId="52F785BF" w14:textId="77777777" w:rsidR="00435638" w:rsidRPr="00435638" w:rsidRDefault="00435638" w:rsidP="00EB2D3F">
      <w:pPr>
        <w:pStyle w:val="ListParagraph"/>
        <w:numPr>
          <w:ilvl w:val="0"/>
          <w:numId w:val="57"/>
        </w:numPr>
        <w:spacing w:beforeLines="160" w:before="384" w:afterLines="80" w:after="192"/>
        <w:rPr>
          <w:rFonts w:cs="Times New Roman"/>
          <w:szCs w:val="22"/>
        </w:rPr>
      </w:pPr>
      <w:r w:rsidRPr="00435638">
        <w:rPr>
          <w:rFonts w:cs="Times New Roman"/>
          <w:szCs w:val="22"/>
        </w:rPr>
        <w:t>Project demonstration, where applicable</w:t>
      </w:r>
    </w:p>
    <w:p w14:paraId="7CD2CA1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information displayed may vary according to the student's consent, institutional requirements, and the nature of the project.</w:t>
      </w:r>
    </w:p>
    <w:p w14:paraId="3D9F250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12.3 Project Information</w:t>
      </w:r>
    </w:p>
    <w:p w14:paraId="1D5B52A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project profile may provide a concise representation of the student's practical experience.</w:t>
      </w:r>
    </w:p>
    <w:p w14:paraId="537DDE5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It may demonstrate:</w:t>
      </w:r>
    </w:p>
    <w:p w14:paraId="1EC70F50"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Student → Skills → Technology → Project → Role → Outcome</w:t>
      </w:r>
    </w:p>
    <w:p w14:paraId="55A33EE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help students communicate their project experience to potential employers, internship providers, academic institutions, or other professional audiences.</w:t>
      </w:r>
    </w:p>
    <w:p w14:paraId="72B0679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12.4 Student Consent</w:t>
      </w:r>
    </w:p>
    <w:p w14:paraId="7483505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 information and project material will only be made publicly available subject to applicable consent and institutional requirements.</w:t>
      </w:r>
    </w:p>
    <w:p w14:paraId="6CAD177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be informed about:</w:t>
      </w:r>
    </w:p>
    <w:p w14:paraId="4769A9DD" w14:textId="77777777" w:rsidR="00435638" w:rsidRPr="00435638" w:rsidRDefault="00435638" w:rsidP="00EB2D3F">
      <w:pPr>
        <w:pStyle w:val="ListParagraph"/>
        <w:numPr>
          <w:ilvl w:val="0"/>
          <w:numId w:val="58"/>
        </w:numPr>
        <w:spacing w:beforeLines="160" w:before="384" w:afterLines="80" w:after="192"/>
        <w:rPr>
          <w:rFonts w:cs="Times New Roman"/>
          <w:szCs w:val="22"/>
        </w:rPr>
      </w:pPr>
      <w:r w:rsidRPr="00435638">
        <w:rPr>
          <w:rFonts w:cs="Times New Roman"/>
          <w:szCs w:val="22"/>
        </w:rPr>
        <w:t>What information is intended to be displayed</w:t>
      </w:r>
    </w:p>
    <w:p w14:paraId="3BA64C57" w14:textId="77777777" w:rsidR="00435638" w:rsidRPr="00435638" w:rsidRDefault="00435638" w:rsidP="00EB2D3F">
      <w:pPr>
        <w:pStyle w:val="ListParagraph"/>
        <w:numPr>
          <w:ilvl w:val="0"/>
          <w:numId w:val="58"/>
        </w:numPr>
        <w:spacing w:beforeLines="160" w:before="384" w:afterLines="80" w:after="192"/>
        <w:rPr>
          <w:rFonts w:cs="Times New Roman"/>
          <w:szCs w:val="22"/>
        </w:rPr>
      </w:pPr>
      <w:r w:rsidRPr="00435638">
        <w:rPr>
          <w:rFonts w:cs="Times New Roman"/>
          <w:szCs w:val="22"/>
        </w:rPr>
        <w:t>Where the information may be displayed</w:t>
      </w:r>
    </w:p>
    <w:p w14:paraId="75CB8343" w14:textId="77777777" w:rsidR="00435638" w:rsidRPr="00435638" w:rsidRDefault="00435638" w:rsidP="00EB2D3F">
      <w:pPr>
        <w:pStyle w:val="ListParagraph"/>
        <w:numPr>
          <w:ilvl w:val="0"/>
          <w:numId w:val="58"/>
        </w:numPr>
        <w:spacing w:beforeLines="160" w:before="384" w:afterLines="80" w:after="192"/>
        <w:rPr>
          <w:rFonts w:cs="Times New Roman"/>
          <w:szCs w:val="22"/>
        </w:rPr>
      </w:pPr>
      <w:r w:rsidRPr="00435638">
        <w:rPr>
          <w:rFonts w:cs="Times New Roman"/>
          <w:szCs w:val="22"/>
        </w:rPr>
        <w:t>The purpose of displaying the information</w:t>
      </w:r>
    </w:p>
    <w:p w14:paraId="1B77A37E" w14:textId="77777777" w:rsidR="00435638" w:rsidRPr="00435638" w:rsidRDefault="00435638" w:rsidP="00EB2D3F">
      <w:pPr>
        <w:pStyle w:val="ListParagraph"/>
        <w:numPr>
          <w:ilvl w:val="0"/>
          <w:numId w:val="58"/>
        </w:numPr>
        <w:spacing w:beforeLines="160" w:before="384" w:afterLines="80" w:after="192"/>
        <w:rPr>
          <w:rFonts w:cs="Times New Roman"/>
          <w:szCs w:val="22"/>
        </w:rPr>
      </w:pPr>
      <w:r w:rsidRPr="00435638">
        <w:rPr>
          <w:rFonts w:cs="Times New Roman"/>
          <w:szCs w:val="22"/>
        </w:rPr>
        <w:t>The type of project material that may be published</w:t>
      </w:r>
    </w:p>
    <w:p w14:paraId="57C7DF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appropriate permission may be obtained before publication.</w:t>
      </w:r>
    </w:p>
    <w:p w14:paraId="29E4A30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12.5 Privacy Considerations</w:t>
      </w:r>
    </w:p>
    <w:p w14:paraId="434F8A7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consider applicable privacy requirements when creating student profiles or publishing project information.</w:t>
      </w:r>
    </w:p>
    <w:p w14:paraId="5D804DF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Sensitive or unnecessary personal information should not be included in a public profile unless appropriately authorized and required.</w:t>
      </w:r>
    </w:p>
    <w:p w14:paraId="1E3C39A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institution and JSP Solutions may jointly determine the appropriate information that can be publicly displayed.</w:t>
      </w:r>
    </w:p>
    <w:p w14:paraId="077B85B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12.6 Intellectual Property Considerations</w:t>
      </w:r>
    </w:p>
    <w:p w14:paraId="28C6A2F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 ownership and intellectual-property rights may vary depending on:</w:t>
      </w:r>
    </w:p>
    <w:p w14:paraId="6766A882"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lastRenderedPageBreak/>
        <w:t>Project source</w:t>
      </w:r>
    </w:p>
    <w:p w14:paraId="685B67B4"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Student contribution</w:t>
      </w:r>
    </w:p>
    <w:p w14:paraId="15A6547C"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Institution requirements</w:t>
      </w:r>
    </w:p>
    <w:p w14:paraId="2903E8B3"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Third-party resources</w:t>
      </w:r>
    </w:p>
    <w:p w14:paraId="1602D1BA"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Client or sponsor involvement</w:t>
      </w:r>
    </w:p>
    <w:p w14:paraId="053496FA"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Technology or platform usage</w:t>
      </w:r>
    </w:p>
    <w:p w14:paraId="4D90B675" w14:textId="77777777" w:rsidR="00435638" w:rsidRPr="00435638" w:rsidRDefault="00435638" w:rsidP="00EB2D3F">
      <w:pPr>
        <w:pStyle w:val="ListParagraph"/>
        <w:numPr>
          <w:ilvl w:val="0"/>
          <w:numId w:val="59"/>
        </w:numPr>
        <w:spacing w:beforeLines="160" w:before="384" w:afterLines="80" w:after="192"/>
        <w:rPr>
          <w:rFonts w:cs="Times New Roman"/>
          <w:szCs w:val="22"/>
        </w:rPr>
      </w:pPr>
      <w:r w:rsidRPr="00435638">
        <w:rPr>
          <w:rFonts w:cs="Times New Roman"/>
          <w:szCs w:val="22"/>
        </w:rPr>
        <w:t>Applicable agreements</w:t>
      </w:r>
    </w:p>
    <w:p w14:paraId="43B484D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Before public showcase, the ownership and permission requirements relating to the project should be appropriately reviewed.</w:t>
      </w:r>
    </w:p>
    <w:p w14:paraId="7F58F9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containing confidential, proprietary, restricted, or third-party information may be excluded from public display or displayed only in an appropriately limited format.</w:t>
      </w:r>
    </w:p>
    <w:p w14:paraId="13771B6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12.7 Project Showcase</w:t>
      </w:r>
    </w:p>
    <w:p w14:paraId="5B63498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create a dedicated online project showcase featuring selected student projects.</w:t>
      </w:r>
    </w:p>
    <w:p w14:paraId="0B09D88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showcase may highlight:</w:t>
      </w:r>
    </w:p>
    <w:p w14:paraId="13C57EC1"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Student achievements</w:t>
      </w:r>
    </w:p>
    <w:p w14:paraId="1A9C6A50"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Technical skills</w:t>
      </w:r>
    </w:p>
    <w:p w14:paraId="7DA73B60"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Project concepts</w:t>
      </w:r>
    </w:p>
    <w:p w14:paraId="139DDA8C"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Technologies used</w:t>
      </w:r>
    </w:p>
    <w:p w14:paraId="29D5EC53"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Practical outcomes</w:t>
      </w:r>
    </w:p>
    <w:p w14:paraId="0ED8003A" w14:textId="77777777" w:rsidR="00435638" w:rsidRPr="00435638" w:rsidRDefault="00435638" w:rsidP="00EB2D3F">
      <w:pPr>
        <w:pStyle w:val="ListParagraph"/>
        <w:numPr>
          <w:ilvl w:val="0"/>
          <w:numId w:val="60"/>
        </w:numPr>
        <w:spacing w:beforeLines="160" w:before="384" w:afterLines="80" w:after="192"/>
        <w:rPr>
          <w:rFonts w:cs="Times New Roman"/>
          <w:szCs w:val="22"/>
        </w:rPr>
      </w:pPr>
      <w:r w:rsidRPr="00435638">
        <w:rPr>
          <w:rFonts w:cs="Times New Roman"/>
          <w:szCs w:val="22"/>
        </w:rPr>
        <w:t>Project demonstrations</w:t>
      </w:r>
    </w:p>
    <w:p w14:paraId="0F8D5CE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Selected projects may also be highlighted through JSP Solutions' official digital channels, subject to the necessary permissions.</w:t>
      </w:r>
    </w:p>
    <w:p w14:paraId="3D31EDB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12.8 Benefits to Students</w:t>
      </w:r>
    </w:p>
    <w:p w14:paraId="3F79A9F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 digital portfolio and public project profile can help students:</w:t>
      </w:r>
    </w:p>
    <w:p w14:paraId="39799DA7"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Demonstrate practical skills</w:t>
      </w:r>
    </w:p>
    <w:p w14:paraId="09A1E95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Present project experience</w:t>
      </w:r>
    </w:p>
    <w:p w14:paraId="2382322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Build a professional digital presence</w:t>
      </w:r>
    </w:p>
    <w:p w14:paraId="54CB0A2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Support internship applications</w:t>
      </w:r>
    </w:p>
    <w:p w14:paraId="0C51BABD"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lastRenderedPageBreak/>
        <w:t>Support employment applications</w:t>
      </w:r>
    </w:p>
    <w:p w14:paraId="36759118"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Showcase technical capabilities</w:t>
      </w:r>
    </w:p>
    <w:p w14:paraId="574C148B"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Demonstrate teamwork</w:t>
      </w:r>
    </w:p>
    <w:p w14:paraId="1CBCF5A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Communicate individual project contributions</w:t>
      </w:r>
    </w:p>
    <w:p w14:paraId="1828193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Maintain evidence of completed work</w:t>
      </w:r>
    </w:p>
    <w:p w14:paraId="555C8396"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12.9 Portfolio as Practical Evidence</w:t>
      </w:r>
    </w:p>
    <w:p w14:paraId="5930F03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student portfolio is intended to complement, rather than replace, the student's academic qualifications.</w:t>
      </w:r>
    </w:p>
    <w:p w14:paraId="457BC525"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It provides an additional way for students to demonstrate:</w:t>
      </w:r>
    </w:p>
    <w:p w14:paraId="3846F68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Knowledge + Skills + Project Experience + Practical Contribution + Industry Exposure</w:t>
      </w:r>
    </w:p>
    <w:p w14:paraId="156B997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overall objective is to help students create a credible and organized record of their practical learning journey.</w:t>
      </w:r>
    </w:p>
    <w:p w14:paraId="5BEA511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br w:type="page"/>
      </w:r>
    </w:p>
    <w:p w14:paraId="47353B9D" w14:textId="77777777" w:rsidR="00435638" w:rsidRPr="00435638" w:rsidRDefault="00435638" w:rsidP="00EB2D3F">
      <w:pPr>
        <w:pStyle w:val="ListParagraph"/>
        <w:numPr>
          <w:ilvl w:val="0"/>
          <w:numId w:val="61"/>
        </w:numPr>
        <w:spacing w:beforeLines="160" w:before="384" w:afterLines="80" w:after="192"/>
        <w:jc w:val="center"/>
        <w:rPr>
          <w:rFonts w:cs="Times New Roman"/>
          <w:szCs w:val="22"/>
        </w:rPr>
      </w:pPr>
      <w:r w:rsidRPr="00435638">
        <w:rPr>
          <w:rFonts w:cs="Times New Roman"/>
          <w:szCs w:val="22"/>
        </w:rPr>
        <w:lastRenderedPageBreak/>
        <w:t>Program Durations</w:t>
      </w:r>
    </w:p>
    <w:p w14:paraId="603CDD96"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JSP Solutions proposes multiple program-duration options to accommodate the different academic requirements, learning objectives, project scopes, and student needs of partner institutions.</w:t>
      </w:r>
    </w:p>
    <w:p w14:paraId="1A0D9E6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 xml:space="preserve">The program may be offered in different durations ranging from </w:t>
      </w:r>
      <w:r w:rsidRPr="00435638">
        <w:rPr>
          <w:rFonts w:cs="Times New Roman"/>
          <w:b/>
          <w:bCs/>
          <w:szCs w:val="22"/>
        </w:rPr>
        <w:t>2 months to 12 months</w:t>
      </w:r>
      <w:r w:rsidRPr="00435638">
        <w:rPr>
          <w:rFonts w:cs="Times New Roman"/>
          <w:szCs w:val="22"/>
        </w:rPr>
        <w:t>. The exact curriculum, number of sessions, mentorship frequency, project complexity, facilities, assessments, and technical support will depend on the selected program and applicable package.</w:t>
      </w:r>
    </w:p>
    <w:p w14:paraId="1781D5BE"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13.1 Proposed Program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837"/>
        <w:gridCol w:w="5363"/>
      </w:tblGrid>
      <w:tr w:rsidR="00435638" w:rsidRPr="00435638" w14:paraId="75E47120" w14:textId="77777777" w:rsidTr="003F151A">
        <w:trPr>
          <w:tblCellSpacing w:w="15" w:type="dxa"/>
        </w:trPr>
        <w:tc>
          <w:tcPr>
            <w:tcW w:w="0" w:type="auto"/>
            <w:vAlign w:val="center"/>
            <w:hideMark/>
          </w:tcPr>
          <w:p w14:paraId="6AF1A014"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Program</w:t>
            </w:r>
          </w:p>
        </w:tc>
        <w:tc>
          <w:tcPr>
            <w:tcW w:w="0" w:type="auto"/>
            <w:vAlign w:val="center"/>
            <w:hideMark/>
          </w:tcPr>
          <w:p w14:paraId="52971919"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Duration</w:t>
            </w:r>
          </w:p>
        </w:tc>
        <w:tc>
          <w:tcPr>
            <w:tcW w:w="0" w:type="auto"/>
            <w:vAlign w:val="center"/>
            <w:hideMark/>
          </w:tcPr>
          <w:p w14:paraId="09AABB69"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General Structure</w:t>
            </w:r>
          </w:p>
        </w:tc>
      </w:tr>
      <w:tr w:rsidR="00435638" w:rsidRPr="00435638" w14:paraId="20ADBD8B" w14:textId="77777777" w:rsidTr="003F151A">
        <w:trPr>
          <w:tblCellSpacing w:w="15" w:type="dxa"/>
        </w:trPr>
        <w:tc>
          <w:tcPr>
            <w:tcW w:w="0" w:type="auto"/>
            <w:vAlign w:val="center"/>
            <w:hideMark/>
          </w:tcPr>
          <w:p w14:paraId="57D4CB7D"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Starter</w:t>
            </w:r>
          </w:p>
        </w:tc>
        <w:tc>
          <w:tcPr>
            <w:tcW w:w="0" w:type="auto"/>
            <w:vAlign w:val="center"/>
            <w:hideMark/>
          </w:tcPr>
          <w:p w14:paraId="198F65C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2 Months</w:t>
            </w:r>
          </w:p>
        </w:tc>
        <w:tc>
          <w:tcPr>
            <w:tcW w:w="0" w:type="auto"/>
            <w:vAlign w:val="center"/>
            <w:hideMark/>
          </w:tcPr>
          <w:p w14:paraId="2D408EA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Foundation + Domain Training + Project</w:t>
            </w:r>
          </w:p>
        </w:tc>
      </w:tr>
      <w:tr w:rsidR="00435638" w:rsidRPr="00435638" w14:paraId="657DE6A3" w14:textId="77777777" w:rsidTr="003F151A">
        <w:trPr>
          <w:tblCellSpacing w:w="15" w:type="dxa"/>
        </w:trPr>
        <w:tc>
          <w:tcPr>
            <w:tcW w:w="0" w:type="auto"/>
            <w:vAlign w:val="center"/>
            <w:hideMark/>
          </w:tcPr>
          <w:p w14:paraId="444D304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Professional</w:t>
            </w:r>
          </w:p>
        </w:tc>
        <w:tc>
          <w:tcPr>
            <w:tcW w:w="0" w:type="auto"/>
            <w:vAlign w:val="center"/>
            <w:hideMark/>
          </w:tcPr>
          <w:p w14:paraId="6042B34B"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4 Months</w:t>
            </w:r>
          </w:p>
        </w:tc>
        <w:tc>
          <w:tcPr>
            <w:tcW w:w="0" w:type="auto"/>
            <w:vAlign w:val="center"/>
            <w:hideMark/>
          </w:tcPr>
          <w:p w14:paraId="79E51C5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Training + Advanced Domain Learning + Project</w:t>
            </w:r>
          </w:p>
        </w:tc>
      </w:tr>
      <w:tr w:rsidR="00435638" w:rsidRPr="00435638" w14:paraId="03A144BB" w14:textId="77777777" w:rsidTr="003F151A">
        <w:trPr>
          <w:tblCellSpacing w:w="15" w:type="dxa"/>
        </w:trPr>
        <w:tc>
          <w:tcPr>
            <w:tcW w:w="0" w:type="auto"/>
            <w:vAlign w:val="center"/>
            <w:hideMark/>
          </w:tcPr>
          <w:p w14:paraId="2A05E6BD"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Industry</w:t>
            </w:r>
          </w:p>
        </w:tc>
        <w:tc>
          <w:tcPr>
            <w:tcW w:w="0" w:type="auto"/>
            <w:vAlign w:val="center"/>
            <w:hideMark/>
          </w:tcPr>
          <w:p w14:paraId="3F71AD3D"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6 Months</w:t>
            </w:r>
          </w:p>
        </w:tc>
        <w:tc>
          <w:tcPr>
            <w:tcW w:w="0" w:type="auto"/>
            <w:vAlign w:val="center"/>
            <w:hideMark/>
          </w:tcPr>
          <w:p w14:paraId="070FC91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Training + Mentorship + Team Project</w:t>
            </w:r>
          </w:p>
        </w:tc>
      </w:tr>
      <w:tr w:rsidR="00435638" w:rsidRPr="00435638" w14:paraId="109D6369" w14:textId="77777777" w:rsidTr="003F151A">
        <w:trPr>
          <w:tblCellSpacing w:w="15" w:type="dxa"/>
        </w:trPr>
        <w:tc>
          <w:tcPr>
            <w:tcW w:w="0" w:type="auto"/>
            <w:vAlign w:val="center"/>
            <w:hideMark/>
          </w:tcPr>
          <w:p w14:paraId="5CD66C36"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Advanced</w:t>
            </w:r>
          </w:p>
        </w:tc>
        <w:tc>
          <w:tcPr>
            <w:tcW w:w="0" w:type="auto"/>
            <w:vAlign w:val="center"/>
            <w:hideMark/>
          </w:tcPr>
          <w:p w14:paraId="290228E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8 Months</w:t>
            </w:r>
          </w:p>
        </w:tc>
        <w:tc>
          <w:tcPr>
            <w:tcW w:w="0" w:type="auto"/>
            <w:vAlign w:val="center"/>
            <w:hideMark/>
          </w:tcPr>
          <w:p w14:paraId="52E75B10"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Extended Training + Industry Mentorship + Project</w:t>
            </w:r>
          </w:p>
        </w:tc>
      </w:tr>
      <w:tr w:rsidR="00435638" w:rsidRPr="00435638" w14:paraId="77CFCAB6" w14:textId="77777777" w:rsidTr="003F151A">
        <w:trPr>
          <w:tblCellSpacing w:w="15" w:type="dxa"/>
        </w:trPr>
        <w:tc>
          <w:tcPr>
            <w:tcW w:w="0" w:type="auto"/>
            <w:vAlign w:val="center"/>
            <w:hideMark/>
          </w:tcPr>
          <w:p w14:paraId="00FB6A85"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b/>
                <w:bCs/>
                <w:szCs w:val="22"/>
              </w:rPr>
              <w:t>Extended</w:t>
            </w:r>
          </w:p>
        </w:tc>
        <w:tc>
          <w:tcPr>
            <w:tcW w:w="0" w:type="auto"/>
            <w:vAlign w:val="center"/>
            <w:hideMark/>
          </w:tcPr>
          <w:p w14:paraId="48322CB5"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12 Months</w:t>
            </w:r>
          </w:p>
        </w:tc>
        <w:tc>
          <w:tcPr>
            <w:tcW w:w="0" w:type="auto"/>
            <w:vAlign w:val="center"/>
            <w:hideMark/>
          </w:tcPr>
          <w:p w14:paraId="47EA0507"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Long-Term Training + Advanced Projects + Mentorship</w:t>
            </w:r>
          </w:p>
        </w:tc>
      </w:tr>
    </w:tbl>
    <w:p w14:paraId="79A09AE7"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13.2 Starter Program — 2 Months</w:t>
      </w:r>
    </w:p>
    <w:p w14:paraId="21639A9D"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Starter Program is designed for students who require a focused introduction to a selected technology or domain.</w:t>
      </w:r>
    </w:p>
    <w:p w14:paraId="052F34E8"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general structure may include:</w:t>
      </w:r>
    </w:p>
    <w:p w14:paraId="7F0D60C6"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Student orientation</w:t>
      </w:r>
    </w:p>
    <w:p w14:paraId="3F468A7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Foundation training</w:t>
      </w:r>
    </w:p>
    <w:p w14:paraId="103B88F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Domain introduction</w:t>
      </w:r>
    </w:p>
    <w:p w14:paraId="570173D8"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Practical exercises</w:t>
      </w:r>
    </w:p>
    <w:p w14:paraId="6DC60DB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Basic assignments</w:t>
      </w:r>
    </w:p>
    <w:p w14:paraId="6208328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Project orientation</w:t>
      </w:r>
    </w:p>
    <w:p w14:paraId="6F87C00E"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Guided project development</w:t>
      </w:r>
    </w:p>
    <w:p w14:paraId="45DFD6D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Final project presentation</w:t>
      </w:r>
    </w:p>
    <w:p w14:paraId="3740E1F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lastRenderedPageBreak/>
        <w:t>Completion evaluation</w:t>
      </w:r>
    </w:p>
    <w:p w14:paraId="4F29E35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program is intended to provide students with a concise introduction to practical technology learning and project development.</w:t>
      </w:r>
    </w:p>
    <w:p w14:paraId="1502C72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13.3 Professional Program — 4 Months</w:t>
      </w:r>
    </w:p>
    <w:p w14:paraId="269E575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Professional Program provides additional time for domain learning and project development.</w:t>
      </w:r>
    </w:p>
    <w:p w14:paraId="2389855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may include:</w:t>
      </w:r>
    </w:p>
    <w:p w14:paraId="6DCD212F"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Foundation training</w:t>
      </w:r>
    </w:p>
    <w:p w14:paraId="717F0C5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Domain-specific training</w:t>
      </w:r>
    </w:p>
    <w:p w14:paraId="3208968F"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Advanced technology concepts</w:t>
      </w:r>
    </w:p>
    <w:p w14:paraId="0E84ADA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Practical assignments</w:t>
      </w:r>
    </w:p>
    <w:p w14:paraId="130711B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Project planning</w:t>
      </w:r>
    </w:p>
    <w:p w14:paraId="113EC9AF"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Team-based development</w:t>
      </w:r>
    </w:p>
    <w:p w14:paraId="30CC074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Project reviews</w:t>
      </w:r>
    </w:p>
    <w:p w14:paraId="1E3F29C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Presentation preparation</w:t>
      </w:r>
    </w:p>
    <w:p w14:paraId="7833412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Final evaluation</w:t>
      </w:r>
    </w:p>
    <w:p w14:paraId="6156C73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Completion certification</w:t>
      </w:r>
    </w:p>
    <w:p w14:paraId="59263BD0"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This option may be suitable for students seeking deeper practical exposure within a structured four-month program.</w:t>
      </w:r>
    </w:p>
    <w:p w14:paraId="2AD16D6F" w14:textId="77777777" w:rsidR="00435638" w:rsidRPr="00435638" w:rsidRDefault="00435638" w:rsidP="00EB2D3F">
      <w:pPr>
        <w:pStyle w:val="ListParagraph"/>
        <w:numPr>
          <w:ilvl w:val="0"/>
          <w:numId w:val="61"/>
        </w:numPr>
        <w:spacing w:beforeLines="160" w:before="384" w:afterLines="80" w:after="192"/>
        <w:rPr>
          <w:rFonts w:cs="Times New Roman"/>
          <w:b/>
          <w:bCs/>
          <w:szCs w:val="22"/>
        </w:rPr>
      </w:pPr>
      <w:r w:rsidRPr="00435638">
        <w:rPr>
          <w:rFonts w:cs="Times New Roman"/>
          <w:b/>
          <w:bCs/>
          <w:szCs w:val="22"/>
        </w:rPr>
        <w:t>13.4 Industry Program — 6 Months</w:t>
      </w:r>
    </w:p>
    <w:p w14:paraId="3F60111E"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Industry Program is designed to provide students with an extended combination of training, mentorship, and project development.</w:t>
      </w:r>
    </w:p>
    <w:p w14:paraId="637D84E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The general structure may include:</w:t>
      </w:r>
    </w:p>
    <w:p w14:paraId="6160D6C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Foundation training</w:t>
      </w:r>
    </w:p>
    <w:p w14:paraId="5B1B8A78"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Domain training</w:t>
      </w:r>
    </w:p>
    <w:p w14:paraId="4A9C0E10"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Advanced practical learning</w:t>
      </w:r>
    </w:p>
    <w:p w14:paraId="5FD447F0"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Industry mentorship</w:t>
      </w:r>
    </w:p>
    <w:p w14:paraId="6DD8B10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Team formation</w:t>
      </w:r>
    </w:p>
    <w:p w14:paraId="2D0B660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Project planning</w:t>
      </w:r>
    </w:p>
    <w:p w14:paraId="29550AE8"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Extended project development</w:t>
      </w:r>
    </w:p>
    <w:p w14:paraId="3E90384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Periodic mentor reviews</w:t>
      </w:r>
    </w:p>
    <w:p w14:paraId="3DCAE48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Technical assessments</w:t>
      </w:r>
    </w:p>
    <w:p w14:paraId="2BAD59B2"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Final project presentation</w:t>
      </w:r>
    </w:p>
    <w:p w14:paraId="3456CEEB"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lastRenderedPageBreak/>
        <w:t>Evaluation and certification</w:t>
      </w:r>
    </w:p>
    <w:p w14:paraId="014CCB4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duration provides additional opportunity for students to interact with industry professionals and develop more comprehensive projects.</w:t>
      </w:r>
    </w:p>
    <w:p w14:paraId="7A1EA48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13.5 Advanced Program — 8 Months</w:t>
      </w:r>
    </w:p>
    <w:p w14:paraId="049AAB0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Advanced Program provides an extended learning and project-development period.</w:t>
      </w:r>
    </w:p>
    <w:p w14:paraId="3CA11F9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It may include:</w:t>
      </w:r>
    </w:p>
    <w:p w14:paraId="0C44AB3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Extended technical training</w:t>
      </w:r>
    </w:p>
    <w:p w14:paraId="4169E10F"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Advanced domain learning</w:t>
      </w:r>
    </w:p>
    <w:p w14:paraId="15EBC223"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Practical assignments</w:t>
      </w:r>
    </w:p>
    <w:p w14:paraId="10836959"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Industry mentorship</w:t>
      </w:r>
    </w:p>
    <w:p w14:paraId="1C6D2A64"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Advanced project development</w:t>
      </w:r>
    </w:p>
    <w:p w14:paraId="22FFF481"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Multiple project reviews</w:t>
      </w:r>
    </w:p>
    <w:p w14:paraId="5053B8D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Technical assessments</w:t>
      </w:r>
    </w:p>
    <w:p w14:paraId="36E761AE"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Documentation support</w:t>
      </w:r>
    </w:p>
    <w:p w14:paraId="659B2BEC"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Presentation preparation</w:t>
      </w:r>
    </w:p>
    <w:p w14:paraId="0CF0E32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Final evaluation</w:t>
      </w:r>
    </w:p>
    <w:p w14:paraId="1047815A" w14:textId="77777777" w:rsidR="00435638" w:rsidRPr="00435638" w:rsidRDefault="00435638" w:rsidP="00EB2D3F">
      <w:pPr>
        <w:pStyle w:val="ListParagraph"/>
        <w:numPr>
          <w:ilvl w:val="0"/>
          <w:numId w:val="61"/>
        </w:numPr>
        <w:spacing w:beforeLines="160" w:before="384" w:afterLines="80" w:after="192"/>
        <w:rPr>
          <w:rFonts w:cs="Times New Roman"/>
          <w:szCs w:val="22"/>
        </w:rPr>
      </w:pPr>
      <w:r w:rsidRPr="00435638">
        <w:rPr>
          <w:rFonts w:cs="Times New Roman"/>
          <w:szCs w:val="22"/>
        </w:rPr>
        <w:t>Portfolio development</w:t>
      </w:r>
    </w:p>
    <w:p w14:paraId="223A0AE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extended duration may allow students to work on more complex projects and receive additional technical guidance.</w:t>
      </w:r>
    </w:p>
    <w:p w14:paraId="27C1E68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13.6 Extended Program — 12 Months</w:t>
      </w:r>
    </w:p>
    <w:p w14:paraId="54B5F7B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Extended Program is designed as a long-term learning and project-development model.</w:t>
      </w:r>
    </w:p>
    <w:p w14:paraId="63EC776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It may include:</w:t>
      </w:r>
    </w:p>
    <w:p w14:paraId="01AC868E"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Foundation training</w:t>
      </w:r>
    </w:p>
    <w:p w14:paraId="52B29F8C"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Advanced domain learning</w:t>
      </w:r>
    </w:p>
    <w:p w14:paraId="299F8CEA"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Continuous practical training</w:t>
      </w:r>
    </w:p>
    <w:p w14:paraId="68EDA953"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Industry mentorship</w:t>
      </w:r>
    </w:p>
    <w:p w14:paraId="0085B776"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Multiple project activities</w:t>
      </w:r>
    </w:p>
    <w:p w14:paraId="24DBE955"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Advanced team projects</w:t>
      </w:r>
    </w:p>
    <w:p w14:paraId="239335F4"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lastRenderedPageBreak/>
        <w:t>Periodic assessments</w:t>
      </w:r>
    </w:p>
    <w:p w14:paraId="618988F9"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Technical workshops</w:t>
      </w:r>
    </w:p>
    <w:p w14:paraId="7458AAE8"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Extended project reviews</w:t>
      </w:r>
    </w:p>
    <w:p w14:paraId="08A184C4"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Final project presentation</w:t>
      </w:r>
    </w:p>
    <w:p w14:paraId="376EF7B2"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Portfolio development</w:t>
      </w:r>
    </w:p>
    <w:p w14:paraId="37212CC0" w14:textId="77777777" w:rsidR="00435638" w:rsidRPr="00695553" w:rsidRDefault="00435638" w:rsidP="00EB2D3F">
      <w:pPr>
        <w:pStyle w:val="ListParagraph"/>
        <w:numPr>
          <w:ilvl w:val="0"/>
          <w:numId w:val="62"/>
        </w:numPr>
        <w:spacing w:beforeLines="160" w:before="384" w:afterLines="80" w:after="192"/>
        <w:rPr>
          <w:rFonts w:cs="Times New Roman"/>
          <w:szCs w:val="22"/>
        </w:rPr>
      </w:pPr>
      <w:r w:rsidRPr="00695553">
        <w:rPr>
          <w:rFonts w:cs="Times New Roman"/>
          <w:szCs w:val="22"/>
        </w:rPr>
        <w:t>Completion certification</w:t>
      </w:r>
    </w:p>
    <w:p w14:paraId="0EBE875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program may be particularly suitable where the institution intends to integrate long-term practical training and project development into the student's academic journey.</w:t>
      </w:r>
    </w:p>
    <w:p w14:paraId="3E5BA47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13.7 Custom Duration</w:t>
      </w:r>
    </w:p>
    <w:p w14:paraId="5CC082F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 addition to the proposed standard durations, JSP Solutions may discuss customized schedules with partner institutions based on:</w:t>
      </w:r>
    </w:p>
    <w:p w14:paraId="606CA6CD"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Academic calendar</w:t>
      </w:r>
    </w:p>
    <w:p w14:paraId="4347F059"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Semester structure</w:t>
      </w:r>
    </w:p>
    <w:p w14:paraId="39DC530F"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Student availability</w:t>
      </w:r>
    </w:p>
    <w:p w14:paraId="546B404A"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Department requirements</w:t>
      </w:r>
    </w:p>
    <w:p w14:paraId="318E288E"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Project requirements</w:t>
      </w:r>
    </w:p>
    <w:p w14:paraId="35B6A8FA"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Infrastructure availability</w:t>
      </w:r>
    </w:p>
    <w:p w14:paraId="3B7D4D0C" w14:textId="77777777" w:rsidR="00435638" w:rsidRPr="00695553" w:rsidRDefault="00435638" w:rsidP="00EB2D3F">
      <w:pPr>
        <w:pStyle w:val="ListParagraph"/>
        <w:numPr>
          <w:ilvl w:val="0"/>
          <w:numId w:val="63"/>
        </w:numPr>
        <w:spacing w:beforeLines="160" w:before="384" w:afterLines="80" w:after="192"/>
        <w:rPr>
          <w:rFonts w:cs="Times New Roman"/>
          <w:szCs w:val="22"/>
        </w:rPr>
      </w:pPr>
      <w:r w:rsidRPr="00695553">
        <w:rPr>
          <w:rFonts w:cs="Times New Roman"/>
          <w:szCs w:val="22"/>
        </w:rPr>
        <w:t>Institutional policies</w:t>
      </w:r>
    </w:p>
    <w:p w14:paraId="5101911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customized program duration and structure will be finalized through mutual agreement.</w:t>
      </w:r>
    </w:p>
    <w:p w14:paraId="4428D18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13.8 Program Package Structure</w:t>
      </w:r>
    </w:p>
    <w:p w14:paraId="6CFA6F7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Each duration may be further divided into different service packages.</w:t>
      </w:r>
    </w:p>
    <w:p w14:paraId="5E93497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Core Program</w:t>
      </w:r>
    </w:p>
    <w:p w14:paraId="5376A2F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Core Program may include:</w:t>
      </w:r>
    </w:p>
    <w:p w14:paraId="0956A8D0"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Orientation</w:t>
      </w:r>
    </w:p>
    <w:p w14:paraId="5C96E730"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On-campus training</w:t>
      </w:r>
    </w:p>
    <w:p w14:paraId="242FFC0C"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Online domain training</w:t>
      </w:r>
    </w:p>
    <w:p w14:paraId="5FE52981"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Assignments</w:t>
      </w:r>
    </w:p>
    <w:p w14:paraId="75762F33"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Project development</w:t>
      </w:r>
    </w:p>
    <w:p w14:paraId="51FDA299"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lastRenderedPageBreak/>
        <w:t>Project mentoring</w:t>
      </w:r>
    </w:p>
    <w:p w14:paraId="0A53B727"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Assessments</w:t>
      </w:r>
    </w:p>
    <w:p w14:paraId="48A61867"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Final project presentation</w:t>
      </w:r>
    </w:p>
    <w:p w14:paraId="2702FAF7" w14:textId="77777777" w:rsidR="00435638" w:rsidRPr="00695553" w:rsidRDefault="00435638" w:rsidP="00EB2D3F">
      <w:pPr>
        <w:pStyle w:val="ListParagraph"/>
        <w:numPr>
          <w:ilvl w:val="0"/>
          <w:numId w:val="64"/>
        </w:numPr>
        <w:spacing w:beforeLines="160" w:before="384" w:afterLines="80" w:after="192"/>
        <w:rPr>
          <w:rFonts w:cs="Times New Roman"/>
          <w:szCs w:val="22"/>
        </w:rPr>
      </w:pPr>
      <w:r w:rsidRPr="00695553">
        <w:rPr>
          <w:rFonts w:cs="Times New Roman"/>
          <w:szCs w:val="22"/>
        </w:rPr>
        <w:t>Completion certification</w:t>
      </w:r>
    </w:p>
    <w:p w14:paraId="38629D8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Enhanced Facilities</w:t>
      </w:r>
    </w:p>
    <w:p w14:paraId="3A4184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Depending on the selected package, additional services may include:</w:t>
      </w:r>
    </w:p>
    <w:p w14:paraId="7E9380DA"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Individual computer access</w:t>
      </w:r>
    </w:p>
    <w:p w14:paraId="7BC33895"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Additional learning materials</w:t>
      </w:r>
    </w:p>
    <w:p w14:paraId="0B5EA30B"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Additional mentor sessions</w:t>
      </w:r>
    </w:p>
    <w:p w14:paraId="48A19AA9"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Advanced project support</w:t>
      </w:r>
    </w:p>
    <w:p w14:paraId="7AB7320A"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Additional workshops</w:t>
      </w:r>
    </w:p>
    <w:p w14:paraId="61079202"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Additional project reviews</w:t>
      </w:r>
    </w:p>
    <w:p w14:paraId="7A79319D" w14:textId="77777777" w:rsidR="00435638" w:rsidRPr="00695553" w:rsidRDefault="00435638" w:rsidP="00EB2D3F">
      <w:pPr>
        <w:pStyle w:val="ListParagraph"/>
        <w:numPr>
          <w:ilvl w:val="0"/>
          <w:numId w:val="65"/>
        </w:numPr>
        <w:spacing w:beforeLines="160" w:before="384" w:afterLines="80" w:after="192"/>
        <w:rPr>
          <w:rFonts w:cs="Times New Roman"/>
          <w:szCs w:val="22"/>
        </w:rPr>
      </w:pPr>
      <w:r w:rsidRPr="00695553">
        <w:rPr>
          <w:rFonts w:cs="Times New Roman"/>
          <w:szCs w:val="22"/>
        </w:rPr>
        <w:t>Extended technical support</w:t>
      </w:r>
    </w:p>
    <w:p w14:paraId="16713A8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All applicable additional charges will be communicated transparently before students or the institution opts for the relevant services.</w:t>
      </w:r>
    </w:p>
    <w:p w14:paraId="10DF863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6A2BD945" w14:textId="77777777" w:rsidR="00435638" w:rsidRPr="00695553" w:rsidRDefault="00435638" w:rsidP="00695553">
      <w:pPr>
        <w:pStyle w:val="Heading1"/>
        <w:jc w:val="center"/>
        <w:rPr>
          <w:sz w:val="24"/>
          <w:szCs w:val="36"/>
        </w:rPr>
      </w:pPr>
      <w:r w:rsidRPr="00695553">
        <w:rPr>
          <w:sz w:val="24"/>
          <w:szCs w:val="36"/>
        </w:rPr>
        <w:lastRenderedPageBreak/>
        <w:t>Domains Offered</w:t>
      </w:r>
    </w:p>
    <w:p w14:paraId="2F3B133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offer training and project-development opportunities across multiple technology and industry-relevant domains.</w:t>
      </w:r>
    </w:p>
    <w:p w14:paraId="085E0FF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domains available may vary according to the academic background of students, faculty requirements, available trainers and mentors, infrastructure, current technology requirements, and the selected program package.</w:t>
      </w:r>
    </w:p>
    <w:p w14:paraId="1B96189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14.1 Software Development</w:t>
      </w:r>
    </w:p>
    <w:p w14:paraId="68395D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practical training in software development concepts and technologies.</w:t>
      </w:r>
    </w:p>
    <w:p w14:paraId="7BBA38C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32215222"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Programming fundamentals</w:t>
      </w:r>
    </w:p>
    <w:p w14:paraId="4358B765"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Application development</w:t>
      </w:r>
    </w:p>
    <w:p w14:paraId="3D807DC0"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Software engineering</w:t>
      </w:r>
    </w:p>
    <w:p w14:paraId="05650359"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Backend development</w:t>
      </w:r>
    </w:p>
    <w:p w14:paraId="0F3E2395"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API development</w:t>
      </w:r>
    </w:p>
    <w:p w14:paraId="5DE7D216"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Database integration</w:t>
      </w:r>
    </w:p>
    <w:p w14:paraId="2173705C"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Software testing</w:t>
      </w:r>
    </w:p>
    <w:p w14:paraId="64AA2F25"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Version control</w:t>
      </w:r>
    </w:p>
    <w:p w14:paraId="6FDF8158" w14:textId="77777777" w:rsidR="00435638" w:rsidRPr="00695553" w:rsidRDefault="00435638" w:rsidP="00EB2D3F">
      <w:pPr>
        <w:pStyle w:val="ListParagraph"/>
        <w:numPr>
          <w:ilvl w:val="0"/>
          <w:numId w:val="66"/>
        </w:numPr>
        <w:spacing w:beforeLines="160" w:before="384" w:afterLines="80" w:after="192"/>
        <w:rPr>
          <w:rFonts w:cs="Times New Roman"/>
          <w:szCs w:val="22"/>
        </w:rPr>
      </w:pPr>
      <w:r w:rsidRPr="00695553">
        <w:rPr>
          <w:rFonts w:cs="Times New Roman"/>
          <w:szCs w:val="22"/>
        </w:rPr>
        <w:t>Project deployment</w:t>
      </w:r>
    </w:p>
    <w:p w14:paraId="6C72042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14.2 Web Development</w:t>
      </w:r>
    </w:p>
    <w:p w14:paraId="6D17323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web-development domain may cover the development of modern web applications.</w:t>
      </w:r>
    </w:p>
    <w:p w14:paraId="2DEF9D7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5C798EF6"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Front-end development</w:t>
      </w:r>
    </w:p>
    <w:p w14:paraId="3E6E694E"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Back-end development</w:t>
      </w:r>
    </w:p>
    <w:p w14:paraId="2CCAAB6E"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Full-stack development</w:t>
      </w:r>
    </w:p>
    <w:p w14:paraId="761F697C"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Responsive web applications</w:t>
      </w:r>
    </w:p>
    <w:p w14:paraId="2E1EA1AD"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Database-driven applications</w:t>
      </w:r>
    </w:p>
    <w:p w14:paraId="682D256A"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APIs</w:t>
      </w:r>
    </w:p>
    <w:p w14:paraId="27013CDC"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t>Web application testing</w:t>
      </w:r>
    </w:p>
    <w:p w14:paraId="7588863B" w14:textId="77777777" w:rsidR="00435638" w:rsidRPr="00695553" w:rsidRDefault="00435638" w:rsidP="00EB2D3F">
      <w:pPr>
        <w:pStyle w:val="ListParagraph"/>
        <w:numPr>
          <w:ilvl w:val="0"/>
          <w:numId w:val="67"/>
        </w:numPr>
        <w:spacing w:beforeLines="160" w:before="384" w:afterLines="80" w:after="192"/>
        <w:rPr>
          <w:rFonts w:cs="Times New Roman"/>
          <w:szCs w:val="22"/>
        </w:rPr>
      </w:pPr>
      <w:r w:rsidRPr="00695553">
        <w:rPr>
          <w:rFonts w:cs="Times New Roman"/>
          <w:szCs w:val="22"/>
        </w:rPr>
        <w:lastRenderedPageBreak/>
        <w:t>Deployment</w:t>
      </w:r>
    </w:p>
    <w:p w14:paraId="11927C2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14.3 Mobile Application Development</w:t>
      </w:r>
    </w:p>
    <w:p w14:paraId="3BB0805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be introduced to mobile application development and project implementation.</w:t>
      </w:r>
    </w:p>
    <w:p w14:paraId="7D3748B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4CEE6608"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Android application development</w:t>
      </w:r>
    </w:p>
    <w:p w14:paraId="70CD25FB"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Cross-platform application development</w:t>
      </w:r>
    </w:p>
    <w:p w14:paraId="09370FAA"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Mobile UI/UX</w:t>
      </w:r>
    </w:p>
    <w:p w14:paraId="20609B71"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Application APIs</w:t>
      </w:r>
    </w:p>
    <w:p w14:paraId="3537F7BF"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Database integration</w:t>
      </w:r>
    </w:p>
    <w:p w14:paraId="3F282EFB"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Mobile testing</w:t>
      </w:r>
    </w:p>
    <w:p w14:paraId="039F2FCD" w14:textId="77777777" w:rsidR="00435638" w:rsidRPr="00695553" w:rsidRDefault="00435638" w:rsidP="00EB2D3F">
      <w:pPr>
        <w:pStyle w:val="ListParagraph"/>
        <w:numPr>
          <w:ilvl w:val="0"/>
          <w:numId w:val="68"/>
        </w:numPr>
        <w:spacing w:beforeLines="160" w:before="384" w:afterLines="80" w:after="192"/>
        <w:rPr>
          <w:rFonts w:cs="Times New Roman"/>
          <w:szCs w:val="22"/>
        </w:rPr>
      </w:pPr>
      <w:r w:rsidRPr="00695553">
        <w:rPr>
          <w:rFonts w:cs="Times New Roman"/>
          <w:szCs w:val="22"/>
        </w:rPr>
        <w:t>Application deployment</w:t>
      </w:r>
    </w:p>
    <w:p w14:paraId="0CF96C1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14.4 Artificial Intelligence and Machine Learning</w:t>
      </w:r>
    </w:p>
    <w:p w14:paraId="57B3A28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domain may provide students with practical exposure to AI and ML concepts.</w:t>
      </w:r>
    </w:p>
    <w:p w14:paraId="216F64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49649B40"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Machine learning fundamentals</w:t>
      </w:r>
    </w:p>
    <w:p w14:paraId="33A4B719"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Supervised and unsupervised learning</w:t>
      </w:r>
    </w:p>
    <w:p w14:paraId="5111138C"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Data preprocessing</w:t>
      </w:r>
    </w:p>
    <w:p w14:paraId="1727B70E"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Model development</w:t>
      </w:r>
    </w:p>
    <w:p w14:paraId="69A65BB7"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Model evaluation</w:t>
      </w:r>
    </w:p>
    <w:p w14:paraId="2E196E32"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Predictive analytics</w:t>
      </w:r>
    </w:p>
    <w:p w14:paraId="20A55187"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Natural language processing</w:t>
      </w:r>
    </w:p>
    <w:p w14:paraId="013567F6"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Computer vision</w:t>
      </w:r>
    </w:p>
    <w:p w14:paraId="78E1F984" w14:textId="77777777" w:rsidR="00435638" w:rsidRPr="00695553" w:rsidRDefault="00435638" w:rsidP="00EB2D3F">
      <w:pPr>
        <w:pStyle w:val="ListParagraph"/>
        <w:numPr>
          <w:ilvl w:val="0"/>
          <w:numId w:val="69"/>
        </w:numPr>
        <w:spacing w:beforeLines="160" w:before="384" w:afterLines="80" w:after="192"/>
        <w:rPr>
          <w:rFonts w:cs="Times New Roman"/>
          <w:szCs w:val="22"/>
        </w:rPr>
      </w:pPr>
      <w:r w:rsidRPr="00695553">
        <w:rPr>
          <w:rFonts w:cs="Times New Roman"/>
          <w:szCs w:val="22"/>
        </w:rPr>
        <w:t>AI-based project development</w:t>
      </w:r>
    </w:p>
    <w:p w14:paraId="102E432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14.5 Data Science and Data Analytics</w:t>
      </w:r>
    </w:p>
    <w:p w14:paraId="59D2FA7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learn how data can be collected, processed, analyzed, visualized, and used for decision-making.</w:t>
      </w:r>
    </w:p>
    <w:p w14:paraId="0DDFBC7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5B4EDAA7"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lastRenderedPageBreak/>
        <w:t>Data analysis</w:t>
      </w:r>
    </w:p>
    <w:p w14:paraId="7B27314D"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Data preprocessing</w:t>
      </w:r>
    </w:p>
    <w:p w14:paraId="299B41BF"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Statistical concepts</w:t>
      </w:r>
    </w:p>
    <w:p w14:paraId="44361015"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Data visualization</w:t>
      </w:r>
    </w:p>
    <w:p w14:paraId="6913CB58"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Exploratory data analysis</w:t>
      </w:r>
    </w:p>
    <w:p w14:paraId="376CE761"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Predictive analytics</w:t>
      </w:r>
    </w:p>
    <w:p w14:paraId="67F54A1B"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Dashboard development</w:t>
      </w:r>
    </w:p>
    <w:p w14:paraId="4828CDCB" w14:textId="77777777" w:rsidR="00435638" w:rsidRPr="00695553" w:rsidRDefault="00435638" w:rsidP="00EB2D3F">
      <w:pPr>
        <w:pStyle w:val="ListParagraph"/>
        <w:numPr>
          <w:ilvl w:val="0"/>
          <w:numId w:val="70"/>
        </w:numPr>
        <w:spacing w:beforeLines="160" w:before="384" w:afterLines="80" w:after="192"/>
        <w:rPr>
          <w:rFonts w:cs="Times New Roman"/>
          <w:szCs w:val="22"/>
        </w:rPr>
      </w:pPr>
      <w:r w:rsidRPr="00695553">
        <w:rPr>
          <w:rFonts w:cs="Times New Roman"/>
          <w:szCs w:val="22"/>
        </w:rPr>
        <w:t>Data-driven project development</w:t>
      </w:r>
    </w:p>
    <w:p w14:paraId="606BB25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14.6 Cybersecurity</w:t>
      </w:r>
    </w:p>
    <w:p w14:paraId="1EA6C73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cybersecurity domain may introduce students to fundamental concepts related to information and system security.</w:t>
      </w:r>
    </w:p>
    <w:p w14:paraId="7F36827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6938137A"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Cybersecurity fundamentals</w:t>
      </w:r>
    </w:p>
    <w:p w14:paraId="27502017"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Network security concepts</w:t>
      </w:r>
    </w:p>
    <w:p w14:paraId="47EBD3FE"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Application security</w:t>
      </w:r>
    </w:p>
    <w:p w14:paraId="3D30959C"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Security monitoring</w:t>
      </w:r>
    </w:p>
    <w:p w14:paraId="0BE84F73"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Vulnerability awareness</w:t>
      </w:r>
    </w:p>
    <w:p w14:paraId="6A3CB715"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Secure development practices</w:t>
      </w:r>
    </w:p>
    <w:p w14:paraId="36488555"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Security assessment concepts</w:t>
      </w:r>
    </w:p>
    <w:p w14:paraId="172FEC84" w14:textId="77777777" w:rsidR="00435638" w:rsidRPr="00695553" w:rsidRDefault="00435638" w:rsidP="00EB2D3F">
      <w:pPr>
        <w:pStyle w:val="ListParagraph"/>
        <w:numPr>
          <w:ilvl w:val="0"/>
          <w:numId w:val="71"/>
        </w:numPr>
        <w:spacing w:beforeLines="160" w:before="384" w:afterLines="80" w:after="192"/>
        <w:rPr>
          <w:rFonts w:cs="Times New Roman"/>
          <w:szCs w:val="22"/>
        </w:rPr>
      </w:pPr>
      <w:r w:rsidRPr="00695553">
        <w:rPr>
          <w:rFonts w:cs="Times New Roman"/>
          <w:szCs w:val="22"/>
        </w:rPr>
        <w:t>Cybersecurity project development</w:t>
      </w:r>
    </w:p>
    <w:p w14:paraId="2491473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All cybersecurity activities will be conducted within lawful, authorized, and educational environments.</w:t>
      </w:r>
    </w:p>
    <w:p w14:paraId="7466CD5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14.7 Cloud Computing</w:t>
      </w:r>
    </w:p>
    <w:p w14:paraId="26E08F2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practical exposure to cloud technologies and cloud-based application development.</w:t>
      </w:r>
    </w:p>
    <w:p w14:paraId="0FE15B8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5381545C"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Cloud fundamentals</w:t>
      </w:r>
    </w:p>
    <w:p w14:paraId="238E331A"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Cloud architecture</w:t>
      </w:r>
    </w:p>
    <w:p w14:paraId="214B3295"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Cloud application development</w:t>
      </w:r>
    </w:p>
    <w:p w14:paraId="5CE03234"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lastRenderedPageBreak/>
        <w:t>Storage and databases</w:t>
      </w:r>
    </w:p>
    <w:p w14:paraId="1FF2D7F3"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Deployment concepts</w:t>
      </w:r>
    </w:p>
    <w:p w14:paraId="42533DB3"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Cloud security fundamentals</w:t>
      </w:r>
    </w:p>
    <w:p w14:paraId="0E72CD41" w14:textId="77777777" w:rsidR="00435638" w:rsidRPr="00695553" w:rsidRDefault="00435638" w:rsidP="00EB2D3F">
      <w:pPr>
        <w:pStyle w:val="ListParagraph"/>
        <w:numPr>
          <w:ilvl w:val="0"/>
          <w:numId w:val="72"/>
        </w:numPr>
        <w:spacing w:beforeLines="160" w:before="384" w:afterLines="80" w:after="192"/>
        <w:rPr>
          <w:rFonts w:cs="Times New Roman"/>
          <w:szCs w:val="22"/>
        </w:rPr>
      </w:pPr>
      <w:r w:rsidRPr="00695553">
        <w:rPr>
          <w:rFonts w:cs="Times New Roman"/>
          <w:szCs w:val="22"/>
        </w:rPr>
        <w:t>Cloud-based project implementation</w:t>
      </w:r>
    </w:p>
    <w:p w14:paraId="6538E63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14.8 Internet of Things</w:t>
      </w:r>
    </w:p>
    <w:p w14:paraId="52E3CCC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IoT domain may combine software, hardware, sensors, communication, and data processing.</w:t>
      </w:r>
    </w:p>
    <w:p w14:paraId="0832D19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20A07B82"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IoT fundamentals</w:t>
      </w:r>
    </w:p>
    <w:p w14:paraId="47AEED4A"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Sensors and devices</w:t>
      </w:r>
    </w:p>
    <w:p w14:paraId="1CD1F92A"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Microcontrollers</w:t>
      </w:r>
    </w:p>
    <w:p w14:paraId="3E508C76"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Device communication</w:t>
      </w:r>
    </w:p>
    <w:p w14:paraId="33295A4B"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Data collection</w:t>
      </w:r>
    </w:p>
    <w:p w14:paraId="5479B767"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IoT platforms</w:t>
      </w:r>
    </w:p>
    <w:p w14:paraId="5C7DC12F"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Monitoring systems</w:t>
      </w:r>
    </w:p>
    <w:p w14:paraId="5F690EF3" w14:textId="77777777" w:rsidR="00435638" w:rsidRPr="00695553" w:rsidRDefault="00435638" w:rsidP="00EB2D3F">
      <w:pPr>
        <w:pStyle w:val="ListParagraph"/>
        <w:numPr>
          <w:ilvl w:val="0"/>
          <w:numId w:val="73"/>
        </w:numPr>
        <w:spacing w:beforeLines="160" w:before="384" w:afterLines="80" w:after="192"/>
        <w:rPr>
          <w:rFonts w:cs="Times New Roman"/>
          <w:szCs w:val="22"/>
        </w:rPr>
      </w:pPr>
      <w:r w:rsidRPr="00695553">
        <w:rPr>
          <w:rFonts w:cs="Times New Roman"/>
          <w:szCs w:val="22"/>
        </w:rPr>
        <w:t>IoT project development</w:t>
      </w:r>
    </w:p>
    <w:p w14:paraId="5C6F692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14.9 Electronics and Embedded Systems</w:t>
      </w:r>
    </w:p>
    <w:p w14:paraId="3922C89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appropriate, students may work on technology projects involving electronics and embedded systems.</w:t>
      </w:r>
    </w:p>
    <w:p w14:paraId="0675987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686666F1"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Embedded programming</w:t>
      </w:r>
    </w:p>
    <w:p w14:paraId="3B880C5C"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Microcontrollers</w:t>
      </w:r>
    </w:p>
    <w:p w14:paraId="6D4EF2F8"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Sensor integration</w:t>
      </w:r>
    </w:p>
    <w:p w14:paraId="08CC143A"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Device control</w:t>
      </w:r>
    </w:p>
    <w:p w14:paraId="18309990"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Communication interfaces</w:t>
      </w:r>
    </w:p>
    <w:p w14:paraId="1B7FEE66"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Embedded applications</w:t>
      </w:r>
    </w:p>
    <w:p w14:paraId="15E984AA" w14:textId="77777777" w:rsidR="00435638" w:rsidRPr="00695553" w:rsidRDefault="00435638" w:rsidP="00EB2D3F">
      <w:pPr>
        <w:pStyle w:val="ListParagraph"/>
        <w:numPr>
          <w:ilvl w:val="0"/>
          <w:numId w:val="74"/>
        </w:numPr>
        <w:spacing w:beforeLines="160" w:before="384" w:afterLines="80" w:after="192"/>
        <w:rPr>
          <w:rFonts w:cs="Times New Roman"/>
          <w:szCs w:val="22"/>
        </w:rPr>
      </w:pPr>
      <w:r w:rsidRPr="00695553">
        <w:rPr>
          <w:rFonts w:cs="Times New Roman"/>
          <w:szCs w:val="22"/>
        </w:rPr>
        <w:t>Hardware-software integration</w:t>
      </w:r>
    </w:p>
    <w:p w14:paraId="7367E379" w14:textId="77777777" w:rsidR="00695553" w:rsidRDefault="00695553" w:rsidP="00435638">
      <w:pPr>
        <w:spacing w:beforeLines="160" w:before="384" w:afterLines="80" w:after="192"/>
        <w:rPr>
          <w:rFonts w:cs="Times New Roman"/>
          <w:b/>
          <w:bCs/>
          <w:szCs w:val="22"/>
        </w:rPr>
      </w:pPr>
    </w:p>
    <w:p w14:paraId="3A933DC8" w14:textId="36FBC2AB"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14.10 UI/UX and Digital Product Development</w:t>
      </w:r>
    </w:p>
    <w:p w14:paraId="3DB5FB3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also be introduced to user-focused digital product development.</w:t>
      </w:r>
    </w:p>
    <w:p w14:paraId="0972895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areas include:</w:t>
      </w:r>
    </w:p>
    <w:p w14:paraId="0A0B1F08"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User interface design</w:t>
      </w:r>
    </w:p>
    <w:p w14:paraId="67B21C44"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User experience principles</w:t>
      </w:r>
    </w:p>
    <w:p w14:paraId="36F35CE8"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Wireframing</w:t>
      </w:r>
    </w:p>
    <w:p w14:paraId="314001F4"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Prototyping</w:t>
      </w:r>
    </w:p>
    <w:p w14:paraId="7F97C707"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Usability</w:t>
      </w:r>
    </w:p>
    <w:p w14:paraId="7CBB4C21"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Design systems</w:t>
      </w:r>
    </w:p>
    <w:p w14:paraId="3864801B" w14:textId="77777777" w:rsidR="00435638" w:rsidRPr="00695553" w:rsidRDefault="00435638" w:rsidP="00EB2D3F">
      <w:pPr>
        <w:pStyle w:val="ListParagraph"/>
        <w:numPr>
          <w:ilvl w:val="0"/>
          <w:numId w:val="75"/>
        </w:numPr>
        <w:spacing w:beforeLines="160" w:before="384" w:afterLines="80" w:after="192"/>
        <w:rPr>
          <w:rFonts w:cs="Times New Roman"/>
          <w:szCs w:val="22"/>
        </w:rPr>
      </w:pPr>
      <w:r w:rsidRPr="00695553">
        <w:rPr>
          <w:rFonts w:cs="Times New Roman"/>
          <w:szCs w:val="22"/>
        </w:rPr>
        <w:t>Digital product development</w:t>
      </w:r>
    </w:p>
    <w:p w14:paraId="029357D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14.11 Other Emerging Technology Domains</w:t>
      </w:r>
    </w:p>
    <w:p w14:paraId="699E7AC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Depending on available resources and industry requirements, JSP Solutions may introduce additional domains such as:</w:t>
      </w:r>
    </w:p>
    <w:p w14:paraId="7FD8CE54"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Blockchain</w:t>
      </w:r>
    </w:p>
    <w:p w14:paraId="3B705989"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DevOps</w:t>
      </w:r>
    </w:p>
    <w:p w14:paraId="6027C1B2"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Generative AI</w:t>
      </w:r>
    </w:p>
    <w:p w14:paraId="703EBD33"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Big Data</w:t>
      </w:r>
    </w:p>
    <w:p w14:paraId="31ED512D"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Automation</w:t>
      </w:r>
    </w:p>
    <w:p w14:paraId="78500ABA"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Business Intelligence</w:t>
      </w:r>
    </w:p>
    <w:p w14:paraId="31B88A8A"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Software Testing and Quality Assurance</w:t>
      </w:r>
    </w:p>
    <w:p w14:paraId="0FA7AB79" w14:textId="77777777" w:rsidR="00435638" w:rsidRPr="00695553" w:rsidRDefault="00435638" w:rsidP="00EB2D3F">
      <w:pPr>
        <w:pStyle w:val="ListParagraph"/>
        <w:numPr>
          <w:ilvl w:val="0"/>
          <w:numId w:val="76"/>
        </w:numPr>
        <w:spacing w:beforeLines="160" w:before="384" w:afterLines="80" w:after="192"/>
        <w:rPr>
          <w:rFonts w:cs="Times New Roman"/>
          <w:szCs w:val="22"/>
        </w:rPr>
      </w:pPr>
      <w:r w:rsidRPr="00695553">
        <w:rPr>
          <w:rFonts w:cs="Times New Roman"/>
          <w:szCs w:val="22"/>
        </w:rPr>
        <w:t>Other emerging technologies</w:t>
      </w:r>
    </w:p>
    <w:p w14:paraId="2E6A048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availability of a particular domain will depend on trainer and mentor availability, infrastructure, curriculum requirements, and the selected program.</w:t>
      </w:r>
    </w:p>
    <w:p w14:paraId="343D1C3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14.12 Domain Selection</w:t>
      </w:r>
    </w:p>
    <w:p w14:paraId="276F598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select a domain based on:</w:t>
      </w:r>
    </w:p>
    <w:p w14:paraId="75CA155C"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t>Academic background</w:t>
      </w:r>
    </w:p>
    <w:p w14:paraId="64A266A7"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t>Personal interest</w:t>
      </w:r>
    </w:p>
    <w:p w14:paraId="4548F4CD"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t>Existing technical skills</w:t>
      </w:r>
    </w:p>
    <w:p w14:paraId="1AE4380A"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lastRenderedPageBreak/>
        <w:t>Career goals</w:t>
      </w:r>
    </w:p>
    <w:p w14:paraId="404689C3"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t>Project requirements</w:t>
      </w:r>
    </w:p>
    <w:p w14:paraId="6D1FC52B" w14:textId="77777777" w:rsidR="00435638" w:rsidRPr="00695553" w:rsidRDefault="00435638" w:rsidP="00EB2D3F">
      <w:pPr>
        <w:pStyle w:val="ListParagraph"/>
        <w:numPr>
          <w:ilvl w:val="0"/>
          <w:numId w:val="77"/>
        </w:numPr>
        <w:spacing w:beforeLines="160" w:before="384" w:afterLines="80" w:after="192"/>
        <w:rPr>
          <w:rFonts w:cs="Times New Roman"/>
          <w:szCs w:val="22"/>
        </w:rPr>
      </w:pPr>
      <w:r w:rsidRPr="00695553">
        <w:rPr>
          <w:rFonts w:cs="Times New Roman"/>
          <w:szCs w:val="22"/>
        </w:rPr>
        <w:t>Program availability</w:t>
      </w:r>
    </w:p>
    <w:p w14:paraId="76DBFFD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provide guidance during the domain-selection process to help students choose an appropriate area based on their current skill level and intended project objectives.</w:t>
      </w:r>
    </w:p>
    <w:p w14:paraId="70F22F9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14.13 Domain-Based Project Development</w:t>
      </w:r>
    </w:p>
    <w:p w14:paraId="1617DFD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Each selected domain may be supported by practical project activities designed to help students apply their learning.</w:t>
      </w:r>
    </w:p>
    <w:p w14:paraId="2CF3E37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may involve:</w:t>
      </w:r>
    </w:p>
    <w:p w14:paraId="2369752A"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Problem Identification → Technology Selection → Planning → Development → Testing → Documentation → Presentation → Evaluation</w:t>
      </w:r>
    </w:p>
    <w:p w14:paraId="1FC0A38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project scope and complexity will be adjusted according to the student's academic level, selected program duration, available resources, and applicable institutional requirements.</w:t>
      </w:r>
    </w:p>
    <w:p w14:paraId="3C4F2327" w14:textId="77777777" w:rsidR="00435638" w:rsidRPr="00435638" w:rsidRDefault="00435638" w:rsidP="00435638">
      <w:pPr>
        <w:spacing w:beforeLines="160" w:before="384" w:afterLines="80" w:after="192"/>
        <w:rPr>
          <w:rFonts w:cs="Times New Roman"/>
          <w:szCs w:val="22"/>
        </w:rPr>
      </w:pPr>
    </w:p>
    <w:p w14:paraId="43045B3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192C5B32"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Workshops and Hackathons</w:t>
      </w:r>
    </w:p>
    <w:p w14:paraId="55B35D9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conduct workshops, technical sessions, seminars, bootcamps, coding activities, and hackathons as part of the student development ecosystem.</w:t>
      </w:r>
    </w:p>
    <w:p w14:paraId="5D19335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activities are intended to provide students with additional opportunities to explore emerging technologies, develop practical skills, solve problems, and interact with trainers and industry professionals.</w:t>
      </w:r>
    </w:p>
    <w:p w14:paraId="2AD30B7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15.1 Technical Workshops</w:t>
      </w:r>
    </w:p>
    <w:p w14:paraId="7D6A8D1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Technical workshops may be organized according to student requirements, academic programs, current technology trends, and institutional interests.</w:t>
      </w:r>
    </w:p>
    <w:p w14:paraId="7BB2CD0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workshop topics may include:</w:t>
      </w:r>
    </w:p>
    <w:p w14:paraId="15701ECC"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Programming fundamentals</w:t>
      </w:r>
    </w:p>
    <w:p w14:paraId="095A33D5"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Web development</w:t>
      </w:r>
    </w:p>
    <w:p w14:paraId="64831CF0"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Mobile application development</w:t>
      </w:r>
    </w:p>
    <w:p w14:paraId="14FA03A0"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Artificial Intelligence</w:t>
      </w:r>
    </w:p>
    <w:p w14:paraId="5669BBD5"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Machine Learning</w:t>
      </w:r>
    </w:p>
    <w:p w14:paraId="3157C8C0"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Data Science</w:t>
      </w:r>
    </w:p>
    <w:p w14:paraId="0FBD3695"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Data Analytics</w:t>
      </w:r>
    </w:p>
    <w:p w14:paraId="68E3BAE2"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Cybersecurity</w:t>
      </w:r>
    </w:p>
    <w:p w14:paraId="03855842"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Cloud Computing</w:t>
      </w:r>
    </w:p>
    <w:p w14:paraId="2D977B86"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Internet of Things</w:t>
      </w:r>
    </w:p>
    <w:p w14:paraId="276A8937"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Software Testing</w:t>
      </w:r>
    </w:p>
    <w:p w14:paraId="3D1ECC09"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DevOps</w:t>
      </w:r>
    </w:p>
    <w:p w14:paraId="618652EE"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Generative AI</w:t>
      </w:r>
    </w:p>
    <w:p w14:paraId="7928503F"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UI/UX</w:t>
      </w:r>
    </w:p>
    <w:p w14:paraId="1A9B6E49" w14:textId="77777777" w:rsidR="00435638" w:rsidRPr="00695553" w:rsidRDefault="00435638" w:rsidP="00EB2D3F">
      <w:pPr>
        <w:pStyle w:val="ListParagraph"/>
        <w:numPr>
          <w:ilvl w:val="0"/>
          <w:numId w:val="78"/>
        </w:numPr>
        <w:spacing w:beforeLines="160" w:before="384" w:afterLines="80" w:after="192"/>
        <w:rPr>
          <w:rFonts w:cs="Times New Roman"/>
          <w:szCs w:val="22"/>
        </w:rPr>
      </w:pPr>
      <w:r w:rsidRPr="00695553">
        <w:rPr>
          <w:rFonts w:cs="Times New Roman"/>
          <w:szCs w:val="22"/>
        </w:rPr>
        <w:t>Emerging technologies</w:t>
      </w:r>
    </w:p>
    <w:p w14:paraId="57E2A17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topics will depend on the selected program and available trainers or industry professionals.</w:t>
      </w:r>
    </w:p>
    <w:p w14:paraId="2C5A106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15.2 Practical Workshops</w:t>
      </w:r>
    </w:p>
    <w:p w14:paraId="1633162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appropriate, workshops may include hands-on activities rather than only theoretical sessions.</w:t>
      </w:r>
    </w:p>
    <w:p w14:paraId="40E5C9D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Students may be provided with opportunities to:</w:t>
      </w:r>
    </w:p>
    <w:p w14:paraId="4A7DC1C8"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Configure development environments</w:t>
      </w:r>
    </w:p>
    <w:p w14:paraId="557FECB9"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Write and test programs</w:t>
      </w:r>
    </w:p>
    <w:p w14:paraId="27A95198"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Build small applications</w:t>
      </w:r>
    </w:p>
    <w:p w14:paraId="25AC0CA3"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Analyze datasets</w:t>
      </w:r>
    </w:p>
    <w:p w14:paraId="546D8994"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Develop prototypes</w:t>
      </w:r>
    </w:p>
    <w:p w14:paraId="0943CDBB"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Work with development tools</w:t>
      </w:r>
    </w:p>
    <w:p w14:paraId="0938460B"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Solve technical problems</w:t>
      </w:r>
    </w:p>
    <w:p w14:paraId="4EE3D5EF" w14:textId="77777777" w:rsidR="00435638" w:rsidRPr="00695553" w:rsidRDefault="00435638" w:rsidP="00EB2D3F">
      <w:pPr>
        <w:pStyle w:val="ListParagraph"/>
        <w:numPr>
          <w:ilvl w:val="0"/>
          <w:numId w:val="79"/>
        </w:numPr>
        <w:spacing w:beforeLines="160" w:before="384" w:afterLines="80" w:after="192"/>
        <w:rPr>
          <w:rFonts w:cs="Times New Roman"/>
          <w:szCs w:val="22"/>
        </w:rPr>
      </w:pPr>
      <w:r w:rsidRPr="00695553">
        <w:rPr>
          <w:rFonts w:cs="Times New Roman"/>
          <w:szCs w:val="22"/>
        </w:rPr>
        <w:t>Implement mini-projects</w:t>
      </w:r>
    </w:p>
    <w:p w14:paraId="159305A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15.3 Industry Expert Sessions</w:t>
      </w:r>
    </w:p>
    <w:p w14:paraId="444D54C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invite industry professionals to conduct specialized sessions covering practical and industry-oriented topics.</w:t>
      </w:r>
    </w:p>
    <w:p w14:paraId="65BA201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sessions may include:</w:t>
      </w:r>
    </w:p>
    <w:p w14:paraId="306E35B3"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Industry trends</w:t>
      </w:r>
    </w:p>
    <w:p w14:paraId="0F0EECF8"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Technology adoption</w:t>
      </w:r>
    </w:p>
    <w:p w14:paraId="4AA5B0DF"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Professional practices</w:t>
      </w:r>
    </w:p>
    <w:p w14:paraId="517F3F7D"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Real-world project experiences</w:t>
      </w:r>
    </w:p>
    <w:p w14:paraId="19B38E81"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Career opportunities</w:t>
      </w:r>
    </w:p>
    <w:p w14:paraId="186EBA84"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Technical problem-solving</w:t>
      </w:r>
    </w:p>
    <w:p w14:paraId="6AF610A6"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Project architecture</w:t>
      </w:r>
    </w:p>
    <w:p w14:paraId="7CE9A112"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Development methodologies</w:t>
      </w:r>
    </w:p>
    <w:p w14:paraId="29D5179E" w14:textId="77777777" w:rsidR="00435638" w:rsidRPr="00695553" w:rsidRDefault="00435638" w:rsidP="00EB2D3F">
      <w:pPr>
        <w:pStyle w:val="ListParagraph"/>
        <w:numPr>
          <w:ilvl w:val="0"/>
          <w:numId w:val="80"/>
        </w:numPr>
        <w:spacing w:beforeLines="160" w:before="384" w:afterLines="80" w:after="192"/>
        <w:rPr>
          <w:rFonts w:cs="Times New Roman"/>
          <w:szCs w:val="22"/>
        </w:rPr>
      </w:pPr>
      <w:r w:rsidRPr="00695553">
        <w:rPr>
          <w:rFonts w:cs="Times New Roman"/>
          <w:szCs w:val="22"/>
        </w:rPr>
        <w:t>Professional communication</w:t>
      </w:r>
    </w:p>
    <w:p w14:paraId="6EF7C76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sessions are intended to expose students to perspectives beyond the regular academic curriculum.</w:t>
      </w:r>
    </w:p>
    <w:p w14:paraId="32A9FE2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15.4 Bootcamps and Intensive Learning Sessions</w:t>
      </w:r>
    </w:p>
    <w:p w14:paraId="3E8722E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JSP Solutions may organize short-term intensive learning programs or bootcamps focused on a specific technology or skill.</w:t>
      </w:r>
    </w:p>
    <w:p w14:paraId="615326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 bootcamp may include:</w:t>
      </w:r>
    </w:p>
    <w:p w14:paraId="4DED5F66"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lastRenderedPageBreak/>
        <w:t>Introduction to the technology</w:t>
      </w:r>
    </w:p>
    <w:p w14:paraId="2671A2F9"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Guided practical exercises</w:t>
      </w:r>
    </w:p>
    <w:p w14:paraId="7085F8E8"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Hands-on activities</w:t>
      </w:r>
    </w:p>
    <w:p w14:paraId="5EAABCF0"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Assignments</w:t>
      </w:r>
    </w:p>
    <w:p w14:paraId="571F2950"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Mini-project development</w:t>
      </w:r>
    </w:p>
    <w:p w14:paraId="6180D201"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Technical reviews</w:t>
      </w:r>
    </w:p>
    <w:p w14:paraId="26055871" w14:textId="77777777" w:rsidR="00435638" w:rsidRPr="00695553" w:rsidRDefault="00435638" w:rsidP="00EB2D3F">
      <w:pPr>
        <w:pStyle w:val="ListParagraph"/>
        <w:numPr>
          <w:ilvl w:val="0"/>
          <w:numId w:val="81"/>
        </w:numPr>
        <w:spacing w:beforeLines="160" w:before="384" w:afterLines="80" w:after="192"/>
        <w:rPr>
          <w:rFonts w:cs="Times New Roman"/>
          <w:szCs w:val="22"/>
        </w:rPr>
      </w:pPr>
      <w:r w:rsidRPr="00695553">
        <w:rPr>
          <w:rFonts w:cs="Times New Roman"/>
          <w:szCs w:val="22"/>
        </w:rPr>
        <w:t>Final demonstration</w:t>
      </w:r>
    </w:p>
    <w:p w14:paraId="361EA5F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duration and structure will depend on the selected topic.</w:t>
      </w:r>
    </w:p>
    <w:p w14:paraId="50D2CAE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15.5 Hackathons</w:t>
      </w:r>
    </w:p>
    <w:p w14:paraId="41BFD5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organize or support hackathons to encourage students to apply their technical knowledge to practical problems within a defined period.</w:t>
      </w:r>
    </w:p>
    <w:p w14:paraId="7760A74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Hackathons may involve:</w:t>
      </w:r>
    </w:p>
    <w:p w14:paraId="51FD7F5E"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Problem statement announcement</w:t>
      </w:r>
    </w:p>
    <w:p w14:paraId="050C24AD"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Team formation</w:t>
      </w:r>
    </w:p>
    <w:p w14:paraId="3DE7A710"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Idea generation</w:t>
      </w:r>
    </w:p>
    <w:p w14:paraId="7B00DCB6"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Technology selection</w:t>
      </w:r>
    </w:p>
    <w:p w14:paraId="6B203264"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Solution planning</w:t>
      </w:r>
    </w:p>
    <w:p w14:paraId="4D3A2555"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Rapid development</w:t>
      </w:r>
    </w:p>
    <w:p w14:paraId="4AB70339"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Mentor interaction</w:t>
      </w:r>
    </w:p>
    <w:p w14:paraId="6A037746"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Testing and improvement</w:t>
      </w:r>
    </w:p>
    <w:p w14:paraId="2203A2E8"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Final demonstration</w:t>
      </w:r>
    </w:p>
    <w:p w14:paraId="008D5608" w14:textId="77777777" w:rsidR="00435638" w:rsidRPr="00695553" w:rsidRDefault="00435638" w:rsidP="00EB2D3F">
      <w:pPr>
        <w:pStyle w:val="ListParagraph"/>
        <w:numPr>
          <w:ilvl w:val="0"/>
          <w:numId w:val="82"/>
        </w:numPr>
        <w:spacing w:beforeLines="160" w:before="384" w:afterLines="80" w:after="192"/>
        <w:rPr>
          <w:rFonts w:cs="Times New Roman"/>
          <w:szCs w:val="22"/>
        </w:rPr>
      </w:pPr>
      <w:r w:rsidRPr="00695553">
        <w:rPr>
          <w:rFonts w:cs="Times New Roman"/>
          <w:szCs w:val="22"/>
        </w:rPr>
        <w:t>Evaluation</w:t>
      </w:r>
    </w:p>
    <w:p w14:paraId="492A29C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15.6 Hackathon Objectives</w:t>
      </w:r>
    </w:p>
    <w:p w14:paraId="71918BF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Hackathons are intended to develop:</w:t>
      </w:r>
    </w:p>
    <w:p w14:paraId="77B34B68"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Creativity</w:t>
      </w:r>
    </w:p>
    <w:p w14:paraId="3460DC7A"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Innovation</w:t>
      </w:r>
    </w:p>
    <w:p w14:paraId="02F70C5D"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Problem-solving</w:t>
      </w:r>
    </w:p>
    <w:p w14:paraId="5AA20FAB"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Teamwork</w:t>
      </w:r>
    </w:p>
    <w:p w14:paraId="164002B2"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Time management</w:t>
      </w:r>
    </w:p>
    <w:p w14:paraId="30B41C8A"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Technical implementation</w:t>
      </w:r>
    </w:p>
    <w:p w14:paraId="08B7A49E"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lastRenderedPageBreak/>
        <w:t>Presentation skills</w:t>
      </w:r>
    </w:p>
    <w:p w14:paraId="0832E3A5"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Decision-making</w:t>
      </w:r>
    </w:p>
    <w:p w14:paraId="2353E4CB" w14:textId="77777777" w:rsidR="00435638" w:rsidRPr="00695553" w:rsidRDefault="00435638" w:rsidP="00EB2D3F">
      <w:pPr>
        <w:pStyle w:val="ListParagraph"/>
        <w:numPr>
          <w:ilvl w:val="0"/>
          <w:numId w:val="83"/>
        </w:numPr>
        <w:spacing w:beforeLines="160" w:before="384" w:afterLines="80" w:after="192"/>
        <w:rPr>
          <w:rFonts w:cs="Times New Roman"/>
          <w:szCs w:val="22"/>
        </w:rPr>
      </w:pPr>
      <w:r w:rsidRPr="00695553">
        <w:rPr>
          <w:rFonts w:cs="Times New Roman"/>
          <w:szCs w:val="22"/>
        </w:rPr>
        <w:t>Rapid prototyping</w:t>
      </w:r>
    </w:p>
    <w:p w14:paraId="647D0DE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15.7 Mentor Support During Hackathons</w:t>
      </w:r>
    </w:p>
    <w:p w14:paraId="2C8AF55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applicable, industry professionals and JSP Solutions trainers may provide guidance during hackathons.</w:t>
      </w:r>
    </w:p>
    <w:p w14:paraId="69F2DAB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 support may include:</w:t>
      </w:r>
    </w:p>
    <w:p w14:paraId="24BD0BE6"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Idea validation</w:t>
      </w:r>
    </w:p>
    <w:p w14:paraId="037E4E99"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Technical guidance</w:t>
      </w:r>
    </w:p>
    <w:p w14:paraId="1F9A0778"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Architecture suggestions</w:t>
      </w:r>
    </w:p>
    <w:p w14:paraId="731D4FCC"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Problem-solving assistance</w:t>
      </w:r>
    </w:p>
    <w:p w14:paraId="468B30B5"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Project review</w:t>
      </w:r>
    </w:p>
    <w:p w14:paraId="64D8634C" w14:textId="77777777" w:rsidR="00435638" w:rsidRPr="00695553" w:rsidRDefault="00435638" w:rsidP="00EB2D3F">
      <w:pPr>
        <w:pStyle w:val="ListParagraph"/>
        <w:numPr>
          <w:ilvl w:val="0"/>
          <w:numId w:val="84"/>
        </w:numPr>
        <w:spacing w:beforeLines="160" w:before="384" w:afterLines="80" w:after="192"/>
        <w:rPr>
          <w:rFonts w:cs="Times New Roman"/>
          <w:szCs w:val="22"/>
        </w:rPr>
      </w:pPr>
      <w:r w:rsidRPr="00695553">
        <w:rPr>
          <w:rFonts w:cs="Times New Roman"/>
          <w:szCs w:val="22"/>
        </w:rPr>
        <w:t>Presentation feedback</w:t>
      </w:r>
    </w:p>
    <w:p w14:paraId="5C6648C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 may guide participants without directly completing the project on behalf of the students.</w:t>
      </w:r>
    </w:p>
    <w:p w14:paraId="5B01EE6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15.8 Project Demonstration and Evaluation</w:t>
      </w:r>
    </w:p>
    <w:p w14:paraId="7423BA8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At the conclusion of a workshop, bootcamp, or hackathon, students may be asked to demonstrate their work.</w:t>
      </w:r>
    </w:p>
    <w:p w14:paraId="19B800C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Evaluation criteria may include:</w:t>
      </w:r>
    </w:p>
    <w:p w14:paraId="430362A8"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Innovation</w:t>
      </w:r>
    </w:p>
    <w:p w14:paraId="73ECAAFC"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Technical implementation</w:t>
      </w:r>
    </w:p>
    <w:p w14:paraId="59686B39"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Practical usefulness</w:t>
      </w:r>
    </w:p>
    <w:p w14:paraId="15E65648"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Problem-solving</w:t>
      </w:r>
    </w:p>
    <w:p w14:paraId="4088C333"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Project quality</w:t>
      </w:r>
    </w:p>
    <w:p w14:paraId="59B55A76"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Teamwork</w:t>
      </w:r>
    </w:p>
    <w:p w14:paraId="1D5C4007"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Presentation</w:t>
      </w:r>
    </w:p>
    <w:p w14:paraId="77111A3E" w14:textId="77777777" w:rsidR="00435638" w:rsidRPr="00695553" w:rsidRDefault="00435638" w:rsidP="00EB2D3F">
      <w:pPr>
        <w:pStyle w:val="ListParagraph"/>
        <w:numPr>
          <w:ilvl w:val="0"/>
          <w:numId w:val="85"/>
        </w:numPr>
        <w:spacing w:beforeLines="160" w:before="384" w:afterLines="80" w:after="192"/>
        <w:rPr>
          <w:rFonts w:cs="Times New Roman"/>
          <w:szCs w:val="22"/>
        </w:rPr>
      </w:pPr>
      <w:r w:rsidRPr="00695553">
        <w:rPr>
          <w:rFonts w:cs="Times New Roman"/>
          <w:szCs w:val="22"/>
        </w:rPr>
        <w:t>Completion within the applicable time period</w:t>
      </w:r>
    </w:p>
    <w:p w14:paraId="6628A4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evaluation criteria will be communicated according to the specific activity.</w:t>
      </w:r>
    </w:p>
    <w:p w14:paraId="4031078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15.9 Participation and Recognition</w:t>
      </w:r>
    </w:p>
    <w:p w14:paraId="33FACAA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Depending on the activity, participating students may receive:</w:t>
      </w:r>
    </w:p>
    <w:p w14:paraId="373DC8EE"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Participation documentation</w:t>
      </w:r>
    </w:p>
    <w:p w14:paraId="58521EE3"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Certificates</w:t>
      </w:r>
    </w:p>
    <w:p w14:paraId="6177CECB"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Project recognition</w:t>
      </w:r>
    </w:p>
    <w:p w14:paraId="4C4523E7"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Awards</w:t>
      </w:r>
    </w:p>
    <w:p w14:paraId="137F2CD0"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Mentor feedback</w:t>
      </w:r>
    </w:p>
    <w:p w14:paraId="10E6DD84" w14:textId="77777777" w:rsidR="00435638" w:rsidRPr="00695553" w:rsidRDefault="00435638" w:rsidP="00EB2D3F">
      <w:pPr>
        <w:pStyle w:val="ListParagraph"/>
        <w:numPr>
          <w:ilvl w:val="0"/>
          <w:numId w:val="86"/>
        </w:numPr>
        <w:spacing w:beforeLines="160" w:before="384" w:afterLines="80" w:after="192"/>
        <w:rPr>
          <w:rFonts w:cs="Times New Roman"/>
          <w:szCs w:val="22"/>
        </w:rPr>
      </w:pPr>
      <w:r w:rsidRPr="00695553">
        <w:rPr>
          <w:rFonts w:cs="Times New Roman"/>
          <w:szCs w:val="22"/>
        </w:rPr>
        <w:t>Opportunities for project showcase</w:t>
      </w:r>
    </w:p>
    <w:p w14:paraId="03CCBC0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award, certificate, or recognition will be subject to the rules and requirements of the particular event.</w:t>
      </w:r>
    </w:p>
    <w:p w14:paraId="6056901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15.10 Institutional Collaboration</w:t>
      </w:r>
    </w:p>
    <w:p w14:paraId="73E3A97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Workshops and hackathons may be organized in coordination with the partner institution.</w:t>
      </w:r>
    </w:p>
    <w:p w14:paraId="7FE9EB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and JSP Solutions may mutually determine:</w:t>
      </w:r>
    </w:p>
    <w:p w14:paraId="4BEAB52D"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Topic</w:t>
      </w:r>
    </w:p>
    <w:p w14:paraId="06355166"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Date and duration</w:t>
      </w:r>
    </w:p>
    <w:p w14:paraId="4680658F"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Venue</w:t>
      </w:r>
    </w:p>
    <w:p w14:paraId="46C4FEEF"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Student eligibility</w:t>
      </w:r>
    </w:p>
    <w:p w14:paraId="0E74E474"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Infrastructure</w:t>
      </w:r>
    </w:p>
    <w:p w14:paraId="356CF083"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Number of participants</w:t>
      </w:r>
    </w:p>
    <w:p w14:paraId="2F53982C"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Mentors</w:t>
      </w:r>
    </w:p>
    <w:p w14:paraId="3501ADDF"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Evaluation process</w:t>
      </w:r>
    </w:p>
    <w:p w14:paraId="1C780E58" w14:textId="77777777" w:rsidR="00435638" w:rsidRPr="00695553" w:rsidRDefault="00435638" w:rsidP="00EB2D3F">
      <w:pPr>
        <w:pStyle w:val="ListParagraph"/>
        <w:numPr>
          <w:ilvl w:val="0"/>
          <w:numId w:val="87"/>
        </w:numPr>
        <w:spacing w:beforeLines="160" w:before="384" w:afterLines="80" w:after="192"/>
        <w:rPr>
          <w:rFonts w:cs="Times New Roman"/>
          <w:szCs w:val="22"/>
        </w:rPr>
      </w:pPr>
      <w:r w:rsidRPr="00695553">
        <w:rPr>
          <w:rFonts w:cs="Times New Roman"/>
          <w:szCs w:val="22"/>
        </w:rPr>
        <w:t>Certificates or recognition</w:t>
      </w:r>
    </w:p>
    <w:p w14:paraId="44CB00A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activities can be integrated into the broader student-development and industry-exposure framework.</w:t>
      </w:r>
    </w:p>
    <w:p w14:paraId="3AE44FAC" w14:textId="7801E37C" w:rsidR="00435638" w:rsidRPr="00435638" w:rsidRDefault="00435638" w:rsidP="00435638">
      <w:pPr>
        <w:spacing w:beforeLines="160" w:before="384" w:afterLines="80" w:after="192"/>
        <w:rPr>
          <w:rFonts w:cs="Times New Roman"/>
          <w:szCs w:val="22"/>
        </w:rPr>
      </w:pPr>
    </w:p>
    <w:p w14:paraId="63D146E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6E993E4A"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Benefits to Students</w:t>
      </w:r>
    </w:p>
    <w:p w14:paraId="07F7963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JSP Solutions Industry-Integrated Training &amp; Project Program is designed to provide students with benefits that extend beyond conventional classroom-based learning.</w:t>
      </w:r>
    </w:p>
    <w:p w14:paraId="4049B2A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program aims to help students develop a combination of </w:t>
      </w:r>
      <w:r w:rsidRPr="00435638">
        <w:rPr>
          <w:rFonts w:cs="Times New Roman"/>
          <w:b/>
          <w:bCs/>
          <w:szCs w:val="22"/>
        </w:rPr>
        <w:t>knowledge, practical skills, industry exposure, project experience, professional mentorship, and portfolio evidence</w:t>
      </w:r>
      <w:r w:rsidRPr="00435638">
        <w:rPr>
          <w:rFonts w:cs="Times New Roman"/>
          <w:szCs w:val="22"/>
        </w:rPr>
        <w:t>.</w:t>
      </w:r>
    </w:p>
    <w:p w14:paraId="6656F31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 Practical Technical Skills</w:t>
      </w:r>
    </w:p>
    <w:p w14:paraId="30B8144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receive opportunities to apply theoretical concepts through practical exercises, assignments, demonstrations, and projects.</w:t>
      </w:r>
    </w:p>
    <w:p w14:paraId="20EE51E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help students develop greater confidence in using technologies and solving technical problems.</w:t>
      </w:r>
    </w:p>
    <w:p w14:paraId="71C9565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16.2 Industry Exposure</w:t>
      </w:r>
    </w:p>
    <w:p w14:paraId="5402741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Through interaction with IT professionals, students may gain exposure to:</w:t>
      </w:r>
    </w:p>
    <w:p w14:paraId="7D2C7596"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Industry practices</w:t>
      </w:r>
    </w:p>
    <w:p w14:paraId="2DA7F687"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Professional workflows</w:t>
      </w:r>
    </w:p>
    <w:p w14:paraId="1FA95669"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Technology trends</w:t>
      </w:r>
    </w:p>
    <w:p w14:paraId="3E64CAEB"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Project methodologies</w:t>
      </w:r>
    </w:p>
    <w:p w14:paraId="3BC96BDE"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Practical problem-solving</w:t>
      </w:r>
    </w:p>
    <w:p w14:paraId="393BFCF7" w14:textId="77777777" w:rsidR="00435638" w:rsidRPr="00695553" w:rsidRDefault="00435638" w:rsidP="00EB2D3F">
      <w:pPr>
        <w:pStyle w:val="ListParagraph"/>
        <w:numPr>
          <w:ilvl w:val="0"/>
          <w:numId w:val="88"/>
        </w:numPr>
        <w:spacing w:beforeLines="160" w:before="384" w:afterLines="80" w:after="192"/>
        <w:rPr>
          <w:rFonts w:cs="Times New Roman"/>
          <w:szCs w:val="22"/>
        </w:rPr>
      </w:pPr>
      <w:r w:rsidRPr="00695553">
        <w:rPr>
          <w:rFonts w:cs="Times New Roman"/>
          <w:szCs w:val="22"/>
        </w:rPr>
        <w:t>Professional expectations</w:t>
      </w:r>
    </w:p>
    <w:p w14:paraId="4D6456F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help students better understand the difference between academic learning and professional application.</w:t>
      </w:r>
    </w:p>
    <w:p w14:paraId="1D69F7C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16.3 Professional Mentorship</w:t>
      </w:r>
    </w:p>
    <w:p w14:paraId="0553A5A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guidance from professionals with relevant industry experience.</w:t>
      </w:r>
    </w:p>
    <w:p w14:paraId="7505A92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Mentorship can help students understand:</w:t>
      </w:r>
    </w:p>
    <w:p w14:paraId="75379961"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Technology selection</w:t>
      </w:r>
    </w:p>
    <w:p w14:paraId="71041872"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Project architecture</w:t>
      </w:r>
    </w:p>
    <w:p w14:paraId="452AB125"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Development approaches</w:t>
      </w:r>
    </w:p>
    <w:p w14:paraId="11DAA94B"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lastRenderedPageBreak/>
        <w:t>Technical decision-making</w:t>
      </w:r>
    </w:p>
    <w:p w14:paraId="0C9D555A"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Project quality</w:t>
      </w:r>
    </w:p>
    <w:p w14:paraId="0AE00C87"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Professional communication</w:t>
      </w:r>
    </w:p>
    <w:p w14:paraId="504D5EAC" w14:textId="77777777" w:rsidR="00435638" w:rsidRPr="00695553" w:rsidRDefault="00435638" w:rsidP="00EB2D3F">
      <w:pPr>
        <w:pStyle w:val="ListParagraph"/>
        <w:numPr>
          <w:ilvl w:val="0"/>
          <w:numId w:val="89"/>
        </w:numPr>
        <w:spacing w:beforeLines="160" w:before="384" w:afterLines="80" w:after="192"/>
        <w:rPr>
          <w:rFonts w:cs="Times New Roman"/>
          <w:szCs w:val="22"/>
        </w:rPr>
      </w:pPr>
      <w:r w:rsidRPr="00695553">
        <w:rPr>
          <w:rFonts w:cs="Times New Roman"/>
          <w:szCs w:val="22"/>
        </w:rPr>
        <w:t>Career development</w:t>
      </w:r>
    </w:p>
    <w:p w14:paraId="4335DF3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16.4 Real Project Experience</w:t>
      </w:r>
    </w:p>
    <w:p w14:paraId="04C084E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One of the major benefits of the program is the opportunity to develop practical projects.</w:t>
      </w:r>
    </w:p>
    <w:p w14:paraId="68B6DEB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can gain experience in:</w:t>
      </w:r>
    </w:p>
    <w:p w14:paraId="4A8BF68A"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Project planning</w:t>
      </w:r>
    </w:p>
    <w:p w14:paraId="767DEBF7"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Requirement analysis</w:t>
      </w:r>
    </w:p>
    <w:p w14:paraId="57D248C8"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Technology selection</w:t>
      </w:r>
    </w:p>
    <w:p w14:paraId="393F09C8"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Team formation</w:t>
      </w:r>
    </w:p>
    <w:p w14:paraId="4267116D"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Development</w:t>
      </w:r>
    </w:p>
    <w:p w14:paraId="07145F4A"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Testing</w:t>
      </w:r>
    </w:p>
    <w:p w14:paraId="33984172"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Documentation</w:t>
      </w:r>
    </w:p>
    <w:p w14:paraId="731388A7"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Presentation</w:t>
      </w:r>
    </w:p>
    <w:p w14:paraId="4F6E717E" w14:textId="77777777" w:rsidR="00435638" w:rsidRPr="00695553" w:rsidRDefault="00435638" w:rsidP="00EB2D3F">
      <w:pPr>
        <w:pStyle w:val="ListParagraph"/>
        <w:numPr>
          <w:ilvl w:val="0"/>
          <w:numId w:val="90"/>
        </w:numPr>
        <w:spacing w:beforeLines="160" w:before="384" w:afterLines="80" w:after="192"/>
        <w:rPr>
          <w:rFonts w:cs="Times New Roman"/>
          <w:szCs w:val="22"/>
        </w:rPr>
      </w:pPr>
      <w:r w:rsidRPr="00695553">
        <w:rPr>
          <w:rFonts w:cs="Times New Roman"/>
          <w:szCs w:val="22"/>
        </w:rPr>
        <w:t>Evaluation</w:t>
      </w:r>
    </w:p>
    <w:p w14:paraId="5B04CE4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provides students with practical evidence of applying their knowledge.</w:t>
      </w:r>
    </w:p>
    <w:p w14:paraId="626B76E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16.5 Teamwork Experience</w:t>
      </w:r>
    </w:p>
    <w:p w14:paraId="4FBC68D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working on team projects can develop skills in:</w:t>
      </w:r>
    </w:p>
    <w:p w14:paraId="0A0E9E15"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Communication</w:t>
      </w:r>
    </w:p>
    <w:p w14:paraId="6DD331EA"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Task allocation</w:t>
      </w:r>
    </w:p>
    <w:p w14:paraId="5A2ED73E"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Collaboration</w:t>
      </w:r>
    </w:p>
    <w:p w14:paraId="52043B77"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Coordination</w:t>
      </w:r>
    </w:p>
    <w:p w14:paraId="076A2B30"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Responsibility</w:t>
      </w:r>
    </w:p>
    <w:p w14:paraId="0F077395"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Conflict resolution</w:t>
      </w:r>
    </w:p>
    <w:p w14:paraId="2BE9D5E0" w14:textId="77777777" w:rsidR="00435638" w:rsidRPr="00695553" w:rsidRDefault="00435638" w:rsidP="00EB2D3F">
      <w:pPr>
        <w:pStyle w:val="ListParagraph"/>
        <w:numPr>
          <w:ilvl w:val="0"/>
          <w:numId w:val="91"/>
        </w:numPr>
        <w:spacing w:beforeLines="160" w:before="384" w:afterLines="80" w:after="192"/>
        <w:rPr>
          <w:rFonts w:cs="Times New Roman"/>
          <w:szCs w:val="22"/>
        </w:rPr>
      </w:pPr>
      <w:r w:rsidRPr="00695553">
        <w:rPr>
          <w:rFonts w:cs="Times New Roman"/>
          <w:szCs w:val="22"/>
        </w:rPr>
        <w:t>Team problem-solving</w:t>
      </w:r>
    </w:p>
    <w:p w14:paraId="44BEB57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skills are important in professional technology environments.</w:t>
      </w:r>
    </w:p>
    <w:p w14:paraId="634352F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16.6 Problem-Solving Skills</w:t>
      </w:r>
    </w:p>
    <w:p w14:paraId="28D2C04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project and hackathon components encourage students to identify problems, evaluate possible solutions, implement technologies, test their ideas, and improve their work based on feedback.</w:t>
      </w:r>
    </w:p>
    <w:p w14:paraId="3827F3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help develop analytical and practical problem-solving capabilities.</w:t>
      </w:r>
    </w:p>
    <w:p w14:paraId="6FA3686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16.7 Professional Communication</w:t>
      </w:r>
    </w:p>
    <w:p w14:paraId="6AE9F45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opportunities to improve their ability to communicate technical concepts through:</w:t>
      </w:r>
    </w:p>
    <w:p w14:paraId="2C507AD0"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Project presentations</w:t>
      </w:r>
    </w:p>
    <w:p w14:paraId="26844E1D"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Mentor discussions</w:t>
      </w:r>
    </w:p>
    <w:p w14:paraId="3CB56C20"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Documentation</w:t>
      </w:r>
    </w:p>
    <w:p w14:paraId="1701ED4E"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Team meetings</w:t>
      </w:r>
    </w:p>
    <w:p w14:paraId="3FF98F78"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Demonstrations</w:t>
      </w:r>
    </w:p>
    <w:p w14:paraId="6401C908" w14:textId="77777777" w:rsidR="00435638" w:rsidRPr="00695553" w:rsidRDefault="00435638" w:rsidP="00EB2D3F">
      <w:pPr>
        <w:pStyle w:val="ListParagraph"/>
        <w:numPr>
          <w:ilvl w:val="0"/>
          <w:numId w:val="92"/>
        </w:numPr>
        <w:spacing w:beforeLines="160" w:before="384" w:afterLines="80" w:after="192"/>
        <w:rPr>
          <w:rFonts w:cs="Times New Roman"/>
          <w:szCs w:val="22"/>
        </w:rPr>
      </w:pPr>
      <w:r w:rsidRPr="00695553">
        <w:rPr>
          <w:rFonts w:cs="Times New Roman"/>
          <w:szCs w:val="22"/>
        </w:rPr>
        <w:t>Technical discussions</w:t>
      </w:r>
    </w:p>
    <w:p w14:paraId="338A1AF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16.8 Portfolio Development</w:t>
      </w:r>
    </w:p>
    <w:p w14:paraId="54392E2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Subject to applicable consent and institutional requirements, students may develop a digital portfolio that documents their project work and practical skills.</w:t>
      </w:r>
    </w:p>
    <w:p w14:paraId="30AC5F6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portfolio may include:</w:t>
      </w:r>
    </w:p>
    <w:p w14:paraId="5FD45545"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Project title</w:t>
      </w:r>
    </w:p>
    <w:p w14:paraId="6FD81F04"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Project description</w:t>
      </w:r>
    </w:p>
    <w:p w14:paraId="512ACC52"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Technologies used</w:t>
      </w:r>
    </w:p>
    <w:p w14:paraId="71ED46F8"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Student role</w:t>
      </w:r>
    </w:p>
    <w:p w14:paraId="36C8887D"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Project team</w:t>
      </w:r>
    </w:p>
    <w:p w14:paraId="4628E892"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Project outcomes</w:t>
      </w:r>
    </w:p>
    <w:p w14:paraId="2A6EF59E"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Demonstration links</w:t>
      </w:r>
    </w:p>
    <w:p w14:paraId="7DD17A4C" w14:textId="77777777" w:rsidR="00435638" w:rsidRPr="00695553" w:rsidRDefault="00435638" w:rsidP="00EB2D3F">
      <w:pPr>
        <w:pStyle w:val="ListParagraph"/>
        <w:numPr>
          <w:ilvl w:val="0"/>
          <w:numId w:val="93"/>
        </w:numPr>
        <w:spacing w:beforeLines="160" w:before="384" w:afterLines="80" w:after="192"/>
        <w:rPr>
          <w:rFonts w:cs="Times New Roman"/>
          <w:szCs w:val="22"/>
        </w:rPr>
      </w:pPr>
      <w:r w:rsidRPr="00695553">
        <w:rPr>
          <w:rFonts w:cs="Times New Roman"/>
          <w:szCs w:val="22"/>
        </w:rPr>
        <w:t>Completion information</w:t>
      </w:r>
    </w:p>
    <w:p w14:paraId="684DB5E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provide students with an organized representation of their practical experience.</w:t>
      </w:r>
    </w:p>
    <w:p w14:paraId="3D669247" w14:textId="77777777" w:rsidR="00695553" w:rsidRDefault="00695553" w:rsidP="00435638">
      <w:pPr>
        <w:spacing w:beforeLines="160" w:before="384" w:afterLines="80" w:after="192"/>
        <w:rPr>
          <w:rFonts w:cs="Times New Roman"/>
          <w:b/>
          <w:bCs/>
          <w:szCs w:val="22"/>
        </w:rPr>
      </w:pPr>
    </w:p>
    <w:p w14:paraId="08479E1C" w14:textId="595F705D"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16.9 Public Project Showcase</w:t>
      </w:r>
    </w:p>
    <w:p w14:paraId="3E89471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Selected projects may be showcased through JSP Solutions' digital platforms, subject to student consent, institutional approval where applicable, privacy requirements, and intellectual-property arrangements.</w:t>
      </w:r>
    </w:p>
    <w:p w14:paraId="337898D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exposure may help students demonstrate their work to a wider professional audience.</w:t>
      </w:r>
    </w:p>
    <w:p w14:paraId="348D44E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16.10 Completion Certification</w:t>
      </w:r>
    </w:p>
    <w:p w14:paraId="2A98497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who successfully satisfy the applicable program requirements may receive completion certification or documentation from JSP Solutions.</w:t>
      </w:r>
    </w:p>
    <w:p w14:paraId="2F4789B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Certification may be based on requirements such as:</w:t>
      </w:r>
    </w:p>
    <w:p w14:paraId="667AF464"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Attendance</w:t>
      </w:r>
    </w:p>
    <w:p w14:paraId="15FE820A"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Training participation</w:t>
      </w:r>
    </w:p>
    <w:p w14:paraId="5FCF67B6"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Assignments</w:t>
      </w:r>
    </w:p>
    <w:p w14:paraId="32CAA628"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Project participation</w:t>
      </w:r>
    </w:p>
    <w:p w14:paraId="23551BBC"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Project submission</w:t>
      </w:r>
    </w:p>
    <w:p w14:paraId="1315AE8D"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Final presentation</w:t>
      </w:r>
    </w:p>
    <w:p w14:paraId="41D613FD" w14:textId="77777777" w:rsidR="00435638" w:rsidRPr="00695553" w:rsidRDefault="00435638" w:rsidP="00EB2D3F">
      <w:pPr>
        <w:pStyle w:val="ListParagraph"/>
        <w:numPr>
          <w:ilvl w:val="0"/>
          <w:numId w:val="94"/>
        </w:numPr>
        <w:spacing w:beforeLines="160" w:before="384" w:afterLines="80" w:after="192"/>
        <w:rPr>
          <w:rFonts w:cs="Times New Roman"/>
          <w:szCs w:val="22"/>
        </w:rPr>
      </w:pPr>
      <w:r w:rsidRPr="00695553">
        <w:rPr>
          <w:rFonts w:cs="Times New Roman"/>
          <w:szCs w:val="22"/>
        </w:rPr>
        <w:t>Evaluation</w:t>
      </w:r>
    </w:p>
    <w:p w14:paraId="4CC9B6A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certificate will accurately represent the nature of the student's participation and completion.</w:t>
      </w:r>
    </w:p>
    <w:p w14:paraId="717164D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16.11 Career Awareness</w:t>
      </w:r>
    </w:p>
    <w:p w14:paraId="2637223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Industry sessions and professional mentorship may help students gain a better understanding of:</w:t>
      </w:r>
    </w:p>
    <w:p w14:paraId="2C296197"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Technology career paths</w:t>
      </w:r>
    </w:p>
    <w:p w14:paraId="4A91B91E"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Industry expectations</w:t>
      </w:r>
    </w:p>
    <w:p w14:paraId="537796E1"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Required technical skills</w:t>
      </w:r>
    </w:p>
    <w:p w14:paraId="2DE40D8E"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Professional roles</w:t>
      </w:r>
    </w:p>
    <w:p w14:paraId="20E8D5EE"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Project-based recruitment expectations</w:t>
      </w:r>
    </w:p>
    <w:p w14:paraId="1F63E108"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Internship preparation</w:t>
      </w:r>
    </w:p>
    <w:p w14:paraId="55BCB404" w14:textId="77777777" w:rsidR="00435638" w:rsidRPr="00695553" w:rsidRDefault="00435638" w:rsidP="00EB2D3F">
      <w:pPr>
        <w:pStyle w:val="ListParagraph"/>
        <w:numPr>
          <w:ilvl w:val="0"/>
          <w:numId w:val="95"/>
        </w:numPr>
        <w:spacing w:beforeLines="160" w:before="384" w:afterLines="80" w:after="192"/>
        <w:rPr>
          <w:rFonts w:cs="Times New Roman"/>
          <w:szCs w:val="22"/>
        </w:rPr>
      </w:pPr>
      <w:r w:rsidRPr="00695553">
        <w:rPr>
          <w:rFonts w:cs="Times New Roman"/>
          <w:szCs w:val="22"/>
        </w:rPr>
        <w:t>Entry-level career opportunities</w:t>
      </w:r>
    </w:p>
    <w:p w14:paraId="4352DB9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16.12 Confidence Building</w:t>
      </w:r>
    </w:p>
    <w:p w14:paraId="5CBE028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Continuous exposure to practical activities, projects, mentors, presentations, and technical reviews can help students become more confident in discussing and demonstrating their technical abilities.</w:t>
      </w:r>
    </w:p>
    <w:p w14:paraId="0074898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16.13 Exposure to Emerging Technologies</w:t>
      </w:r>
    </w:p>
    <w:p w14:paraId="11CCE3A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Through workshops, domain training, mentorship, and project activities, students may receive opportunities to explore emerging technologies beyond their regular academic curriculum.</w:t>
      </w:r>
    </w:p>
    <w:p w14:paraId="7C4533F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16.14 Overall Student Outcome</w:t>
      </w:r>
    </w:p>
    <w:p w14:paraId="05E74A9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At the successful completion of the program, the intended student outcome is:</w:t>
      </w:r>
    </w:p>
    <w:p w14:paraId="152603A3"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Knowledge + Practical Skills + Industry Exposure + Team Experience + Project Experience + Professional Mentorship + Portfolio Evidence + Completion Certification</w:t>
      </w:r>
    </w:p>
    <w:p w14:paraId="6E664A3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overall objective is to help students progress from </w:t>
      </w:r>
      <w:r w:rsidRPr="00435638">
        <w:rPr>
          <w:rFonts w:cs="Times New Roman"/>
          <w:b/>
          <w:bCs/>
          <w:szCs w:val="22"/>
        </w:rPr>
        <w:t>learning → building → demonstrating → preparing for professional opportunities</w:t>
      </w:r>
      <w:r w:rsidRPr="00435638">
        <w:rPr>
          <w:rFonts w:cs="Times New Roman"/>
          <w:szCs w:val="22"/>
        </w:rPr>
        <w:t>.</w:t>
      </w:r>
    </w:p>
    <w:p w14:paraId="653953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63331EEA"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Benefits to College</w:t>
      </w:r>
    </w:p>
    <w:p w14:paraId="3B35DC0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collaboration with JSP Solutions is intended to provide the partner institution with a structured mechanism for enhancing students' practical exposure, industry interaction, project development, and career-oriented learning.</w:t>
      </w:r>
    </w:p>
    <w:p w14:paraId="1C46333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can complement the college's existing academic activities while providing additional opportunities for students to gain practical experience.</w:t>
      </w:r>
    </w:p>
    <w:p w14:paraId="4C285DF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17.1 Industry-Academia Collaboration</w:t>
      </w:r>
    </w:p>
    <w:p w14:paraId="43A9860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can strengthen the connection between the institution and the technology industry by introducing:</w:t>
      </w:r>
    </w:p>
    <w:p w14:paraId="598878D6"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Industry professionals</w:t>
      </w:r>
    </w:p>
    <w:p w14:paraId="63909AF5"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Practical technology sessions</w:t>
      </w:r>
    </w:p>
    <w:p w14:paraId="3D959474"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Industry-oriented discussions</w:t>
      </w:r>
    </w:p>
    <w:p w14:paraId="2E6CEBC0"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Project mentorship</w:t>
      </w:r>
    </w:p>
    <w:p w14:paraId="239CF4C7"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Technical workshops</w:t>
      </w:r>
    </w:p>
    <w:p w14:paraId="57672978"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Hackathons</w:t>
      </w:r>
    </w:p>
    <w:p w14:paraId="2BAEBCC2" w14:textId="77777777" w:rsidR="00435638" w:rsidRPr="00695553" w:rsidRDefault="00435638" w:rsidP="00EB2D3F">
      <w:pPr>
        <w:pStyle w:val="ListParagraph"/>
        <w:numPr>
          <w:ilvl w:val="0"/>
          <w:numId w:val="96"/>
        </w:numPr>
        <w:spacing w:beforeLines="160" w:before="384" w:afterLines="80" w:after="192"/>
        <w:rPr>
          <w:rFonts w:cs="Times New Roman"/>
          <w:szCs w:val="22"/>
        </w:rPr>
      </w:pPr>
      <w:r w:rsidRPr="00695553">
        <w:rPr>
          <w:rFonts w:cs="Times New Roman"/>
          <w:szCs w:val="22"/>
        </w:rPr>
        <w:t>Industry-relevant project development</w:t>
      </w:r>
    </w:p>
    <w:p w14:paraId="698C21F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contribute to a stronger industry-academia interaction framework.</w:t>
      </w:r>
    </w:p>
    <w:p w14:paraId="4000B3A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17.2 Enhanced Practical Learning</w:t>
      </w:r>
    </w:p>
    <w:p w14:paraId="75F84E0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provides opportunities for students to apply academic concepts through practical activities.</w:t>
      </w:r>
    </w:p>
    <w:p w14:paraId="51D740C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participate in:</w:t>
      </w:r>
    </w:p>
    <w:p w14:paraId="49DC2C04"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Hands-on training</w:t>
      </w:r>
    </w:p>
    <w:p w14:paraId="1E91719E"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Assignments</w:t>
      </w:r>
    </w:p>
    <w:p w14:paraId="4CC07DE9"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Technology demonstrations</w:t>
      </w:r>
    </w:p>
    <w:p w14:paraId="0FAB2060"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Project development</w:t>
      </w:r>
    </w:p>
    <w:p w14:paraId="3305B65A"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Testing</w:t>
      </w:r>
    </w:p>
    <w:p w14:paraId="7D316C5D"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Documentation</w:t>
      </w:r>
    </w:p>
    <w:p w14:paraId="6C172B89" w14:textId="77777777" w:rsidR="00435638" w:rsidRPr="00695553" w:rsidRDefault="00435638" w:rsidP="00EB2D3F">
      <w:pPr>
        <w:pStyle w:val="ListParagraph"/>
        <w:numPr>
          <w:ilvl w:val="0"/>
          <w:numId w:val="97"/>
        </w:numPr>
        <w:spacing w:beforeLines="160" w:before="384" w:afterLines="80" w:after="192"/>
        <w:rPr>
          <w:rFonts w:cs="Times New Roman"/>
          <w:szCs w:val="22"/>
        </w:rPr>
      </w:pPr>
      <w:r w:rsidRPr="00695553">
        <w:rPr>
          <w:rFonts w:cs="Times New Roman"/>
          <w:szCs w:val="22"/>
        </w:rPr>
        <w:t>Presentations</w:t>
      </w:r>
    </w:p>
    <w:p w14:paraId="4FEE1B6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This can complement classroom-based theoretical education.</w:t>
      </w:r>
    </w:p>
    <w:p w14:paraId="7C9F441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17.3 Industry Professional Interaction</w:t>
      </w:r>
    </w:p>
    <w:p w14:paraId="0505281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and faculty may receive opportunities to interact with professionals who have practical experience in the IT and technology industry.</w:t>
      </w:r>
    </w:p>
    <w:p w14:paraId="31DFB12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interaction can provide exposure to:</w:t>
      </w:r>
    </w:p>
    <w:p w14:paraId="6D9B105C"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Current technology practices</w:t>
      </w:r>
    </w:p>
    <w:p w14:paraId="70CF7D4C"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Industry expectations</w:t>
      </w:r>
    </w:p>
    <w:p w14:paraId="6306D1C1"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Professional workflows</w:t>
      </w:r>
    </w:p>
    <w:p w14:paraId="17A9D0C7"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Technology trends</w:t>
      </w:r>
    </w:p>
    <w:p w14:paraId="68BB18D7"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Project methodologies</w:t>
      </w:r>
    </w:p>
    <w:p w14:paraId="6CB4D2EF" w14:textId="77777777" w:rsidR="00435638" w:rsidRPr="00695553" w:rsidRDefault="00435638" w:rsidP="00EB2D3F">
      <w:pPr>
        <w:pStyle w:val="ListParagraph"/>
        <w:numPr>
          <w:ilvl w:val="0"/>
          <w:numId w:val="98"/>
        </w:numPr>
        <w:spacing w:beforeLines="160" w:before="384" w:afterLines="80" w:after="192"/>
        <w:rPr>
          <w:rFonts w:cs="Times New Roman"/>
          <w:szCs w:val="22"/>
        </w:rPr>
      </w:pPr>
      <w:r w:rsidRPr="00695553">
        <w:rPr>
          <w:rFonts w:cs="Times New Roman"/>
          <w:szCs w:val="22"/>
        </w:rPr>
        <w:t>Career requirements</w:t>
      </w:r>
    </w:p>
    <w:p w14:paraId="700D0B1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17.4 Structured Project Support</w:t>
      </w:r>
    </w:p>
    <w:p w14:paraId="3F6E68E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can support students through a structured project-development process covering:</w:t>
      </w:r>
    </w:p>
    <w:p w14:paraId="09BB957B"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Orientation → Planning → Development → Review → Testing → Documentation → Presentation → Evaluation</w:t>
      </w:r>
    </w:p>
    <w:p w14:paraId="7C62333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help institutions establish a more systematic approach to student project development.</w:t>
      </w:r>
    </w:p>
    <w:p w14:paraId="5E53091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17.5 Faculty Coordination</w:t>
      </w:r>
    </w:p>
    <w:p w14:paraId="3291726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is willing to coordinate with designated faculty members regarding:</w:t>
      </w:r>
    </w:p>
    <w:p w14:paraId="10DFB816"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Student participation</w:t>
      </w:r>
    </w:p>
    <w:p w14:paraId="71A5DA76"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Training schedules</w:t>
      </w:r>
    </w:p>
    <w:p w14:paraId="02BAE319"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Attendance</w:t>
      </w:r>
    </w:p>
    <w:p w14:paraId="56A6DDDE"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Project progress</w:t>
      </w:r>
    </w:p>
    <w:p w14:paraId="5A9A78CC"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Assessments</w:t>
      </w:r>
    </w:p>
    <w:p w14:paraId="73191135"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Reviews</w:t>
      </w:r>
    </w:p>
    <w:p w14:paraId="23B61C10"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Feedback</w:t>
      </w:r>
    </w:p>
    <w:p w14:paraId="1C5F4464" w14:textId="77777777" w:rsidR="00435638" w:rsidRPr="00695553" w:rsidRDefault="00435638" w:rsidP="00EB2D3F">
      <w:pPr>
        <w:pStyle w:val="ListParagraph"/>
        <w:numPr>
          <w:ilvl w:val="0"/>
          <w:numId w:val="99"/>
        </w:numPr>
        <w:spacing w:beforeLines="160" w:before="384" w:afterLines="80" w:after="192"/>
        <w:rPr>
          <w:rFonts w:cs="Times New Roman"/>
          <w:szCs w:val="22"/>
        </w:rPr>
      </w:pPr>
      <w:r w:rsidRPr="00695553">
        <w:rPr>
          <w:rFonts w:cs="Times New Roman"/>
          <w:szCs w:val="22"/>
        </w:rPr>
        <w:t>Completion requirements</w:t>
      </w:r>
    </w:p>
    <w:p w14:paraId="0DCF7B1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This can help maintain alignment between the institutional academic structure and the external training program.</w:t>
      </w:r>
    </w:p>
    <w:p w14:paraId="6BB29F4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17.6 Student Progress Monitoring</w:t>
      </w:r>
    </w:p>
    <w:p w14:paraId="3E95A39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the institution can receive appropriate information regarding student participation and progress.</w:t>
      </w:r>
    </w:p>
    <w:p w14:paraId="0DB28DB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records may include:</w:t>
      </w:r>
    </w:p>
    <w:p w14:paraId="15F24FA3"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Attendance</w:t>
      </w:r>
    </w:p>
    <w:p w14:paraId="0BE5EA9F"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Logbooks</w:t>
      </w:r>
    </w:p>
    <w:p w14:paraId="0E669767"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Project progress</w:t>
      </w:r>
    </w:p>
    <w:p w14:paraId="10CB0265"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Mentor reviews</w:t>
      </w:r>
    </w:p>
    <w:p w14:paraId="5727841A"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Assessments</w:t>
      </w:r>
    </w:p>
    <w:p w14:paraId="2203C81E"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Student feedback</w:t>
      </w:r>
    </w:p>
    <w:p w14:paraId="0620E53E" w14:textId="77777777" w:rsidR="00435638" w:rsidRPr="00695553" w:rsidRDefault="00435638" w:rsidP="00EB2D3F">
      <w:pPr>
        <w:pStyle w:val="ListParagraph"/>
        <w:numPr>
          <w:ilvl w:val="0"/>
          <w:numId w:val="100"/>
        </w:numPr>
        <w:spacing w:beforeLines="160" w:before="384" w:afterLines="80" w:after="192"/>
        <w:rPr>
          <w:rFonts w:cs="Times New Roman"/>
          <w:szCs w:val="22"/>
        </w:rPr>
      </w:pPr>
      <w:r w:rsidRPr="00695553">
        <w:rPr>
          <w:rFonts w:cs="Times New Roman"/>
          <w:szCs w:val="22"/>
        </w:rPr>
        <w:t>Final evaluation</w:t>
      </w:r>
    </w:p>
    <w:p w14:paraId="370733C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reporting mechanism can be mutually agreed upon.</w:t>
      </w:r>
    </w:p>
    <w:p w14:paraId="2A5ADC6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17.7 Workshops and Hackathons</w:t>
      </w:r>
    </w:p>
    <w:p w14:paraId="7AC5ECD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institution may have opportunities to organize or participate in technical workshops, bootcamps, seminars, and hackathons.</w:t>
      </w:r>
    </w:p>
    <w:p w14:paraId="161D339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activities can help create a more active technical learning environment on campus.</w:t>
      </w:r>
    </w:p>
    <w:p w14:paraId="7950854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17.8 Technology and Infrastructure Support</w:t>
      </w:r>
    </w:p>
    <w:p w14:paraId="2117320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Depending on the selected program and package, JSP Solutions may provide or support access to computing facilities, technical resources, learning materials, and project-development resources.</w:t>
      </w:r>
    </w:p>
    <w:p w14:paraId="11E6A94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the college already has suitable infrastructure, the program may be adapted to utilize the institution's available facilities.</w:t>
      </w:r>
    </w:p>
    <w:p w14:paraId="58F9033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17.9 Student Portfolio Development</w:t>
      </w:r>
    </w:p>
    <w:p w14:paraId="63FD9A4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opportunities to create digital project portfolios and project profiles, subject to applicable consent, privacy, institutional policies, and intellectual-property requirements.</w:t>
      </w:r>
    </w:p>
    <w:p w14:paraId="1314068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This can help the institution demonstrate student achievements and practical outcomes.</w:t>
      </w:r>
    </w:p>
    <w:p w14:paraId="024A80F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17.10 Project Showcase</w:t>
      </w:r>
    </w:p>
    <w:p w14:paraId="7F42787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Selected student projects may be presented through a dedicated project showcase or other appropriate digital platforms, subject to required permissions.</w:t>
      </w:r>
    </w:p>
    <w:p w14:paraId="34146D4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can provide additional visibility to student achievements and institutional technical activities.</w:t>
      </w:r>
    </w:p>
    <w:p w14:paraId="0EB1644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17.11 Support for Career Readiness</w:t>
      </w:r>
    </w:p>
    <w:p w14:paraId="4660108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Through practical training, project development, mentorship, presentations, and professional interaction, the program may help students develop skills relevant to internships and employment.</w:t>
      </w:r>
    </w:p>
    <w:p w14:paraId="6E6772C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gain greater awareness of:</w:t>
      </w:r>
    </w:p>
    <w:p w14:paraId="11ABCED5"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Industry expectations</w:t>
      </w:r>
    </w:p>
    <w:p w14:paraId="072A893D"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Technical roles</w:t>
      </w:r>
    </w:p>
    <w:p w14:paraId="05DFA40F"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Project-based work</w:t>
      </w:r>
    </w:p>
    <w:p w14:paraId="6FA57E15"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Professional communication</w:t>
      </w:r>
    </w:p>
    <w:p w14:paraId="3AE2D308"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Technology careers</w:t>
      </w:r>
    </w:p>
    <w:p w14:paraId="2AC6A6DC" w14:textId="77777777" w:rsidR="00435638" w:rsidRPr="00695553" w:rsidRDefault="00435638" w:rsidP="00EB2D3F">
      <w:pPr>
        <w:pStyle w:val="ListParagraph"/>
        <w:numPr>
          <w:ilvl w:val="0"/>
          <w:numId w:val="101"/>
        </w:numPr>
        <w:spacing w:beforeLines="160" w:before="384" w:afterLines="80" w:after="192"/>
        <w:rPr>
          <w:rFonts w:cs="Times New Roman"/>
          <w:szCs w:val="22"/>
        </w:rPr>
      </w:pPr>
      <w:r w:rsidRPr="00695553">
        <w:rPr>
          <w:rFonts w:cs="Times New Roman"/>
          <w:szCs w:val="22"/>
        </w:rPr>
        <w:t>Portfolio development</w:t>
      </w:r>
    </w:p>
    <w:p w14:paraId="21FC0E4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17.12 Institutional Documentation</w:t>
      </w:r>
    </w:p>
    <w:p w14:paraId="5DBD8BA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collaboration may support the institution in maintaining structured documentation relating to student participation, project development, assessments, and completion.</w:t>
      </w:r>
    </w:p>
    <w:p w14:paraId="4BA3137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may include:</w:t>
      </w:r>
    </w:p>
    <w:p w14:paraId="4A2E332A"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Attendance records</w:t>
      </w:r>
    </w:p>
    <w:p w14:paraId="696DACEB"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Logbooks</w:t>
      </w:r>
    </w:p>
    <w:p w14:paraId="2F8FAB55"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Project reports</w:t>
      </w:r>
    </w:p>
    <w:p w14:paraId="35ACAE4D"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Mentor reviews</w:t>
      </w:r>
    </w:p>
    <w:p w14:paraId="3CA79252"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Assessment records</w:t>
      </w:r>
    </w:p>
    <w:p w14:paraId="03A51F2C"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Completion records</w:t>
      </w:r>
    </w:p>
    <w:p w14:paraId="70A9841E" w14:textId="77777777" w:rsidR="00435638" w:rsidRPr="00695553" w:rsidRDefault="00435638" w:rsidP="00EB2D3F">
      <w:pPr>
        <w:pStyle w:val="ListParagraph"/>
        <w:numPr>
          <w:ilvl w:val="0"/>
          <w:numId w:val="102"/>
        </w:numPr>
        <w:spacing w:beforeLines="160" w:before="384" w:afterLines="80" w:after="192"/>
        <w:rPr>
          <w:rFonts w:cs="Times New Roman"/>
          <w:szCs w:val="22"/>
        </w:rPr>
      </w:pPr>
      <w:r w:rsidRPr="00695553">
        <w:rPr>
          <w:rFonts w:cs="Times New Roman"/>
          <w:szCs w:val="22"/>
        </w:rPr>
        <w:t>Certificates</w:t>
      </w:r>
    </w:p>
    <w:p w14:paraId="323E686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17.13 Flexible Program Options</w:t>
      </w:r>
    </w:p>
    <w:p w14:paraId="1F37709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institution can select or customize program duration and service components according to student requirements.</w:t>
      </w:r>
    </w:p>
    <w:p w14:paraId="2CE7F7E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Available duration options may range from </w:t>
      </w:r>
      <w:r w:rsidRPr="00435638">
        <w:rPr>
          <w:rFonts w:cs="Times New Roman"/>
          <w:b/>
          <w:bCs/>
          <w:szCs w:val="22"/>
        </w:rPr>
        <w:t>2 months to 12 months</w:t>
      </w:r>
      <w:r w:rsidRPr="00435638">
        <w:rPr>
          <w:rFonts w:cs="Times New Roman"/>
          <w:szCs w:val="22"/>
        </w:rPr>
        <w:t>, subject to mutual agreement.</w:t>
      </w:r>
    </w:p>
    <w:p w14:paraId="5A1EFE1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17.14 Overall Institutional Benefit</w:t>
      </w:r>
    </w:p>
    <w:p w14:paraId="72076F2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collaboration can help the institution create a practical learning ecosystem connecting:</w:t>
      </w:r>
    </w:p>
    <w:p w14:paraId="22403C75"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College + Students + JSP Solutions + Industry Mentors + Practical Projects + Technology</w:t>
      </w:r>
    </w:p>
    <w:p w14:paraId="155C0FC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intended outcome is to strengthen students' practical exposure while supporting the institution's broader objectives relating to skill development, industry interaction, project-based learning, and career readiness.</w:t>
      </w:r>
    </w:p>
    <w:p w14:paraId="07D5EC6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34DB2494"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Responsibilities of JSP Solutions</w:t>
      </w:r>
    </w:p>
    <w:p w14:paraId="5617109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be responsible for delivering the agreed components of the Industry-Integrated Training &amp; Project Program in accordance with the mutually agreed terms, schedule, scope, and applicable institutional requirements.</w:t>
      </w:r>
    </w:p>
    <w:p w14:paraId="4DE44DF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responsibilities may vary according to the selected program and package.</w:t>
      </w:r>
    </w:p>
    <w:p w14:paraId="4A90DAA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 Program Planning</w:t>
      </w:r>
    </w:p>
    <w:p w14:paraId="3220CFD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coordinate with the partner institution to establish an appropriate program structure covering:</w:t>
      </w:r>
    </w:p>
    <w:p w14:paraId="2FD18A00"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Program duration</w:t>
      </w:r>
    </w:p>
    <w:p w14:paraId="14A7EC42"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Training schedule</w:t>
      </w:r>
    </w:p>
    <w:p w14:paraId="091F53AE"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Domains</w:t>
      </w:r>
    </w:p>
    <w:p w14:paraId="11D9FA6D"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Student participation</w:t>
      </w:r>
    </w:p>
    <w:p w14:paraId="7268F49F"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Project scope</w:t>
      </w:r>
    </w:p>
    <w:p w14:paraId="3F7D6D79"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Mentorship</w:t>
      </w:r>
    </w:p>
    <w:p w14:paraId="49DDA295"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Assessments</w:t>
      </w:r>
    </w:p>
    <w:p w14:paraId="56B30FFC"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Facilities</w:t>
      </w:r>
    </w:p>
    <w:p w14:paraId="2E7918EE" w14:textId="77777777" w:rsidR="00435638" w:rsidRPr="00695553" w:rsidRDefault="00435638" w:rsidP="00EB2D3F">
      <w:pPr>
        <w:pStyle w:val="ListParagraph"/>
        <w:numPr>
          <w:ilvl w:val="0"/>
          <w:numId w:val="103"/>
        </w:numPr>
        <w:spacing w:beforeLines="160" w:before="384" w:afterLines="80" w:after="192"/>
        <w:rPr>
          <w:rFonts w:cs="Times New Roman"/>
          <w:szCs w:val="22"/>
        </w:rPr>
      </w:pPr>
      <w:r w:rsidRPr="00695553">
        <w:rPr>
          <w:rFonts w:cs="Times New Roman"/>
          <w:szCs w:val="22"/>
        </w:rPr>
        <w:t>Completion requirements</w:t>
      </w:r>
    </w:p>
    <w:p w14:paraId="76BE28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18.2 Training Delivery</w:t>
      </w:r>
    </w:p>
    <w:p w14:paraId="7833A92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provide the agreed training sessions through its designated trainers or training team.</w:t>
      </w:r>
    </w:p>
    <w:p w14:paraId="70EC9CB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Training may include:</w:t>
      </w:r>
    </w:p>
    <w:p w14:paraId="40454C89"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Foundation concepts</w:t>
      </w:r>
    </w:p>
    <w:p w14:paraId="3D95E9D4"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Domain-specific technologies</w:t>
      </w:r>
    </w:p>
    <w:p w14:paraId="3B383D7D"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Practical demonstrations</w:t>
      </w:r>
    </w:p>
    <w:p w14:paraId="779BA538"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Assignments</w:t>
      </w:r>
    </w:p>
    <w:p w14:paraId="291E5A1E"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Technical exercises</w:t>
      </w:r>
    </w:p>
    <w:p w14:paraId="0C7405A5"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Doubt clarification</w:t>
      </w:r>
    </w:p>
    <w:p w14:paraId="5A094F20" w14:textId="77777777" w:rsidR="00435638" w:rsidRPr="00695553" w:rsidRDefault="00435638" w:rsidP="00EB2D3F">
      <w:pPr>
        <w:pStyle w:val="ListParagraph"/>
        <w:numPr>
          <w:ilvl w:val="0"/>
          <w:numId w:val="104"/>
        </w:numPr>
        <w:spacing w:beforeLines="160" w:before="384" w:afterLines="80" w:after="192"/>
        <w:rPr>
          <w:rFonts w:cs="Times New Roman"/>
          <w:szCs w:val="22"/>
        </w:rPr>
      </w:pPr>
      <w:r w:rsidRPr="00695553">
        <w:rPr>
          <w:rFonts w:cs="Times New Roman"/>
          <w:szCs w:val="22"/>
        </w:rPr>
        <w:t>Project-oriented learning</w:t>
      </w:r>
    </w:p>
    <w:p w14:paraId="322D63B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18.3 On-Campus Training</w:t>
      </w:r>
    </w:p>
    <w:p w14:paraId="1256CB8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program, JSP Solutions will arrange its internal training and project team to conduct agreed sessions at the college.</w:t>
      </w:r>
    </w:p>
    <w:p w14:paraId="26C9E8E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sessions will be conducted subject to:</w:t>
      </w:r>
    </w:p>
    <w:p w14:paraId="2AF8EC57" w14:textId="77777777" w:rsidR="00435638" w:rsidRPr="00695553" w:rsidRDefault="00435638" w:rsidP="00EB2D3F">
      <w:pPr>
        <w:pStyle w:val="ListParagraph"/>
        <w:numPr>
          <w:ilvl w:val="0"/>
          <w:numId w:val="105"/>
        </w:numPr>
        <w:spacing w:beforeLines="160" w:before="384" w:afterLines="80" w:after="192"/>
        <w:rPr>
          <w:rFonts w:cs="Times New Roman"/>
          <w:szCs w:val="22"/>
        </w:rPr>
      </w:pPr>
      <w:r w:rsidRPr="00695553">
        <w:rPr>
          <w:rFonts w:cs="Times New Roman"/>
          <w:szCs w:val="22"/>
        </w:rPr>
        <w:t>Mutually agreed schedules</w:t>
      </w:r>
    </w:p>
    <w:p w14:paraId="2A8F9A33" w14:textId="77777777" w:rsidR="00435638" w:rsidRPr="00695553" w:rsidRDefault="00435638" w:rsidP="00EB2D3F">
      <w:pPr>
        <w:pStyle w:val="ListParagraph"/>
        <w:numPr>
          <w:ilvl w:val="0"/>
          <w:numId w:val="105"/>
        </w:numPr>
        <w:spacing w:beforeLines="160" w:before="384" w:afterLines="80" w:after="192"/>
        <w:rPr>
          <w:rFonts w:cs="Times New Roman"/>
          <w:szCs w:val="22"/>
        </w:rPr>
      </w:pPr>
      <w:r w:rsidRPr="00695553">
        <w:rPr>
          <w:rFonts w:cs="Times New Roman"/>
          <w:szCs w:val="22"/>
        </w:rPr>
        <w:t>Faculty coordination</w:t>
      </w:r>
    </w:p>
    <w:p w14:paraId="621B7323" w14:textId="77777777" w:rsidR="00435638" w:rsidRPr="00695553" w:rsidRDefault="00435638" w:rsidP="00EB2D3F">
      <w:pPr>
        <w:pStyle w:val="ListParagraph"/>
        <w:numPr>
          <w:ilvl w:val="0"/>
          <w:numId w:val="105"/>
        </w:numPr>
        <w:spacing w:beforeLines="160" w:before="384" w:afterLines="80" w:after="192"/>
        <w:rPr>
          <w:rFonts w:cs="Times New Roman"/>
          <w:szCs w:val="22"/>
        </w:rPr>
      </w:pPr>
      <w:r w:rsidRPr="00695553">
        <w:rPr>
          <w:rFonts w:cs="Times New Roman"/>
          <w:szCs w:val="22"/>
        </w:rPr>
        <w:t>Infrastructure availability</w:t>
      </w:r>
    </w:p>
    <w:p w14:paraId="521CF309" w14:textId="77777777" w:rsidR="00435638" w:rsidRPr="00695553" w:rsidRDefault="00435638" w:rsidP="00EB2D3F">
      <w:pPr>
        <w:pStyle w:val="ListParagraph"/>
        <w:numPr>
          <w:ilvl w:val="0"/>
          <w:numId w:val="105"/>
        </w:numPr>
        <w:spacing w:beforeLines="160" w:before="384" w:afterLines="80" w:after="192"/>
        <w:rPr>
          <w:rFonts w:cs="Times New Roman"/>
          <w:szCs w:val="22"/>
        </w:rPr>
      </w:pPr>
      <w:r w:rsidRPr="00695553">
        <w:rPr>
          <w:rFonts w:cs="Times New Roman"/>
          <w:szCs w:val="22"/>
        </w:rPr>
        <w:t>Student availability</w:t>
      </w:r>
    </w:p>
    <w:p w14:paraId="3BA47AA2" w14:textId="77777777" w:rsidR="00435638" w:rsidRPr="00695553" w:rsidRDefault="00435638" w:rsidP="00EB2D3F">
      <w:pPr>
        <w:pStyle w:val="ListParagraph"/>
        <w:numPr>
          <w:ilvl w:val="0"/>
          <w:numId w:val="105"/>
        </w:numPr>
        <w:spacing w:beforeLines="160" w:before="384" w:afterLines="80" w:after="192"/>
        <w:rPr>
          <w:rFonts w:cs="Times New Roman"/>
          <w:szCs w:val="22"/>
        </w:rPr>
      </w:pPr>
      <w:r w:rsidRPr="00695553">
        <w:rPr>
          <w:rFonts w:cs="Times New Roman"/>
          <w:szCs w:val="22"/>
        </w:rPr>
        <w:t>Institutional requirements</w:t>
      </w:r>
    </w:p>
    <w:p w14:paraId="300174F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18.4 Industry Mentorship</w:t>
      </w:r>
    </w:p>
    <w:p w14:paraId="42EFFE1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selected package, JSP Solutions will facilitate online mentorship from relevant industry professionals.</w:t>
      </w:r>
    </w:p>
    <w:p w14:paraId="0BF3AF9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Mentorship may cover:</w:t>
      </w:r>
    </w:p>
    <w:p w14:paraId="1EA32724"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Technical guidance</w:t>
      </w:r>
    </w:p>
    <w:p w14:paraId="74216545"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Domain discussions</w:t>
      </w:r>
    </w:p>
    <w:p w14:paraId="4036F610"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Project architecture</w:t>
      </w:r>
    </w:p>
    <w:p w14:paraId="178A902B"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Development practices</w:t>
      </w:r>
    </w:p>
    <w:p w14:paraId="39C9789F"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Project reviews</w:t>
      </w:r>
    </w:p>
    <w:p w14:paraId="01252BAE"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Problem-solving</w:t>
      </w:r>
    </w:p>
    <w:p w14:paraId="0A09635E" w14:textId="77777777" w:rsidR="00435638" w:rsidRPr="00695553" w:rsidRDefault="00435638" w:rsidP="00EB2D3F">
      <w:pPr>
        <w:pStyle w:val="ListParagraph"/>
        <w:numPr>
          <w:ilvl w:val="0"/>
          <w:numId w:val="106"/>
        </w:numPr>
        <w:spacing w:beforeLines="160" w:before="384" w:afterLines="80" w:after="192"/>
        <w:rPr>
          <w:rFonts w:cs="Times New Roman"/>
          <w:szCs w:val="22"/>
        </w:rPr>
      </w:pPr>
      <w:r w:rsidRPr="00695553">
        <w:rPr>
          <w:rFonts w:cs="Times New Roman"/>
          <w:szCs w:val="22"/>
        </w:rPr>
        <w:t>Career-oriented discussions</w:t>
      </w:r>
    </w:p>
    <w:p w14:paraId="2535C69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make reasonable efforts to provide mentors relevant to the selected domain, subject to mentor availability.</w:t>
      </w:r>
    </w:p>
    <w:p w14:paraId="1B118CF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18.5 Project Guidance</w:t>
      </w:r>
    </w:p>
    <w:p w14:paraId="0B593DE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provide structured guidance during the project-development process.</w:t>
      </w:r>
    </w:p>
    <w:p w14:paraId="79A88D2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may include support for:</w:t>
      </w:r>
    </w:p>
    <w:p w14:paraId="523C55F7"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Project orientation</w:t>
      </w:r>
    </w:p>
    <w:p w14:paraId="6FBAD4E5"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lastRenderedPageBreak/>
        <w:t>Team formation</w:t>
      </w:r>
    </w:p>
    <w:p w14:paraId="6D86522B"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Project planning</w:t>
      </w:r>
    </w:p>
    <w:p w14:paraId="550B3AEC"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Technology selection</w:t>
      </w:r>
    </w:p>
    <w:p w14:paraId="2AE060F4"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Development</w:t>
      </w:r>
    </w:p>
    <w:p w14:paraId="7CF435B9"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Testing</w:t>
      </w:r>
    </w:p>
    <w:p w14:paraId="3FBDE62E"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Documentation</w:t>
      </w:r>
    </w:p>
    <w:p w14:paraId="733442CE"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Project reviews</w:t>
      </w:r>
    </w:p>
    <w:p w14:paraId="36F3DFB5" w14:textId="77777777" w:rsidR="00435638" w:rsidRPr="00695553" w:rsidRDefault="00435638" w:rsidP="00EB2D3F">
      <w:pPr>
        <w:pStyle w:val="ListParagraph"/>
        <w:numPr>
          <w:ilvl w:val="0"/>
          <w:numId w:val="107"/>
        </w:numPr>
        <w:spacing w:beforeLines="160" w:before="384" w:afterLines="80" w:after="192"/>
        <w:rPr>
          <w:rFonts w:cs="Times New Roman"/>
          <w:szCs w:val="22"/>
        </w:rPr>
      </w:pPr>
      <w:r w:rsidRPr="00695553">
        <w:rPr>
          <w:rFonts w:cs="Times New Roman"/>
          <w:szCs w:val="22"/>
        </w:rPr>
        <w:t>Final presentation</w:t>
      </w:r>
    </w:p>
    <w:p w14:paraId="44D9FAC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18.6 Project Monitoring</w:t>
      </w:r>
    </w:p>
    <w:p w14:paraId="797727F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monitor project progress according to the applicable program structure.</w:t>
      </w:r>
    </w:p>
    <w:p w14:paraId="6B462AD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Monitoring may include:</w:t>
      </w:r>
    </w:p>
    <w:p w14:paraId="7DE665C6"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Periodic reviews</w:t>
      </w:r>
    </w:p>
    <w:p w14:paraId="0ADB5DE3"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Technical progress checks</w:t>
      </w:r>
    </w:p>
    <w:p w14:paraId="1CAD71CF"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Individual contribution reviews</w:t>
      </w:r>
    </w:p>
    <w:p w14:paraId="44F3C959"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Team performance reviews</w:t>
      </w:r>
    </w:p>
    <w:p w14:paraId="5780292E"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Documentation checks</w:t>
      </w:r>
    </w:p>
    <w:p w14:paraId="6AB8BF59" w14:textId="77777777" w:rsidR="00435638" w:rsidRPr="00695553" w:rsidRDefault="00435638" w:rsidP="00EB2D3F">
      <w:pPr>
        <w:pStyle w:val="ListParagraph"/>
        <w:numPr>
          <w:ilvl w:val="0"/>
          <w:numId w:val="108"/>
        </w:numPr>
        <w:spacing w:beforeLines="160" w:before="384" w:afterLines="80" w:after="192"/>
        <w:rPr>
          <w:rFonts w:cs="Times New Roman"/>
          <w:szCs w:val="22"/>
        </w:rPr>
      </w:pPr>
      <w:r w:rsidRPr="00695553">
        <w:rPr>
          <w:rFonts w:cs="Times New Roman"/>
          <w:szCs w:val="22"/>
        </w:rPr>
        <w:t>Mentor feedback</w:t>
      </w:r>
    </w:p>
    <w:p w14:paraId="4C9199E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18.7 Assessments</w:t>
      </w:r>
    </w:p>
    <w:p w14:paraId="08CA850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program, JSP Solutions will conduct or coordinate appropriate assessments to monitor student learning and project progress.</w:t>
      </w:r>
    </w:p>
    <w:p w14:paraId="5C5DD09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Assessment methods may include:</w:t>
      </w:r>
    </w:p>
    <w:p w14:paraId="1617ADB6" w14:textId="77777777" w:rsidR="00435638" w:rsidRPr="00695553" w:rsidRDefault="00435638" w:rsidP="00EB2D3F">
      <w:pPr>
        <w:pStyle w:val="ListParagraph"/>
        <w:numPr>
          <w:ilvl w:val="0"/>
          <w:numId w:val="109"/>
        </w:numPr>
        <w:spacing w:beforeLines="160" w:before="384" w:afterLines="80" w:after="192"/>
        <w:rPr>
          <w:rFonts w:cs="Times New Roman"/>
          <w:szCs w:val="22"/>
        </w:rPr>
      </w:pPr>
      <w:r w:rsidRPr="00695553">
        <w:rPr>
          <w:rFonts w:cs="Times New Roman"/>
          <w:szCs w:val="22"/>
        </w:rPr>
        <w:t>Assignments</w:t>
      </w:r>
    </w:p>
    <w:p w14:paraId="256FE0D5" w14:textId="77777777" w:rsidR="00435638" w:rsidRPr="00695553" w:rsidRDefault="00435638" w:rsidP="00EB2D3F">
      <w:pPr>
        <w:pStyle w:val="ListParagraph"/>
        <w:numPr>
          <w:ilvl w:val="0"/>
          <w:numId w:val="109"/>
        </w:numPr>
        <w:spacing w:beforeLines="160" w:before="384" w:afterLines="80" w:after="192"/>
        <w:rPr>
          <w:rFonts w:cs="Times New Roman"/>
          <w:szCs w:val="22"/>
        </w:rPr>
      </w:pPr>
      <w:r w:rsidRPr="00695553">
        <w:rPr>
          <w:rFonts w:cs="Times New Roman"/>
          <w:szCs w:val="22"/>
        </w:rPr>
        <w:t>Practical assessments</w:t>
      </w:r>
    </w:p>
    <w:p w14:paraId="50110A51" w14:textId="77777777" w:rsidR="00435638" w:rsidRPr="00695553" w:rsidRDefault="00435638" w:rsidP="00EB2D3F">
      <w:pPr>
        <w:pStyle w:val="ListParagraph"/>
        <w:numPr>
          <w:ilvl w:val="0"/>
          <w:numId w:val="109"/>
        </w:numPr>
        <w:spacing w:beforeLines="160" w:before="384" w:afterLines="80" w:after="192"/>
        <w:rPr>
          <w:rFonts w:cs="Times New Roman"/>
          <w:szCs w:val="22"/>
        </w:rPr>
      </w:pPr>
      <w:r w:rsidRPr="00695553">
        <w:rPr>
          <w:rFonts w:cs="Times New Roman"/>
          <w:szCs w:val="22"/>
        </w:rPr>
        <w:t>Technical reviews</w:t>
      </w:r>
    </w:p>
    <w:p w14:paraId="38C5B572" w14:textId="77777777" w:rsidR="00435638" w:rsidRPr="00695553" w:rsidRDefault="00435638" w:rsidP="00EB2D3F">
      <w:pPr>
        <w:pStyle w:val="ListParagraph"/>
        <w:numPr>
          <w:ilvl w:val="0"/>
          <w:numId w:val="109"/>
        </w:numPr>
        <w:spacing w:beforeLines="160" w:before="384" w:afterLines="80" w:after="192"/>
        <w:rPr>
          <w:rFonts w:cs="Times New Roman"/>
          <w:szCs w:val="22"/>
        </w:rPr>
      </w:pPr>
      <w:r w:rsidRPr="00695553">
        <w:rPr>
          <w:rFonts w:cs="Times New Roman"/>
          <w:szCs w:val="22"/>
        </w:rPr>
        <w:t>Project evaluations</w:t>
      </w:r>
    </w:p>
    <w:p w14:paraId="13CE9F19" w14:textId="77777777" w:rsidR="00435638" w:rsidRPr="00695553" w:rsidRDefault="00435638" w:rsidP="00EB2D3F">
      <w:pPr>
        <w:pStyle w:val="ListParagraph"/>
        <w:numPr>
          <w:ilvl w:val="0"/>
          <w:numId w:val="109"/>
        </w:numPr>
        <w:spacing w:beforeLines="160" w:before="384" w:afterLines="80" w:after="192"/>
        <w:rPr>
          <w:rFonts w:cs="Times New Roman"/>
          <w:szCs w:val="22"/>
        </w:rPr>
      </w:pPr>
      <w:r w:rsidRPr="00695553">
        <w:rPr>
          <w:rFonts w:cs="Times New Roman"/>
          <w:szCs w:val="22"/>
        </w:rPr>
        <w:t>Presentations</w:t>
      </w:r>
    </w:p>
    <w:p w14:paraId="78BA3CE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18.8 Learning Materials</w:t>
      </w:r>
    </w:p>
    <w:p w14:paraId="1BBF33F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JSP Solutions will provide agreed learning materials and project resources according to the selected package.</w:t>
      </w:r>
    </w:p>
    <w:p w14:paraId="1138B67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may include:</w:t>
      </w:r>
    </w:p>
    <w:p w14:paraId="47BBB344"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Training materials</w:t>
      </w:r>
    </w:p>
    <w:p w14:paraId="06D9039C"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Reference documents</w:t>
      </w:r>
    </w:p>
    <w:p w14:paraId="4E6C2B39"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Exercises</w:t>
      </w:r>
    </w:p>
    <w:p w14:paraId="26C30259"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Assignment materials</w:t>
      </w:r>
    </w:p>
    <w:p w14:paraId="223DE59A"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Project guidelines</w:t>
      </w:r>
    </w:p>
    <w:p w14:paraId="3B9E138C" w14:textId="77777777" w:rsidR="00435638" w:rsidRPr="00695553" w:rsidRDefault="00435638" w:rsidP="00EB2D3F">
      <w:pPr>
        <w:pStyle w:val="ListParagraph"/>
        <w:numPr>
          <w:ilvl w:val="0"/>
          <w:numId w:val="110"/>
        </w:numPr>
        <w:spacing w:beforeLines="160" w:before="384" w:afterLines="80" w:after="192"/>
        <w:rPr>
          <w:rFonts w:cs="Times New Roman"/>
          <w:szCs w:val="22"/>
        </w:rPr>
      </w:pPr>
      <w:r w:rsidRPr="00695553">
        <w:rPr>
          <w:rFonts w:cs="Times New Roman"/>
          <w:szCs w:val="22"/>
        </w:rPr>
        <w:t>Documentation templates</w:t>
      </w:r>
    </w:p>
    <w:p w14:paraId="3A60AA1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Additional physical or specialized materials may be subject to separate charges where applicable.</w:t>
      </w:r>
    </w:p>
    <w:p w14:paraId="296A121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18.9 Computer and Laboratory Support</w:t>
      </w:r>
    </w:p>
    <w:p w14:paraId="6544DF1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computer or laboratory facilities are included in the selected package, JSP Solutions will provide the agreed access subject to availability and applicable terms.</w:t>
      </w:r>
    </w:p>
    <w:p w14:paraId="1E301E7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specifications, duration, number of systems, software environment, and usage conditions will be communicated before implementation.</w:t>
      </w:r>
    </w:p>
    <w:p w14:paraId="370CDD1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18.10 Attendance and Records</w:t>
      </w:r>
    </w:p>
    <w:p w14:paraId="038BC2B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by the institution, JSP Solutions will support the maintenance of appropriate records such as:</w:t>
      </w:r>
    </w:p>
    <w:p w14:paraId="23B9686E"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Attendance</w:t>
      </w:r>
    </w:p>
    <w:p w14:paraId="1AE8132A"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Logbooks</w:t>
      </w:r>
    </w:p>
    <w:p w14:paraId="5433E582"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Project progress reports</w:t>
      </w:r>
    </w:p>
    <w:p w14:paraId="65F88F5B"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Mentor review records</w:t>
      </w:r>
    </w:p>
    <w:p w14:paraId="0BA07BD1"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Assessment records</w:t>
      </w:r>
    </w:p>
    <w:p w14:paraId="26BAA7AA" w14:textId="77777777" w:rsidR="00435638" w:rsidRPr="00695553" w:rsidRDefault="00435638" w:rsidP="00EB2D3F">
      <w:pPr>
        <w:pStyle w:val="ListParagraph"/>
        <w:numPr>
          <w:ilvl w:val="0"/>
          <w:numId w:val="111"/>
        </w:numPr>
        <w:spacing w:beforeLines="160" w:before="384" w:afterLines="80" w:after="192"/>
        <w:rPr>
          <w:rFonts w:cs="Times New Roman"/>
          <w:szCs w:val="22"/>
        </w:rPr>
      </w:pPr>
      <w:r w:rsidRPr="00695553">
        <w:rPr>
          <w:rFonts w:cs="Times New Roman"/>
          <w:szCs w:val="22"/>
        </w:rPr>
        <w:t>Completion records</w:t>
      </w:r>
    </w:p>
    <w:p w14:paraId="61BEFB1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format and reporting frequency will be mutually agreed upon.</w:t>
      </w:r>
    </w:p>
    <w:p w14:paraId="76B2EB5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18.11 Faculty Coordination</w:t>
      </w:r>
    </w:p>
    <w:p w14:paraId="48FAF7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coordinate with designated faculty or institutional representatives regarding:</w:t>
      </w:r>
    </w:p>
    <w:p w14:paraId="5EE80335"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lastRenderedPageBreak/>
        <w:t>Training schedules</w:t>
      </w:r>
    </w:p>
    <w:p w14:paraId="05CFEE03"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Student participation</w:t>
      </w:r>
    </w:p>
    <w:p w14:paraId="14EA8FD5"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Project progress</w:t>
      </w:r>
    </w:p>
    <w:p w14:paraId="059C8E56"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Reviews</w:t>
      </w:r>
    </w:p>
    <w:p w14:paraId="620D364F"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Assessments</w:t>
      </w:r>
    </w:p>
    <w:p w14:paraId="2FE94FF7"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Feedback</w:t>
      </w:r>
    </w:p>
    <w:p w14:paraId="24AD7359" w14:textId="77777777" w:rsidR="00435638" w:rsidRPr="00695553" w:rsidRDefault="00435638" w:rsidP="00EB2D3F">
      <w:pPr>
        <w:pStyle w:val="ListParagraph"/>
        <w:numPr>
          <w:ilvl w:val="0"/>
          <w:numId w:val="112"/>
        </w:numPr>
        <w:spacing w:beforeLines="160" w:before="384" w:afterLines="80" w:after="192"/>
        <w:rPr>
          <w:rFonts w:cs="Times New Roman"/>
          <w:szCs w:val="22"/>
        </w:rPr>
      </w:pPr>
      <w:r w:rsidRPr="00695553">
        <w:rPr>
          <w:rFonts w:cs="Times New Roman"/>
          <w:szCs w:val="22"/>
        </w:rPr>
        <w:t>Completion requirements</w:t>
      </w:r>
    </w:p>
    <w:p w14:paraId="2D2EF52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18.12 Student Support</w:t>
      </w:r>
    </w:p>
    <w:p w14:paraId="7D7F882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provide reasonable technical and program-related support during the agreed program period.</w:t>
      </w:r>
    </w:p>
    <w:p w14:paraId="2096EF6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Support may include:</w:t>
      </w:r>
    </w:p>
    <w:p w14:paraId="5969FA22"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Doubt clarification</w:t>
      </w:r>
    </w:p>
    <w:p w14:paraId="51ADD666"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Project guidance</w:t>
      </w:r>
    </w:p>
    <w:p w14:paraId="1506DE0D"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Technical discussions</w:t>
      </w:r>
    </w:p>
    <w:p w14:paraId="438147C7"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Review feedback</w:t>
      </w:r>
    </w:p>
    <w:p w14:paraId="51AB79D4"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Presentation preparation</w:t>
      </w:r>
    </w:p>
    <w:p w14:paraId="3A6DA05E" w14:textId="77777777" w:rsidR="00435638" w:rsidRPr="00695553" w:rsidRDefault="00435638" w:rsidP="00EB2D3F">
      <w:pPr>
        <w:pStyle w:val="ListParagraph"/>
        <w:numPr>
          <w:ilvl w:val="0"/>
          <w:numId w:val="113"/>
        </w:numPr>
        <w:spacing w:beforeLines="160" w:before="384" w:afterLines="80" w:after="192"/>
        <w:rPr>
          <w:rFonts w:cs="Times New Roman"/>
          <w:szCs w:val="22"/>
        </w:rPr>
      </w:pPr>
      <w:r w:rsidRPr="00695553">
        <w:rPr>
          <w:rFonts w:cs="Times New Roman"/>
          <w:szCs w:val="22"/>
        </w:rPr>
        <w:t>Documentation guidance</w:t>
      </w:r>
    </w:p>
    <w:p w14:paraId="1AAE14A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level and duration of support will depend on the selected program and package.</w:t>
      </w:r>
    </w:p>
    <w:p w14:paraId="235A669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18.13 Portfolio and Project Showcase</w:t>
      </w:r>
    </w:p>
    <w:p w14:paraId="5E1D88B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and subject to appropriate consent and permissions, JSP Solutions may facilitate student digital portfolios and project showcases.</w:t>
      </w:r>
    </w:p>
    <w:p w14:paraId="2E13A01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consider applicable:</w:t>
      </w:r>
    </w:p>
    <w:p w14:paraId="41F25020" w14:textId="77777777" w:rsidR="00435638" w:rsidRPr="00695553" w:rsidRDefault="00435638" w:rsidP="00EB2D3F">
      <w:pPr>
        <w:pStyle w:val="ListParagraph"/>
        <w:numPr>
          <w:ilvl w:val="0"/>
          <w:numId w:val="114"/>
        </w:numPr>
        <w:spacing w:beforeLines="160" w:before="384" w:afterLines="80" w:after="192"/>
        <w:rPr>
          <w:rFonts w:cs="Times New Roman"/>
          <w:szCs w:val="22"/>
        </w:rPr>
      </w:pPr>
      <w:r w:rsidRPr="00695553">
        <w:rPr>
          <w:rFonts w:cs="Times New Roman"/>
          <w:szCs w:val="22"/>
        </w:rPr>
        <w:t>Student consent</w:t>
      </w:r>
    </w:p>
    <w:p w14:paraId="07F8C26E" w14:textId="77777777" w:rsidR="00435638" w:rsidRPr="00695553" w:rsidRDefault="00435638" w:rsidP="00EB2D3F">
      <w:pPr>
        <w:pStyle w:val="ListParagraph"/>
        <w:numPr>
          <w:ilvl w:val="0"/>
          <w:numId w:val="114"/>
        </w:numPr>
        <w:spacing w:beforeLines="160" w:before="384" w:afterLines="80" w:after="192"/>
        <w:rPr>
          <w:rFonts w:cs="Times New Roman"/>
          <w:szCs w:val="22"/>
        </w:rPr>
      </w:pPr>
      <w:r w:rsidRPr="00695553">
        <w:rPr>
          <w:rFonts w:cs="Times New Roman"/>
          <w:szCs w:val="22"/>
        </w:rPr>
        <w:t>Institutional requirements</w:t>
      </w:r>
    </w:p>
    <w:p w14:paraId="6D47B187" w14:textId="77777777" w:rsidR="00435638" w:rsidRPr="00695553" w:rsidRDefault="00435638" w:rsidP="00EB2D3F">
      <w:pPr>
        <w:pStyle w:val="ListParagraph"/>
        <w:numPr>
          <w:ilvl w:val="0"/>
          <w:numId w:val="114"/>
        </w:numPr>
        <w:spacing w:beforeLines="160" w:before="384" w:afterLines="80" w:after="192"/>
        <w:rPr>
          <w:rFonts w:cs="Times New Roman"/>
          <w:szCs w:val="22"/>
        </w:rPr>
      </w:pPr>
      <w:r w:rsidRPr="00695553">
        <w:rPr>
          <w:rFonts w:cs="Times New Roman"/>
          <w:szCs w:val="22"/>
        </w:rPr>
        <w:t>Privacy considerations</w:t>
      </w:r>
    </w:p>
    <w:p w14:paraId="72727164" w14:textId="77777777" w:rsidR="00435638" w:rsidRPr="00695553" w:rsidRDefault="00435638" w:rsidP="00EB2D3F">
      <w:pPr>
        <w:pStyle w:val="ListParagraph"/>
        <w:numPr>
          <w:ilvl w:val="0"/>
          <w:numId w:val="114"/>
        </w:numPr>
        <w:spacing w:beforeLines="160" w:before="384" w:afterLines="80" w:after="192"/>
        <w:rPr>
          <w:rFonts w:cs="Times New Roman"/>
          <w:szCs w:val="22"/>
        </w:rPr>
      </w:pPr>
      <w:r w:rsidRPr="00695553">
        <w:rPr>
          <w:rFonts w:cs="Times New Roman"/>
          <w:szCs w:val="22"/>
        </w:rPr>
        <w:t>Intellectual-property rights</w:t>
      </w:r>
    </w:p>
    <w:p w14:paraId="2B74F228" w14:textId="77777777" w:rsidR="00435638" w:rsidRPr="00695553" w:rsidRDefault="00435638" w:rsidP="00EB2D3F">
      <w:pPr>
        <w:pStyle w:val="ListParagraph"/>
        <w:numPr>
          <w:ilvl w:val="0"/>
          <w:numId w:val="114"/>
        </w:numPr>
        <w:spacing w:beforeLines="160" w:before="384" w:afterLines="80" w:after="192"/>
        <w:rPr>
          <w:rFonts w:cs="Times New Roman"/>
          <w:szCs w:val="22"/>
        </w:rPr>
      </w:pPr>
      <w:r w:rsidRPr="00695553">
        <w:rPr>
          <w:rFonts w:cs="Times New Roman"/>
          <w:szCs w:val="22"/>
        </w:rPr>
        <w:t>Confidentiality requirements</w:t>
      </w:r>
    </w:p>
    <w:p w14:paraId="407AA08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18.14 Certification</w:t>
      </w:r>
    </w:p>
    <w:p w14:paraId="3B6C42A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JSP Solutions will provide the applicable completion certification or documentation to students who successfully meet the agreed program requirements.</w:t>
      </w:r>
    </w:p>
    <w:p w14:paraId="434555E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Certification requirements may include:</w:t>
      </w:r>
    </w:p>
    <w:p w14:paraId="55FCA3CE"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Attendance</w:t>
      </w:r>
    </w:p>
    <w:p w14:paraId="5824F478"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Training completion</w:t>
      </w:r>
    </w:p>
    <w:p w14:paraId="1CC3893F"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Assignment completion</w:t>
      </w:r>
    </w:p>
    <w:p w14:paraId="1474EDB6"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Project participation</w:t>
      </w:r>
    </w:p>
    <w:p w14:paraId="64D01EF4"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Project submission</w:t>
      </w:r>
    </w:p>
    <w:p w14:paraId="1F406D8E"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Final presentation</w:t>
      </w:r>
    </w:p>
    <w:p w14:paraId="05B79E2E" w14:textId="77777777" w:rsidR="00435638" w:rsidRPr="00695553" w:rsidRDefault="00435638" w:rsidP="00EB2D3F">
      <w:pPr>
        <w:pStyle w:val="ListParagraph"/>
        <w:numPr>
          <w:ilvl w:val="0"/>
          <w:numId w:val="115"/>
        </w:numPr>
        <w:spacing w:beforeLines="160" w:before="384" w:afterLines="80" w:after="192"/>
        <w:rPr>
          <w:rFonts w:cs="Times New Roman"/>
          <w:szCs w:val="22"/>
        </w:rPr>
      </w:pPr>
      <w:r w:rsidRPr="00695553">
        <w:rPr>
          <w:rFonts w:cs="Times New Roman"/>
          <w:szCs w:val="22"/>
        </w:rPr>
        <w:t>Evaluation</w:t>
      </w:r>
    </w:p>
    <w:p w14:paraId="703C0A0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certification will accurately represent the student's participation and completion.</w:t>
      </w:r>
    </w:p>
    <w:p w14:paraId="4A5974A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18.15 Transparency and Communication</w:t>
      </w:r>
    </w:p>
    <w:p w14:paraId="64DDEB4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communicate applicable information relating to:</w:t>
      </w:r>
    </w:p>
    <w:p w14:paraId="30983293"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Program scope</w:t>
      </w:r>
    </w:p>
    <w:p w14:paraId="59D9102F"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Duration</w:t>
      </w:r>
    </w:p>
    <w:p w14:paraId="774ED2A8"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Facilities</w:t>
      </w:r>
    </w:p>
    <w:p w14:paraId="25F47357"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Mentorship</w:t>
      </w:r>
    </w:p>
    <w:p w14:paraId="2DF99145"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Fees</w:t>
      </w:r>
    </w:p>
    <w:p w14:paraId="5A46D48A"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Additional services</w:t>
      </w:r>
    </w:p>
    <w:p w14:paraId="6A548F1E"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Completion requirements</w:t>
      </w:r>
    </w:p>
    <w:p w14:paraId="49035BB2" w14:textId="77777777" w:rsidR="00435638" w:rsidRPr="00695553" w:rsidRDefault="00435638" w:rsidP="00EB2D3F">
      <w:pPr>
        <w:pStyle w:val="ListParagraph"/>
        <w:numPr>
          <w:ilvl w:val="0"/>
          <w:numId w:val="116"/>
        </w:numPr>
        <w:spacing w:beforeLines="160" w:before="384" w:afterLines="80" w:after="192"/>
        <w:rPr>
          <w:rFonts w:cs="Times New Roman"/>
          <w:szCs w:val="22"/>
        </w:rPr>
      </w:pPr>
      <w:r w:rsidRPr="00695553">
        <w:rPr>
          <w:rFonts w:cs="Times New Roman"/>
          <w:szCs w:val="22"/>
        </w:rPr>
        <w:t>Certification</w:t>
      </w:r>
    </w:p>
    <w:p w14:paraId="20E1A7C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additional charges or optional services will be communicated before students or the institution opts for them.</w:t>
      </w:r>
    </w:p>
    <w:p w14:paraId="0BEEA7F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18.16 Professional Conduct</w:t>
      </w:r>
    </w:p>
    <w:p w14:paraId="5DAF197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conduct its training, mentorship, project-support, and institutional coordination activities in a professional manner and will work to comply with the mutually agreed academic, administrative, and operational requirements of the partner institution.</w:t>
      </w:r>
    </w:p>
    <w:p w14:paraId="2171609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18.17 Continuous Improvement</w:t>
      </w:r>
    </w:p>
    <w:p w14:paraId="15938A0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JSP Solutions may collect feedback from students, faculty, mentors, and institutional representatives to identify opportunities for improving training quality, project support, mentorship, and overall program delivery.</w:t>
      </w:r>
    </w:p>
    <w:p w14:paraId="5823DE9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731F9787"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Responsibilities of College</w:t>
      </w:r>
    </w:p>
    <w:p w14:paraId="1E05113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partner institution will play an important role in coordinating and supporting the successful implementation of the JSP Solutions Industry-Integrated Training &amp; Project Program.</w:t>
      </w:r>
    </w:p>
    <w:p w14:paraId="4372A9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responsibilities of the institution will be finalized through mutual discussion and may vary depending on the selected program, duration, student strength, infrastructure, and institutional requirements.</w:t>
      </w:r>
    </w:p>
    <w:p w14:paraId="20D2D0A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19.1 Institutional Coordination</w:t>
      </w:r>
    </w:p>
    <w:p w14:paraId="529BE53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will nominate an appropriate faculty member or institutional representative to coordinate with JSP Solutions regarding the implementation of the program.</w:t>
      </w:r>
    </w:p>
    <w:p w14:paraId="41B6736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designated representative may coordinate:</w:t>
      </w:r>
    </w:p>
    <w:p w14:paraId="0F764E9A"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Student registration</w:t>
      </w:r>
    </w:p>
    <w:p w14:paraId="48B21A0D"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Training schedules</w:t>
      </w:r>
    </w:p>
    <w:p w14:paraId="739E2FB9"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Faculty communication</w:t>
      </w:r>
    </w:p>
    <w:p w14:paraId="1699C598"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Student participation</w:t>
      </w:r>
    </w:p>
    <w:p w14:paraId="243E1596"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Attendance</w:t>
      </w:r>
    </w:p>
    <w:p w14:paraId="7CCEEC43"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Project activities</w:t>
      </w:r>
    </w:p>
    <w:p w14:paraId="294ABF33"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Reviews</w:t>
      </w:r>
    </w:p>
    <w:p w14:paraId="3395E0EB"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Assessments</w:t>
      </w:r>
    </w:p>
    <w:p w14:paraId="17E26599" w14:textId="77777777" w:rsidR="00435638" w:rsidRPr="00695553" w:rsidRDefault="00435638" w:rsidP="00EB2D3F">
      <w:pPr>
        <w:pStyle w:val="ListParagraph"/>
        <w:numPr>
          <w:ilvl w:val="0"/>
          <w:numId w:val="117"/>
        </w:numPr>
        <w:spacing w:beforeLines="160" w:before="384" w:afterLines="80" w:after="192"/>
        <w:rPr>
          <w:rFonts w:cs="Times New Roman"/>
          <w:szCs w:val="22"/>
        </w:rPr>
      </w:pPr>
      <w:r w:rsidRPr="00695553">
        <w:rPr>
          <w:rFonts w:cs="Times New Roman"/>
          <w:szCs w:val="22"/>
        </w:rPr>
        <w:t>Institutional requirements</w:t>
      </w:r>
    </w:p>
    <w:p w14:paraId="63606A5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19.2 Student Identification and Registration</w:t>
      </w:r>
    </w:p>
    <w:p w14:paraId="04DC313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may assist in identifying eligible students and communicating the applicable program details to participating students.</w:t>
      </w:r>
    </w:p>
    <w:p w14:paraId="0E59123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the institution may coordinate:</w:t>
      </w:r>
    </w:p>
    <w:p w14:paraId="0A1D0F98"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Student enrollment</w:t>
      </w:r>
    </w:p>
    <w:p w14:paraId="17EBE980"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Department-wise participation</w:t>
      </w:r>
    </w:p>
    <w:p w14:paraId="50699E94"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Student lists</w:t>
      </w:r>
    </w:p>
    <w:p w14:paraId="7EF56DC0"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Contact information required for program administration</w:t>
      </w:r>
    </w:p>
    <w:p w14:paraId="288064B9"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Domain preferences</w:t>
      </w:r>
    </w:p>
    <w:p w14:paraId="60A4DE5A" w14:textId="77777777" w:rsidR="00435638" w:rsidRPr="00695553" w:rsidRDefault="00435638" w:rsidP="00EB2D3F">
      <w:pPr>
        <w:pStyle w:val="ListParagraph"/>
        <w:numPr>
          <w:ilvl w:val="0"/>
          <w:numId w:val="118"/>
        </w:numPr>
        <w:spacing w:beforeLines="160" w:before="384" w:afterLines="80" w:after="192"/>
        <w:rPr>
          <w:rFonts w:cs="Times New Roman"/>
          <w:szCs w:val="22"/>
        </w:rPr>
      </w:pPr>
      <w:r w:rsidRPr="00695553">
        <w:rPr>
          <w:rFonts w:cs="Times New Roman"/>
          <w:szCs w:val="22"/>
        </w:rPr>
        <w:t>Batch formation</w:t>
      </w:r>
    </w:p>
    <w:p w14:paraId="2FF318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The final eligibility and participation criteria will be mutually agreed upon.</w:t>
      </w:r>
    </w:p>
    <w:p w14:paraId="1BEDD5F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19.3 Training Schedule Coordination</w:t>
      </w:r>
    </w:p>
    <w:p w14:paraId="0E36C75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will coordinate with JSP Solutions to establish suitable dates and timings for on-campus sessions.</w:t>
      </w:r>
    </w:p>
    <w:p w14:paraId="66892CB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schedule may be planned according to:</w:t>
      </w:r>
    </w:p>
    <w:p w14:paraId="378459F8"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Academic calendar</w:t>
      </w:r>
    </w:p>
    <w:p w14:paraId="6B7C4680"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Semester schedule</w:t>
      </w:r>
    </w:p>
    <w:p w14:paraId="19A97A50"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Examination timetable</w:t>
      </w:r>
    </w:p>
    <w:p w14:paraId="15C6126D"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Student availability</w:t>
      </w:r>
    </w:p>
    <w:p w14:paraId="6ABD9E63"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Faculty availability</w:t>
      </w:r>
    </w:p>
    <w:p w14:paraId="07721E0D"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Laboratory availability</w:t>
      </w:r>
    </w:p>
    <w:p w14:paraId="3FF78348" w14:textId="77777777" w:rsidR="00435638" w:rsidRPr="00695553" w:rsidRDefault="00435638" w:rsidP="00EB2D3F">
      <w:pPr>
        <w:pStyle w:val="ListParagraph"/>
        <w:numPr>
          <w:ilvl w:val="0"/>
          <w:numId w:val="119"/>
        </w:numPr>
        <w:spacing w:beforeLines="160" w:before="384" w:afterLines="80" w:after="192"/>
        <w:rPr>
          <w:rFonts w:cs="Times New Roman"/>
          <w:szCs w:val="22"/>
        </w:rPr>
      </w:pPr>
      <w:r w:rsidRPr="00695553">
        <w:rPr>
          <w:rFonts w:cs="Times New Roman"/>
          <w:szCs w:val="22"/>
        </w:rPr>
        <w:t>JSP Solutions trainer availability</w:t>
      </w:r>
    </w:p>
    <w:p w14:paraId="1574419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Reasonable efforts will be made by both parties to avoid unnecessary disruption to regular academic activities.</w:t>
      </w:r>
    </w:p>
    <w:p w14:paraId="28050EE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19.4 Infrastructure Support</w:t>
      </w:r>
    </w:p>
    <w:p w14:paraId="651A887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the selected program requires institution-provided infrastructure, the college may provide suitable facilities such as:</w:t>
      </w:r>
    </w:p>
    <w:p w14:paraId="45F22C6D"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Classrooms</w:t>
      </w:r>
    </w:p>
    <w:p w14:paraId="769F1A5A"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Computer laboratories</w:t>
      </w:r>
    </w:p>
    <w:p w14:paraId="50C2D6D8"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Internet connectivity</w:t>
      </w:r>
    </w:p>
    <w:p w14:paraId="5DB908E3"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Projector or display facilities</w:t>
      </w:r>
    </w:p>
    <w:p w14:paraId="1E96E64D"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Power supply</w:t>
      </w:r>
    </w:p>
    <w:p w14:paraId="1E0DD8CA"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Seating arrangements</w:t>
      </w:r>
    </w:p>
    <w:p w14:paraId="1442756F" w14:textId="77777777" w:rsidR="00435638" w:rsidRPr="00695553" w:rsidRDefault="00435638" w:rsidP="00EB2D3F">
      <w:pPr>
        <w:pStyle w:val="ListParagraph"/>
        <w:numPr>
          <w:ilvl w:val="0"/>
          <w:numId w:val="120"/>
        </w:numPr>
        <w:spacing w:beforeLines="160" w:before="384" w:afterLines="80" w:after="192"/>
        <w:rPr>
          <w:rFonts w:cs="Times New Roman"/>
          <w:szCs w:val="22"/>
        </w:rPr>
      </w:pPr>
      <w:r w:rsidRPr="00695553">
        <w:rPr>
          <w:rFonts w:cs="Times New Roman"/>
          <w:szCs w:val="22"/>
        </w:rPr>
        <w:t>Other mutually agreed resources</w:t>
      </w:r>
    </w:p>
    <w:p w14:paraId="549FD1B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JSP Solutions provides dedicated computing facilities or other resources as part of the selected package, the applicable arrangements will be communicated separately.</w:t>
      </w:r>
    </w:p>
    <w:p w14:paraId="123CD0F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19.5 Faculty Coordination</w:t>
      </w:r>
    </w:p>
    <w:p w14:paraId="42286C4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may designate faculty members to coordinate with JSP Solutions trainers and mentors.</w:t>
      </w:r>
    </w:p>
    <w:p w14:paraId="23CE47D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Faculty coordination may include:</w:t>
      </w:r>
    </w:p>
    <w:p w14:paraId="3BA5F1F8"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Monitoring student participation</w:t>
      </w:r>
    </w:p>
    <w:p w14:paraId="68409726"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Communicating institutional requirements</w:t>
      </w:r>
    </w:p>
    <w:p w14:paraId="10F387C4"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Coordinating schedules</w:t>
      </w:r>
    </w:p>
    <w:p w14:paraId="69AC2073"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Reviewing project progress</w:t>
      </w:r>
    </w:p>
    <w:p w14:paraId="0B65C91A"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Supporting student discipline</w:t>
      </w:r>
    </w:p>
    <w:p w14:paraId="5AE09E72"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Providing academic guidance</w:t>
      </w:r>
    </w:p>
    <w:p w14:paraId="762B577F" w14:textId="77777777" w:rsidR="00435638" w:rsidRPr="00695553" w:rsidRDefault="00435638" w:rsidP="00EB2D3F">
      <w:pPr>
        <w:pStyle w:val="ListParagraph"/>
        <w:numPr>
          <w:ilvl w:val="0"/>
          <w:numId w:val="121"/>
        </w:numPr>
        <w:spacing w:beforeLines="160" w:before="384" w:afterLines="80" w:after="192"/>
        <w:rPr>
          <w:rFonts w:cs="Times New Roman"/>
          <w:szCs w:val="22"/>
        </w:rPr>
      </w:pPr>
      <w:r w:rsidRPr="00695553">
        <w:rPr>
          <w:rFonts w:cs="Times New Roman"/>
          <w:szCs w:val="22"/>
        </w:rPr>
        <w:t>Participating in project evaluations where applicable</w:t>
      </w:r>
    </w:p>
    <w:p w14:paraId="77C8AC6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19.6 Attendance Support</w:t>
      </w:r>
    </w:p>
    <w:p w14:paraId="688AE2A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attendance is required, the college may assist in maintaining or verifying student attendance records.</w:t>
      </w:r>
    </w:p>
    <w:p w14:paraId="332514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attendance procedure may be mutually agreed upon and may include:</w:t>
      </w:r>
    </w:p>
    <w:p w14:paraId="307E2CB5" w14:textId="77777777" w:rsidR="00435638" w:rsidRPr="00695553" w:rsidRDefault="00435638" w:rsidP="00EB2D3F">
      <w:pPr>
        <w:pStyle w:val="ListParagraph"/>
        <w:numPr>
          <w:ilvl w:val="0"/>
          <w:numId w:val="122"/>
        </w:numPr>
        <w:spacing w:beforeLines="160" w:before="384" w:afterLines="80" w:after="192"/>
        <w:rPr>
          <w:rFonts w:cs="Times New Roman"/>
          <w:szCs w:val="22"/>
        </w:rPr>
      </w:pPr>
      <w:r w:rsidRPr="00695553">
        <w:rPr>
          <w:rFonts w:cs="Times New Roman"/>
          <w:szCs w:val="22"/>
        </w:rPr>
        <w:t>Daily attendance</w:t>
      </w:r>
    </w:p>
    <w:p w14:paraId="7385DF43" w14:textId="77777777" w:rsidR="00435638" w:rsidRPr="00695553" w:rsidRDefault="00435638" w:rsidP="00EB2D3F">
      <w:pPr>
        <w:pStyle w:val="ListParagraph"/>
        <w:numPr>
          <w:ilvl w:val="0"/>
          <w:numId w:val="122"/>
        </w:numPr>
        <w:spacing w:beforeLines="160" w:before="384" w:afterLines="80" w:after="192"/>
        <w:rPr>
          <w:rFonts w:cs="Times New Roman"/>
          <w:szCs w:val="22"/>
        </w:rPr>
      </w:pPr>
      <w:r w:rsidRPr="00695553">
        <w:rPr>
          <w:rFonts w:cs="Times New Roman"/>
          <w:szCs w:val="22"/>
        </w:rPr>
        <w:t>Session-wise attendance</w:t>
      </w:r>
    </w:p>
    <w:p w14:paraId="71D3006D" w14:textId="77777777" w:rsidR="00435638" w:rsidRPr="00695553" w:rsidRDefault="00435638" w:rsidP="00EB2D3F">
      <w:pPr>
        <w:pStyle w:val="ListParagraph"/>
        <w:numPr>
          <w:ilvl w:val="0"/>
          <w:numId w:val="122"/>
        </w:numPr>
        <w:spacing w:beforeLines="160" w:before="384" w:afterLines="80" w:after="192"/>
        <w:rPr>
          <w:rFonts w:cs="Times New Roman"/>
          <w:szCs w:val="22"/>
        </w:rPr>
      </w:pPr>
      <w:r w:rsidRPr="00695553">
        <w:rPr>
          <w:rFonts w:cs="Times New Roman"/>
          <w:szCs w:val="22"/>
        </w:rPr>
        <w:t>Weekly attendance</w:t>
      </w:r>
    </w:p>
    <w:p w14:paraId="46C455CD" w14:textId="77777777" w:rsidR="00435638" w:rsidRPr="00695553" w:rsidRDefault="00435638" w:rsidP="00EB2D3F">
      <w:pPr>
        <w:pStyle w:val="ListParagraph"/>
        <w:numPr>
          <w:ilvl w:val="0"/>
          <w:numId w:val="122"/>
        </w:numPr>
        <w:spacing w:beforeLines="160" w:before="384" w:afterLines="80" w:after="192"/>
        <w:rPr>
          <w:rFonts w:cs="Times New Roman"/>
          <w:szCs w:val="22"/>
        </w:rPr>
      </w:pPr>
      <w:r w:rsidRPr="00695553">
        <w:rPr>
          <w:rFonts w:cs="Times New Roman"/>
          <w:szCs w:val="22"/>
        </w:rPr>
        <w:t>Digital attendance</w:t>
      </w:r>
    </w:p>
    <w:p w14:paraId="751C6B37" w14:textId="77777777" w:rsidR="00435638" w:rsidRPr="00695553" w:rsidRDefault="00435638" w:rsidP="00EB2D3F">
      <w:pPr>
        <w:pStyle w:val="ListParagraph"/>
        <w:numPr>
          <w:ilvl w:val="0"/>
          <w:numId w:val="122"/>
        </w:numPr>
        <w:spacing w:beforeLines="160" w:before="384" w:afterLines="80" w:after="192"/>
        <w:rPr>
          <w:rFonts w:cs="Times New Roman"/>
          <w:szCs w:val="22"/>
        </w:rPr>
      </w:pPr>
      <w:r w:rsidRPr="00695553">
        <w:rPr>
          <w:rFonts w:cs="Times New Roman"/>
          <w:szCs w:val="22"/>
        </w:rPr>
        <w:t>Attendance reports</w:t>
      </w:r>
    </w:p>
    <w:p w14:paraId="5E4A23B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applicable minimum attendance requirement will be finalized before implementation.</w:t>
      </w:r>
    </w:p>
    <w:p w14:paraId="5D487AA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19.7 Student Discipline</w:t>
      </w:r>
    </w:p>
    <w:p w14:paraId="4095E60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participating in the program will be expected to comply with the academic and disciplinary rules of the institution.</w:t>
      </w:r>
    </w:p>
    <w:p w14:paraId="51A59AF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will communicate applicable institutional rules to participating students and support appropriate discipline during on-campus activities.</w:t>
      </w:r>
    </w:p>
    <w:p w14:paraId="5935DC9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19.8 Academic Calendar Coordination</w:t>
      </w:r>
    </w:p>
    <w:p w14:paraId="025BE91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will communicate relevant academic schedules, examinations, holidays, institutional events, and other dates that may affect program delivery.</w:t>
      </w:r>
    </w:p>
    <w:p w14:paraId="1B0AE51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This information will help JSP Solutions plan training sessions, project reviews, workshops, and other activities appropriately.</w:t>
      </w:r>
    </w:p>
    <w:p w14:paraId="0C0357E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19.9 Project Coordination</w:t>
      </w:r>
    </w:p>
    <w:p w14:paraId="774F503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institution may support project activities by coordinating with student teams and JSP Solutions.</w:t>
      </w:r>
    </w:p>
    <w:p w14:paraId="38C63D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may include:</w:t>
      </w:r>
    </w:p>
    <w:p w14:paraId="2840B52F"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Project allocation</w:t>
      </w:r>
    </w:p>
    <w:p w14:paraId="55739ABF"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Team formation</w:t>
      </w:r>
    </w:p>
    <w:p w14:paraId="4F0486F3"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Project reviews</w:t>
      </w:r>
    </w:p>
    <w:p w14:paraId="7BB9F1E3"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Faculty feedback</w:t>
      </w:r>
    </w:p>
    <w:p w14:paraId="27819AF6"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Progress monitoring</w:t>
      </w:r>
    </w:p>
    <w:p w14:paraId="32228ED5"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Final presentations</w:t>
      </w:r>
    </w:p>
    <w:p w14:paraId="72CE5572" w14:textId="77777777" w:rsidR="00435638" w:rsidRPr="00695553" w:rsidRDefault="00435638" w:rsidP="00EB2D3F">
      <w:pPr>
        <w:pStyle w:val="ListParagraph"/>
        <w:numPr>
          <w:ilvl w:val="0"/>
          <w:numId w:val="123"/>
        </w:numPr>
        <w:spacing w:beforeLines="160" w:before="384" w:afterLines="80" w:after="192"/>
        <w:rPr>
          <w:rFonts w:cs="Times New Roman"/>
          <w:szCs w:val="22"/>
        </w:rPr>
      </w:pPr>
      <w:r w:rsidRPr="00695553">
        <w:rPr>
          <w:rFonts w:cs="Times New Roman"/>
          <w:szCs w:val="22"/>
        </w:rPr>
        <w:t>Project evaluation</w:t>
      </w:r>
    </w:p>
    <w:p w14:paraId="70B0EEF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project evaluation process will be mutually agreed upon.</w:t>
      </w:r>
    </w:p>
    <w:p w14:paraId="4ECCAA5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19.10 Student Communication</w:t>
      </w:r>
    </w:p>
    <w:p w14:paraId="1CAF84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may assist in communicating important program-related information to students, including:</w:t>
      </w:r>
    </w:p>
    <w:p w14:paraId="1468D1C5"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Training schedules</w:t>
      </w:r>
    </w:p>
    <w:p w14:paraId="14442226"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Session timings</w:t>
      </w:r>
    </w:p>
    <w:p w14:paraId="14DECC65"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Attendance requirements</w:t>
      </w:r>
    </w:p>
    <w:p w14:paraId="42540832"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Assignments</w:t>
      </w:r>
    </w:p>
    <w:p w14:paraId="2CCB4746"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Project deadlines</w:t>
      </w:r>
    </w:p>
    <w:p w14:paraId="0D7A0B7E"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Reviews</w:t>
      </w:r>
    </w:p>
    <w:p w14:paraId="1E17AA0E"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Presentations</w:t>
      </w:r>
    </w:p>
    <w:p w14:paraId="0CE3A74B" w14:textId="77777777" w:rsidR="00435638" w:rsidRPr="00695553" w:rsidRDefault="00435638" w:rsidP="00EB2D3F">
      <w:pPr>
        <w:pStyle w:val="ListParagraph"/>
        <w:numPr>
          <w:ilvl w:val="0"/>
          <w:numId w:val="124"/>
        </w:numPr>
        <w:spacing w:beforeLines="160" w:before="384" w:afterLines="80" w:after="192"/>
        <w:rPr>
          <w:rFonts w:cs="Times New Roman"/>
          <w:szCs w:val="22"/>
        </w:rPr>
      </w:pPr>
      <w:r w:rsidRPr="00695553">
        <w:rPr>
          <w:rFonts w:cs="Times New Roman"/>
          <w:szCs w:val="22"/>
        </w:rPr>
        <w:t>Certification requirements</w:t>
      </w:r>
    </w:p>
    <w:p w14:paraId="1495914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19.11 Feedback and Review</w:t>
      </w:r>
    </w:p>
    <w:p w14:paraId="48F44BD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institution may provide periodic feedback regarding:</w:t>
      </w:r>
    </w:p>
    <w:p w14:paraId="5F0EE753"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lastRenderedPageBreak/>
        <w:t>Training quality</w:t>
      </w:r>
    </w:p>
    <w:p w14:paraId="59CD4207"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t>Student participation</w:t>
      </w:r>
    </w:p>
    <w:p w14:paraId="326AEF72"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t>Project progress</w:t>
      </w:r>
    </w:p>
    <w:p w14:paraId="4B70A747"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t>Mentor interaction</w:t>
      </w:r>
    </w:p>
    <w:p w14:paraId="3BCE37D8"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t>Infrastructure</w:t>
      </w:r>
    </w:p>
    <w:p w14:paraId="71412644" w14:textId="77777777" w:rsidR="00435638" w:rsidRPr="00695553" w:rsidRDefault="00435638" w:rsidP="00EB2D3F">
      <w:pPr>
        <w:pStyle w:val="ListParagraph"/>
        <w:numPr>
          <w:ilvl w:val="0"/>
          <w:numId w:val="125"/>
        </w:numPr>
        <w:spacing w:beforeLines="160" w:before="384" w:afterLines="80" w:after="192"/>
        <w:rPr>
          <w:rFonts w:cs="Times New Roman"/>
          <w:szCs w:val="22"/>
        </w:rPr>
      </w:pPr>
      <w:r w:rsidRPr="00695553">
        <w:rPr>
          <w:rFonts w:cs="Times New Roman"/>
          <w:szCs w:val="22"/>
        </w:rPr>
        <w:t>Program administration</w:t>
      </w:r>
    </w:p>
    <w:p w14:paraId="6B6605D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Feedback may be used jointly by the college and JSP Solutions to improve program implementation.</w:t>
      </w:r>
    </w:p>
    <w:p w14:paraId="43FC2FE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19.12 Certification Coordination</w:t>
      </w:r>
    </w:p>
    <w:p w14:paraId="3CC770F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institutional participation or co-certification is agreed upon, the college may coordinate with JSP Solutions regarding:</w:t>
      </w:r>
    </w:p>
    <w:p w14:paraId="4A4478DC" w14:textId="77777777" w:rsidR="00435638" w:rsidRPr="00695553" w:rsidRDefault="00435638" w:rsidP="00EB2D3F">
      <w:pPr>
        <w:pStyle w:val="ListParagraph"/>
        <w:numPr>
          <w:ilvl w:val="0"/>
          <w:numId w:val="126"/>
        </w:numPr>
        <w:spacing w:beforeLines="160" w:before="384" w:afterLines="80" w:after="192"/>
        <w:rPr>
          <w:rFonts w:cs="Times New Roman"/>
          <w:szCs w:val="22"/>
        </w:rPr>
      </w:pPr>
      <w:r w:rsidRPr="00695553">
        <w:rPr>
          <w:rFonts w:cs="Times New Roman"/>
          <w:szCs w:val="22"/>
        </w:rPr>
        <w:t>Certificate format</w:t>
      </w:r>
    </w:p>
    <w:p w14:paraId="3FDD6950" w14:textId="77777777" w:rsidR="00435638" w:rsidRPr="00695553" w:rsidRDefault="00435638" w:rsidP="00EB2D3F">
      <w:pPr>
        <w:pStyle w:val="ListParagraph"/>
        <w:numPr>
          <w:ilvl w:val="0"/>
          <w:numId w:val="126"/>
        </w:numPr>
        <w:spacing w:beforeLines="160" w:before="384" w:afterLines="80" w:after="192"/>
        <w:rPr>
          <w:rFonts w:cs="Times New Roman"/>
          <w:szCs w:val="22"/>
        </w:rPr>
      </w:pPr>
      <w:r w:rsidRPr="00695553">
        <w:rPr>
          <w:rFonts w:cs="Times New Roman"/>
          <w:szCs w:val="22"/>
        </w:rPr>
        <w:t>Student eligibility</w:t>
      </w:r>
    </w:p>
    <w:p w14:paraId="2C1DF04A" w14:textId="77777777" w:rsidR="00435638" w:rsidRPr="00695553" w:rsidRDefault="00435638" w:rsidP="00EB2D3F">
      <w:pPr>
        <w:pStyle w:val="ListParagraph"/>
        <w:numPr>
          <w:ilvl w:val="0"/>
          <w:numId w:val="126"/>
        </w:numPr>
        <w:spacing w:beforeLines="160" w:before="384" w:afterLines="80" w:after="192"/>
        <w:rPr>
          <w:rFonts w:cs="Times New Roman"/>
          <w:szCs w:val="22"/>
        </w:rPr>
      </w:pPr>
      <w:r w:rsidRPr="00695553">
        <w:rPr>
          <w:rFonts w:cs="Times New Roman"/>
          <w:szCs w:val="22"/>
        </w:rPr>
        <w:t>Completion requirements</w:t>
      </w:r>
    </w:p>
    <w:p w14:paraId="139812A3" w14:textId="77777777" w:rsidR="00435638" w:rsidRPr="00695553" w:rsidRDefault="00435638" w:rsidP="00EB2D3F">
      <w:pPr>
        <w:pStyle w:val="ListParagraph"/>
        <w:numPr>
          <w:ilvl w:val="0"/>
          <w:numId w:val="126"/>
        </w:numPr>
        <w:spacing w:beforeLines="160" w:before="384" w:afterLines="80" w:after="192"/>
        <w:rPr>
          <w:rFonts w:cs="Times New Roman"/>
          <w:szCs w:val="22"/>
        </w:rPr>
      </w:pPr>
      <w:r w:rsidRPr="00695553">
        <w:rPr>
          <w:rFonts w:cs="Times New Roman"/>
          <w:szCs w:val="22"/>
        </w:rPr>
        <w:t>Institutional approvals</w:t>
      </w:r>
    </w:p>
    <w:p w14:paraId="4C0FC331" w14:textId="77777777" w:rsidR="00435638" w:rsidRPr="00695553" w:rsidRDefault="00435638" w:rsidP="00EB2D3F">
      <w:pPr>
        <w:pStyle w:val="ListParagraph"/>
        <w:numPr>
          <w:ilvl w:val="0"/>
          <w:numId w:val="126"/>
        </w:numPr>
        <w:spacing w:beforeLines="160" w:before="384" w:afterLines="80" w:after="192"/>
        <w:rPr>
          <w:rFonts w:cs="Times New Roman"/>
          <w:szCs w:val="22"/>
        </w:rPr>
      </w:pPr>
      <w:r w:rsidRPr="00695553">
        <w:rPr>
          <w:rFonts w:cs="Times New Roman"/>
          <w:szCs w:val="22"/>
        </w:rPr>
        <w:t>Signatures or authorized representatives</w:t>
      </w:r>
    </w:p>
    <w:p w14:paraId="13C00FB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co-certification arrangement will be subject to mutual agreement.</w:t>
      </w:r>
    </w:p>
    <w:p w14:paraId="4A26811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19.13 Student Safety and Institutional Policies</w:t>
      </w:r>
    </w:p>
    <w:p w14:paraId="42334B5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On-campus activities will be conducted subject to the institution's applicable policies relating to:</w:t>
      </w:r>
    </w:p>
    <w:p w14:paraId="44DEF9DD"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Campus access</w:t>
      </w:r>
    </w:p>
    <w:p w14:paraId="39246D46"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Student safety</w:t>
      </w:r>
    </w:p>
    <w:p w14:paraId="4580F60A"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Laboratory usage</w:t>
      </w:r>
    </w:p>
    <w:p w14:paraId="7F6BAEC7"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Data access</w:t>
      </w:r>
    </w:p>
    <w:p w14:paraId="611CFDA1"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Internet usage</w:t>
      </w:r>
    </w:p>
    <w:p w14:paraId="303AF4B6"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Discipline</w:t>
      </w:r>
    </w:p>
    <w:p w14:paraId="60CAC12F"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Security</w:t>
      </w:r>
    </w:p>
    <w:p w14:paraId="5D620476" w14:textId="77777777" w:rsidR="00435638" w:rsidRPr="00695553" w:rsidRDefault="00435638" w:rsidP="00EB2D3F">
      <w:pPr>
        <w:pStyle w:val="ListParagraph"/>
        <w:numPr>
          <w:ilvl w:val="0"/>
          <w:numId w:val="127"/>
        </w:numPr>
        <w:spacing w:beforeLines="160" w:before="384" w:afterLines="80" w:after="192"/>
        <w:rPr>
          <w:rFonts w:cs="Times New Roman"/>
          <w:szCs w:val="22"/>
        </w:rPr>
      </w:pPr>
      <w:r w:rsidRPr="00695553">
        <w:rPr>
          <w:rFonts w:cs="Times New Roman"/>
          <w:szCs w:val="22"/>
        </w:rPr>
        <w:t>Other institutional procedures</w:t>
      </w:r>
    </w:p>
    <w:p w14:paraId="1451FB4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trainers and mentors will be expected to follow reasonable institutional requirements applicable to the program.</w:t>
      </w:r>
    </w:p>
    <w:p w14:paraId="2821DFE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19.14 Overall Institutional Responsibility</w:t>
      </w:r>
    </w:p>
    <w:p w14:paraId="3696BC1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college will support the program by providing reasonable coordination, communication, infrastructure where agreed, student participation support, and academic alignment.</w:t>
      </w:r>
    </w:p>
    <w:p w14:paraId="4FB99F4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Both parties will work collaboratively to ensure that the program is implemented in an organized, transparent, and mutually beneficial manner.</w:t>
      </w:r>
    </w:p>
    <w:p w14:paraId="1F20757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3B46DD59"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Fee Structure</w:t>
      </w:r>
    </w:p>
    <w:p w14:paraId="28A682F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JSP Solutions Industry-Integrated Training &amp; Project Program may be offered through different duration and service packages. The applicable fee will depend on the selected program, student strength, duration, facilities, mentorship level, project scope, and additional services.</w:t>
      </w:r>
    </w:p>
    <w:p w14:paraId="16FBEDB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fee structure will be mutually discussed and communicated clearly to the institution and/or students before enrollment.</w:t>
      </w:r>
    </w:p>
    <w:p w14:paraId="59DB5C1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20.1 Program-Based Fee Structure</w:t>
      </w:r>
    </w:p>
    <w:p w14:paraId="4F69040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program categories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045"/>
        <w:gridCol w:w="4787"/>
        <w:gridCol w:w="2189"/>
      </w:tblGrid>
      <w:tr w:rsidR="00435638" w:rsidRPr="00435638" w14:paraId="60CFB09C" w14:textId="77777777" w:rsidTr="003F151A">
        <w:trPr>
          <w:tblCellSpacing w:w="15" w:type="dxa"/>
        </w:trPr>
        <w:tc>
          <w:tcPr>
            <w:tcW w:w="0" w:type="auto"/>
            <w:vAlign w:val="center"/>
            <w:hideMark/>
          </w:tcPr>
          <w:p w14:paraId="0ACC24F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Program</w:t>
            </w:r>
          </w:p>
        </w:tc>
        <w:tc>
          <w:tcPr>
            <w:tcW w:w="0" w:type="auto"/>
            <w:vAlign w:val="center"/>
            <w:hideMark/>
          </w:tcPr>
          <w:p w14:paraId="54B2AF7B"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Duration</w:t>
            </w:r>
          </w:p>
        </w:tc>
        <w:tc>
          <w:tcPr>
            <w:tcW w:w="0" w:type="auto"/>
            <w:vAlign w:val="center"/>
            <w:hideMark/>
          </w:tcPr>
          <w:p w14:paraId="6602F1C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General Structure</w:t>
            </w:r>
          </w:p>
        </w:tc>
        <w:tc>
          <w:tcPr>
            <w:tcW w:w="0" w:type="auto"/>
            <w:vAlign w:val="center"/>
            <w:hideMark/>
          </w:tcPr>
          <w:p w14:paraId="1A022EF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Fee</w:t>
            </w:r>
          </w:p>
        </w:tc>
      </w:tr>
      <w:tr w:rsidR="00435638" w:rsidRPr="00435638" w14:paraId="681A278F" w14:textId="77777777" w:rsidTr="003F151A">
        <w:trPr>
          <w:tblCellSpacing w:w="15" w:type="dxa"/>
        </w:trPr>
        <w:tc>
          <w:tcPr>
            <w:tcW w:w="0" w:type="auto"/>
            <w:vAlign w:val="center"/>
            <w:hideMark/>
          </w:tcPr>
          <w:p w14:paraId="1AB74171"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Starter</w:t>
            </w:r>
          </w:p>
        </w:tc>
        <w:tc>
          <w:tcPr>
            <w:tcW w:w="0" w:type="auto"/>
            <w:vAlign w:val="center"/>
            <w:hideMark/>
          </w:tcPr>
          <w:p w14:paraId="03564DB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2 Months</w:t>
            </w:r>
          </w:p>
        </w:tc>
        <w:tc>
          <w:tcPr>
            <w:tcW w:w="0" w:type="auto"/>
            <w:vAlign w:val="center"/>
            <w:hideMark/>
          </w:tcPr>
          <w:p w14:paraId="20EF374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Foundation + Domain Training + Project</w:t>
            </w:r>
          </w:p>
        </w:tc>
        <w:tc>
          <w:tcPr>
            <w:tcW w:w="0" w:type="auto"/>
            <w:vAlign w:val="center"/>
            <w:hideMark/>
          </w:tcPr>
          <w:p w14:paraId="1428463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be mutually finalized</w:t>
            </w:r>
          </w:p>
        </w:tc>
      </w:tr>
      <w:tr w:rsidR="00435638" w:rsidRPr="00435638" w14:paraId="3867481E" w14:textId="77777777" w:rsidTr="003F151A">
        <w:trPr>
          <w:tblCellSpacing w:w="15" w:type="dxa"/>
        </w:trPr>
        <w:tc>
          <w:tcPr>
            <w:tcW w:w="0" w:type="auto"/>
            <w:vAlign w:val="center"/>
            <w:hideMark/>
          </w:tcPr>
          <w:p w14:paraId="4E6C7DA7"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Professional</w:t>
            </w:r>
          </w:p>
        </w:tc>
        <w:tc>
          <w:tcPr>
            <w:tcW w:w="0" w:type="auto"/>
            <w:vAlign w:val="center"/>
            <w:hideMark/>
          </w:tcPr>
          <w:p w14:paraId="331D4E4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4 Months</w:t>
            </w:r>
          </w:p>
        </w:tc>
        <w:tc>
          <w:tcPr>
            <w:tcW w:w="0" w:type="auto"/>
            <w:vAlign w:val="center"/>
            <w:hideMark/>
          </w:tcPr>
          <w:p w14:paraId="0651C9A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Training + Advanced Domain Learning + Project</w:t>
            </w:r>
          </w:p>
        </w:tc>
        <w:tc>
          <w:tcPr>
            <w:tcW w:w="0" w:type="auto"/>
            <w:vAlign w:val="center"/>
            <w:hideMark/>
          </w:tcPr>
          <w:p w14:paraId="0AB0B6F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be mutually finalized</w:t>
            </w:r>
          </w:p>
        </w:tc>
      </w:tr>
      <w:tr w:rsidR="00435638" w:rsidRPr="00435638" w14:paraId="0973F608" w14:textId="77777777" w:rsidTr="003F151A">
        <w:trPr>
          <w:tblCellSpacing w:w="15" w:type="dxa"/>
        </w:trPr>
        <w:tc>
          <w:tcPr>
            <w:tcW w:w="0" w:type="auto"/>
            <w:vAlign w:val="center"/>
            <w:hideMark/>
          </w:tcPr>
          <w:p w14:paraId="6D467772"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Industry</w:t>
            </w:r>
          </w:p>
        </w:tc>
        <w:tc>
          <w:tcPr>
            <w:tcW w:w="0" w:type="auto"/>
            <w:vAlign w:val="center"/>
            <w:hideMark/>
          </w:tcPr>
          <w:p w14:paraId="4361345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6 Months</w:t>
            </w:r>
          </w:p>
        </w:tc>
        <w:tc>
          <w:tcPr>
            <w:tcW w:w="0" w:type="auto"/>
            <w:vAlign w:val="center"/>
            <w:hideMark/>
          </w:tcPr>
          <w:p w14:paraId="0322DFF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Training + Mentorship + Team Project</w:t>
            </w:r>
          </w:p>
        </w:tc>
        <w:tc>
          <w:tcPr>
            <w:tcW w:w="0" w:type="auto"/>
            <w:vAlign w:val="center"/>
            <w:hideMark/>
          </w:tcPr>
          <w:p w14:paraId="6BF74DE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be mutually finalized</w:t>
            </w:r>
          </w:p>
        </w:tc>
      </w:tr>
      <w:tr w:rsidR="00435638" w:rsidRPr="00435638" w14:paraId="3B64FE23" w14:textId="77777777" w:rsidTr="003F151A">
        <w:trPr>
          <w:tblCellSpacing w:w="15" w:type="dxa"/>
        </w:trPr>
        <w:tc>
          <w:tcPr>
            <w:tcW w:w="0" w:type="auto"/>
            <w:vAlign w:val="center"/>
            <w:hideMark/>
          </w:tcPr>
          <w:p w14:paraId="40B23EFD"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Advanced</w:t>
            </w:r>
          </w:p>
        </w:tc>
        <w:tc>
          <w:tcPr>
            <w:tcW w:w="0" w:type="auto"/>
            <w:vAlign w:val="center"/>
            <w:hideMark/>
          </w:tcPr>
          <w:p w14:paraId="11273E9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8 Months</w:t>
            </w:r>
          </w:p>
        </w:tc>
        <w:tc>
          <w:tcPr>
            <w:tcW w:w="0" w:type="auto"/>
            <w:vAlign w:val="center"/>
            <w:hideMark/>
          </w:tcPr>
          <w:p w14:paraId="2998CFB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Extended Training + Industry Mentorship + Project</w:t>
            </w:r>
          </w:p>
        </w:tc>
        <w:tc>
          <w:tcPr>
            <w:tcW w:w="0" w:type="auto"/>
            <w:vAlign w:val="center"/>
            <w:hideMark/>
          </w:tcPr>
          <w:p w14:paraId="666492E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be mutually finalized</w:t>
            </w:r>
          </w:p>
        </w:tc>
      </w:tr>
      <w:tr w:rsidR="00435638" w:rsidRPr="00435638" w14:paraId="13A86660" w14:textId="77777777" w:rsidTr="003F151A">
        <w:trPr>
          <w:tblCellSpacing w:w="15" w:type="dxa"/>
        </w:trPr>
        <w:tc>
          <w:tcPr>
            <w:tcW w:w="0" w:type="auto"/>
            <w:vAlign w:val="center"/>
            <w:hideMark/>
          </w:tcPr>
          <w:p w14:paraId="2C766A78"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Extended</w:t>
            </w:r>
          </w:p>
        </w:tc>
        <w:tc>
          <w:tcPr>
            <w:tcW w:w="0" w:type="auto"/>
            <w:vAlign w:val="center"/>
            <w:hideMark/>
          </w:tcPr>
          <w:p w14:paraId="55DF4AB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12 Months</w:t>
            </w:r>
          </w:p>
        </w:tc>
        <w:tc>
          <w:tcPr>
            <w:tcW w:w="0" w:type="auto"/>
            <w:vAlign w:val="center"/>
            <w:hideMark/>
          </w:tcPr>
          <w:p w14:paraId="724164F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Long-Term Training + Advanced Projects + Mentorship</w:t>
            </w:r>
          </w:p>
        </w:tc>
        <w:tc>
          <w:tcPr>
            <w:tcW w:w="0" w:type="auto"/>
            <w:vAlign w:val="center"/>
            <w:hideMark/>
          </w:tcPr>
          <w:p w14:paraId="51CBD49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To be mutually finalized</w:t>
            </w:r>
          </w:p>
        </w:tc>
      </w:tr>
    </w:tbl>
    <w:p w14:paraId="3E6C347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above durations and structures may be customized according to institutional requirements.</w:t>
      </w:r>
    </w:p>
    <w:p w14:paraId="58256690"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20.2 Core Program Fee</w:t>
      </w:r>
    </w:p>
    <w:p w14:paraId="2DDC780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Core Program fee may cover the agreed standard services included in the selected program.</w:t>
      </w:r>
    </w:p>
    <w:p w14:paraId="7DF59CF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Depending on the package, the Core Program may include:</w:t>
      </w:r>
    </w:p>
    <w:p w14:paraId="52931282"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Student orientation</w:t>
      </w:r>
    </w:p>
    <w:p w14:paraId="6F39E55B"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On-campus training</w:t>
      </w:r>
    </w:p>
    <w:p w14:paraId="1B20D5FD"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Online domain training</w:t>
      </w:r>
    </w:p>
    <w:p w14:paraId="55BDFD30"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Assignments</w:t>
      </w:r>
    </w:p>
    <w:p w14:paraId="74A6EFB4"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Practical sessions</w:t>
      </w:r>
    </w:p>
    <w:p w14:paraId="4346C15B"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Project development</w:t>
      </w:r>
    </w:p>
    <w:p w14:paraId="0C74885E"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Project mentoring</w:t>
      </w:r>
    </w:p>
    <w:p w14:paraId="6DA03C7C"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Project reviews</w:t>
      </w:r>
    </w:p>
    <w:p w14:paraId="373D660C"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Assessments</w:t>
      </w:r>
    </w:p>
    <w:p w14:paraId="49809DB8"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Final project presentation</w:t>
      </w:r>
    </w:p>
    <w:p w14:paraId="662F80FF" w14:textId="77777777" w:rsidR="00435638" w:rsidRPr="00695553" w:rsidRDefault="00435638" w:rsidP="00EB2D3F">
      <w:pPr>
        <w:pStyle w:val="ListParagraph"/>
        <w:numPr>
          <w:ilvl w:val="0"/>
          <w:numId w:val="128"/>
        </w:numPr>
        <w:spacing w:beforeLines="160" w:before="384" w:afterLines="80" w:after="192"/>
        <w:rPr>
          <w:rFonts w:cs="Times New Roman"/>
          <w:szCs w:val="22"/>
        </w:rPr>
      </w:pPr>
      <w:r w:rsidRPr="00695553">
        <w:rPr>
          <w:rFonts w:cs="Times New Roman"/>
          <w:szCs w:val="22"/>
        </w:rPr>
        <w:t>Completion certification</w:t>
      </w:r>
    </w:p>
    <w:p w14:paraId="477498B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inclusions will be specified in the final commercial proposal or agreement.</w:t>
      </w:r>
    </w:p>
    <w:p w14:paraId="5F139BC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20.3 Enhanced Facility Charges</w:t>
      </w:r>
    </w:p>
    <w:p w14:paraId="0E4B8EA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Additional facilities may be offered separately depending on student requirements and availability.</w:t>
      </w:r>
    </w:p>
    <w:p w14:paraId="03ABD44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additional services include:</w:t>
      </w:r>
    </w:p>
    <w:p w14:paraId="71FBE2E3"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Individual computer access</w:t>
      </w:r>
    </w:p>
    <w:p w14:paraId="673C0DA8"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Individual laptop access</w:t>
      </w:r>
    </w:p>
    <w:p w14:paraId="05E4D527"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Dedicated computer facilities</w:t>
      </w:r>
    </w:p>
    <w:p w14:paraId="36D1FAF5"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Additional mentor sessions</w:t>
      </w:r>
    </w:p>
    <w:p w14:paraId="30954EEA"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Additional project reviews</w:t>
      </w:r>
    </w:p>
    <w:p w14:paraId="6B012C8A"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Advanced project support</w:t>
      </w:r>
    </w:p>
    <w:p w14:paraId="2716998E"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Additional workshops</w:t>
      </w:r>
    </w:p>
    <w:p w14:paraId="290D93F6"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Specialized learning materials</w:t>
      </w:r>
    </w:p>
    <w:p w14:paraId="08F200C3" w14:textId="77777777" w:rsidR="00435638" w:rsidRPr="00695553" w:rsidRDefault="00435638" w:rsidP="00EB2D3F">
      <w:pPr>
        <w:pStyle w:val="ListParagraph"/>
        <w:numPr>
          <w:ilvl w:val="0"/>
          <w:numId w:val="129"/>
        </w:numPr>
        <w:spacing w:beforeLines="160" w:before="384" w:afterLines="80" w:after="192"/>
        <w:rPr>
          <w:rFonts w:cs="Times New Roman"/>
          <w:szCs w:val="22"/>
        </w:rPr>
      </w:pPr>
      <w:r w:rsidRPr="00695553">
        <w:rPr>
          <w:rFonts w:cs="Times New Roman"/>
          <w:szCs w:val="22"/>
        </w:rPr>
        <w:t>Extended technical support</w:t>
      </w:r>
    </w:p>
    <w:p w14:paraId="4713FBC0"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applicable additional charges will be communicated before students or the institution opts for the relevant service.</w:t>
      </w:r>
    </w:p>
    <w:p w14:paraId="64ADD67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20.4 Computer and Laboratory Charges</w:t>
      </w:r>
    </w:p>
    <w:p w14:paraId="7C091AF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Where computer facilities are not included in the selected program, JSP Solutions may offer them as an additional paid facility.</w:t>
      </w:r>
    </w:p>
    <w:p w14:paraId="045BAAF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applicable charges may depend on:</w:t>
      </w:r>
    </w:p>
    <w:p w14:paraId="4BBA21FD"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Number of students</w:t>
      </w:r>
    </w:p>
    <w:p w14:paraId="3EB6CE76"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Number of computers required</w:t>
      </w:r>
    </w:p>
    <w:p w14:paraId="061B5FC2"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Duration of access</w:t>
      </w:r>
    </w:p>
    <w:p w14:paraId="6335559D"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Software requirements</w:t>
      </w:r>
    </w:p>
    <w:p w14:paraId="10225476"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Laboratory requirements</w:t>
      </w:r>
    </w:p>
    <w:p w14:paraId="100EDFFA" w14:textId="77777777" w:rsidR="00435638" w:rsidRPr="00695553" w:rsidRDefault="00435638" w:rsidP="00EB2D3F">
      <w:pPr>
        <w:pStyle w:val="ListParagraph"/>
        <w:numPr>
          <w:ilvl w:val="0"/>
          <w:numId w:val="130"/>
        </w:numPr>
        <w:spacing w:beforeLines="160" w:before="384" w:afterLines="80" w:after="192"/>
        <w:rPr>
          <w:rFonts w:cs="Times New Roman"/>
          <w:szCs w:val="22"/>
        </w:rPr>
      </w:pPr>
      <w:r w:rsidRPr="00695553">
        <w:rPr>
          <w:rFonts w:cs="Times New Roman"/>
          <w:szCs w:val="22"/>
        </w:rPr>
        <w:t>Project requirements</w:t>
      </w:r>
    </w:p>
    <w:p w14:paraId="25B33AA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specifications and charges will be communicated separately.</w:t>
      </w:r>
    </w:p>
    <w:p w14:paraId="67DD374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20.5 Learning Material Charges</w:t>
      </w:r>
    </w:p>
    <w:p w14:paraId="2C9DDA1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Standard digital learning materials may be included where specified in the selected package.</w:t>
      </w:r>
    </w:p>
    <w:p w14:paraId="3EC4422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Physical, specialized, licensed, or additional learning materials may carry separate charges where applicable.</w:t>
      </w:r>
    </w:p>
    <w:p w14:paraId="0A2B9D6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charges will be communicated in advance.</w:t>
      </w:r>
    </w:p>
    <w:p w14:paraId="464339B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20.6 Additional Mentor Sessions</w:t>
      </w:r>
    </w:p>
    <w:p w14:paraId="1C09D02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selected package may specify a particular number or frequency of mentor sessions.</w:t>
      </w:r>
    </w:p>
    <w:p w14:paraId="3F8394F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Additional mentor sessions beyond the agreed package may be offered subject to:</w:t>
      </w:r>
    </w:p>
    <w:p w14:paraId="35F6293C" w14:textId="77777777" w:rsidR="00435638" w:rsidRPr="00695553" w:rsidRDefault="00435638" w:rsidP="00EB2D3F">
      <w:pPr>
        <w:pStyle w:val="ListParagraph"/>
        <w:numPr>
          <w:ilvl w:val="0"/>
          <w:numId w:val="131"/>
        </w:numPr>
        <w:spacing w:beforeLines="160" w:before="384" w:afterLines="80" w:after="192"/>
        <w:rPr>
          <w:rFonts w:cs="Times New Roman"/>
          <w:szCs w:val="22"/>
        </w:rPr>
      </w:pPr>
      <w:r w:rsidRPr="00695553">
        <w:rPr>
          <w:rFonts w:cs="Times New Roman"/>
          <w:szCs w:val="22"/>
        </w:rPr>
        <w:t>Mentor availability</w:t>
      </w:r>
    </w:p>
    <w:p w14:paraId="3F98BF69" w14:textId="77777777" w:rsidR="00435638" w:rsidRPr="00695553" w:rsidRDefault="00435638" w:rsidP="00EB2D3F">
      <w:pPr>
        <w:pStyle w:val="ListParagraph"/>
        <w:numPr>
          <w:ilvl w:val="0"/>
          <w:numId w:val="131"/>
        </w:numPr>
        <w:spacing w:beforeLines="160" w:before="384" w:afterLines="80" w:after="192"/>
        <w:rPr>
          <w:rFonts w:cs="Times New Roman"/>
          <w:szCs w:val="22"/>
        </w:rPr>
      </w:pPr>
      <w:r w:rsidRPr="00695553">
        <w:rPr>
          <w:rFonts w:cs="Times New Roman"/>
          <w:szCs w:val="22"/>
        </w:rPr>
        <w:t>Domain requirements</w:t>
      </w:r>
    </w:p>
    <w:p w14:paraId="61F3E61A" w14:textId="77777777" w:rsidR="00435638" w:rsidRPr="00695553" w:rsidRDefault="00435638" w:rsidP="00EB2D3F">
      <w:pPr>
        <w:pStyle w:val="ListParagraph"/>
        <w:numPr>
          <w:ilvl w:val="0"/>
          <w:numId w:val="131"/>
        </w:numPr>
        <w:spacing w:beforeLines="160" w:before="384" w:afterLines="80" w:after="192"/>
        <w:rPr>
          <w:rFonts w:cs="Times New Roman"/>
          <w:szCs w:val="22"/>
        </w:rPr>
      </w:pPr>
      <w:r w:rsidRPr="00695553">
        <w:rPr>
          <w:rFonts w:cs="Times New Roman"/>
          <w:szCs w:val="22"/>
        </w:rPr>
        <w:t>Session duration</w:t>
      </w:r>
    </w:p>
    <w:p w14:paraId="64CF4DCF" w14:textId="77777777" w:rsidR="00435638" w:rsidRPr="00695553" w:rsidRDefault="00435638" w:rsidP="00EB2D3F">
      <w:pPr>
        <w:pStyle w:val="ListParagraph"/>
        <w:numPr>
          <w:ilvl w:val="0"/>
          <w:numId w:val="131"/>
        </w:numPr>
        <w:spacing w:beforeLines="160" w:before="384" w:afterLines="80" w:after="192"/>
        <w:rPr>
          <w:rFonts w:cs="Times New Roman"/>
          <w:szCs w:val="22"/>
        </w:rPr>
      </w:pPr>
      <w:r w:rsidRPr="00695553">
        <w:rPr>
          <w:rFonts w:cs="Times New Roman"/>
          <w:szCs w:val="22"/>
        </w:rPr>
        <w:t>Student strength</w:t>
      </w:r>
    </w:p>
    <w:p w14:paraId="7FE8DA48" w14:textId="77777777" w:rsidR="00435638" w:rsidRPr="00695553" w:rsidRDefault="00435638" w:rsidP="00EB2D3F">
      <w:pPr>
        <w:pStyle w:val="ListParagraph"/>
        <w:numPr>
          <w:ilvl w:val="0"/>
          <w:numId w:val="131"/>
        </w:numPr>
        <w:spacing w:beforeLines="160" w:before="384" w:afterLines="80" w:after="192"/>
        <w:rPr>
          <w:rFonts w:cs="Times New Roman"/>
          <w:szCs w:val="22"/>
        </w:rPr>
      </w:pPr>
      <w:r w:rsidRPr="00695553">
        <w:rPr>
          <w:rFonts w:cs="Times New Roman"/>
          <w:szCs w:val="22"/>
        </w:rPr>
        <w:t>Applicable additional charges</w:t>
      </w:r>
    </w:p>
    <w:p w14:paraId="230B056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additional charges will be communicated before confirmation.</w:t>
      </w:r>
    </w:p>
    <w:p w14:paraId="78DBF77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20.7 Workshops and Hackathons</w:t>
      </w:r>
    </w:p>
    <w:p w14:paraId="29B0A9E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Workshops, seminars, bootcamps, and hackathons may either be included within a selected package or offered as separate activities.</w:t>
      </w:r>
    </w:p>
    <w:p w14:paraId="7971F21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separate charges apply, the institution or students will be informed in advance regarding:</w:t>
      </w:r>
    </w:p>
    <w:p w14:paraId="2360E533"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Activity</w:t>
      </w:r>
    </w:p>
    <w:p w14:paraId="574599C9"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Duration</w:t>
      </w:r>
    </w:p>
    <w:p w14:paraId="2429A011"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Number of participants</w:t>
      </w:r>
    </w:p>
    <w:p w14:paraId="6BEE832A"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Facilities</w:t>
      </w:r>
    </w:p>
    <w:p w14:paraId="382ADE0A"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Deliverables</w:t>
      </w:r>
    </w:p>
    <w:p w14:paraId="5F95022B" w14:textId="77777777" w:rsidR="00435638" w:rsidRPr="00695553" w:rsidRDefault="00435638" w:rsidP="00EB2D3F">
      <w:pPr>
        <w:pStyle w:val="ListParagraph"/>
        <w:numPr>
          <w:ilvl w:val="0"/>
          <w:numId w:val="132"/>
        </w:numPr>
        <w:spacing w:beforeLines="160" w:before="384" w:afterLines="80" w:after="192"/>
        <w:rPr>
          <w:rFonts w:cs="Times New Roman"/>
          <w:szCs w:val="22"/>
        </w:rPr>
      </w:pPr>
      <w:r w:rsidRPr="00695553">
        <w:rPr>
          <w:rFonts w:cs="Times New Roman"/>
          <w:szCs w:val="22"/>
        </w:rPr>
        <w:t>Applicable fee</w:t>
      </w:r>
    </w:p>
    <w:p w14:paraId="728111F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20.8 Project-Specific Charges</w:t>
      </w:r>
    </w:p>
    <w:p w14:paraId="5C9B5BF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Projects requiring specialized infrastructure, third-party services, licensed software, hardware, cloud resources, or other external resources may involve additional costs.</w:t>
      </w:r>
    </w:p>
    <w:p w14:paraId="4F23085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requirements will be identified and communicated before the relevant project activity is undertaken.</w:t>
      </w:r>
    </w:p>
    <w:p w14:paraId="0E03B8A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not be expected to incur additional charges without prior communication regarding the applicable requirement and cost.</w:t>
      </w:r>
    </w:p>
    <w:p w14:paraId="3FCF268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20.9 Payment Structure</w:t>
      </w:r>
    </w:p>
    <w:p w14:paraId="0906A0D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payment schedule may be mutually agreed upon between JSP Solutions and the partner institution or, where applicable, between JSP Solutions and participating students.</w:t>
      </w:r>
    </w:p>
    <w:p w14:paraId="5E54A1E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Possible payment arrangements may include:</w:t>
      </w:r>
    </w:p>
    <w:p w14:paraId="6FD51B26"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Full payment before program commencement</w:t>
      </w:r>
    </w:p>
    <w:p w14:paraId="5D7F6C07"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Installment-based payment</w:t>
      </w:r>
    </w:p>
    <w:p w14:paraId="7C601FAE"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Semester-based payment</w:t>
      </w:r>
    </w:p>
    <w:p w14:paraId="0EAC5FEF"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Stage-based payment</w:t>
      </w:r>
    </w:p>
    <w:p w14:paraId="05E901E9"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Institution-coordinated payment</w:t>
      </w:r>
    </w:p>
    <w:p w14:paraId="56FAEFF4" w14:textId="77777777" w:rsidR="00435638" w:rsidRPr="00695553" w:rsidRDefault="00435638" w:rsidP="00EB2D3F">
      <w:pPr>
        <w:pStyle w:val="ListParagraph"/>
        <w:numPr>
          <w:ilvl w:val="0"/>
          <w:numId w:val="133"/>
        </w:numPr>
        <w:spacing w:beforeLines="160" w:before="384" w:afterLines="80" w:after="192"/>
        <w:rPr>
          <w:rFonts w:cs="Times New Roman"/>
          <w:szCs w:val="22"/>
        </w:rPr>
      </w:pPr>
      <w:r w:rsidRPr="00695553">
        <w:rPr>
          <w:rFonts w:cs="Times New Roman"/>
          <w:szCs w:val="22"/>
        </w:rPr>
        <w:t>Other mutually agreed arrangements</w:t>
      </w:r>
    </w:p>
    <w:p w14:paraId="73D459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payment schedule will be specified in the applicable commercial proposal, invoice, or agreement.</w:t>
      </w:r>
    </w:p>
    <w:p w14:paraId="346EF98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20.10 Fee Transparency</w:t>
      </w:r>
    </w:p>
    <w:p w14:paraId="2066ACF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communicate the applicable charges clearly before enrollment.</w:t>
      </w:r>
    </w:p>
    <w:p w14:paraId="1E0772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fee communication may specify:</w:t>
      </w:r>
    </w:p>
    <w:p w14:paraId="1EAE43A6"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Program duration</w:t>
      </w:r>
    </w:p>
    <w:p w14:paraId="1E65E743"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Included services</w:t>
      </w:r>
    </w:p>
    <w:p w14:paraId="4665B268"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Number of sessions</w:t>
      </w:r>
    </w:p>
    <w:p w14:paraId="467A1B0B"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Mentorship scope</w:t>
      </w:r>
    </w:p>
    <w:p w14:paraId="556C57FA"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Project support</w:t>
      </w:r>
    </w:p>
    <w:p w14:paraId="3877E9A3"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Computer facilities</w:t>
      </w:r>
    </w:p>
    <w:p w14:paraId="6B4AE78E"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Learning materials</w:t>
      </w:r>
    </w:p>
    <w:p w14:paraId="33A22E85"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Workshops</w:t>
      </w:r>
    </w:p>
    <w:p w14:paraId="6FDF6893"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Additional services</w:t>
      </w:r>
    </w:p>
    <w:p w14:paraId="68BBBB72"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Applicable taxes, if any</w:t>
      </w:r>
    </w:p>
    <w:p w14:paraId="051301EC"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Payment schedule</w:t>
      </w:r>
    </w:p>
    <w:p w14:paraId="453D77BA" w14:textId="77777777" w:rsidR="00435638" w:rsidRPr="00695553" w:rsidRDefault="00435638" w:rsidP="00EB2D3F">
      <w:pPr>
        <w:pStyle w:val="ListParagraph"/>
        <w:numPr>
          <w:ilvl w:val="0"/>
          <w:numId w:val="134"/>
        </w:numPr>
        <w:spacing w:beforeLines="160" w:before="384" w:afterLines="80" w:after="192"/>
        <w:rPr>
          <w:rFonts w:cs="Times New Roman"/>
          <w:szCs w:val="22"/>
        </w:rPr>
      </w:pPr>
      <w:r w:rsidRPr="00695553">
        <w:rPr>
          <w:rFonts w:cs="Times New Roman"/>
          <w:szCs w:val="22"/>
        </w:rPr>
        <w:t>Other applicable terms</w:t>
      </w:r>
    </w:p>
    <w:p w14:paraId="6226EED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20.11 No Uncommunicated Charges</w:t>
      </w:r>
    </w:p>
    <w:p w14:paraId="0AA67B6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optional facility or service involving an additional cost should be communicated to the institution and/or students before the service is selected or provided.</w:t>
      </w:r>
    </w:p>
    <w:p w14:paraId="2FD85C6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is intended to maintain transparency and ensure that students and the institution understand the financial scope of the selected program.</w:t>
      </w:r>
    </w:p>
    <w:p w14:paraId="1A5DDAA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20.12 Final Commercial Proposal</w:t>
      </w:r>
    </w:p>
    <w:p w14:paraId="1D99D61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fee structure, package inclusions, payment terms, applicable facilities, and additional service charges will be documented in the commercial proposal and/or collaboration agreement mutually accepted by JSP Solutions and the partner institution.</w:t>
      </w:r>
    </w:p>
    <w:p w14:paraId="31B7FF2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7AC3AB11"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Certification</w:t>
      </w:r>
    </w:p>
    <w:p w14:paraId="3F86A4B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provide applicable completion certification or documentation to students who successfully complete the requirements of the selected Industry-Integrated Training &amp; Project Program.</w:t>
      </w:r>
    </w:p>
    <w:p w14:paraId="2B69A59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certification process is intended to formally recognize the student's participation, training, practical project work, and successful completion of the applicable program requirements.</w:t>
      </w:r>
    </w:p>
    <w:p w14:paraId="0F01A88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21.1 Eligibility for Certification</w:t>
      </w:r>
    </w:p>
    <w:p w14:paraId="4DAA4E3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be eligible for certification upon satisfying the requirements applicable to their selected program.</w:t>
      </w:r>
    </w:p>
    <w:p w14:paraId="1988007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These requirements may include:</w:t>
      </w:r>
    </w:p>
    <w:p w14:paraId="118645E0"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Required attendance</w:t>
      </w:r>
    </w:p>
    <w:p w14:paraId="67334CC8"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Participation in training sessions</w:t>
      </w:r>
    </w:p>
    <w:p w14:paraId="36158D84"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Completion of assignments</w:t>
      </w:r>
    </w:p>
    <w:p w14:paraId="73E2DA44"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Completion of required practical activities</w:t>
      </w:r>
    </w:p>
    <w:p w14:paraId="60DC5052"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Participation in project development</w:t>
      </w:r>
    </w:p>
    <w:p w14:paraId="7F025019"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Project submission</w:t>
      </w:r>
    </w:p>
    <w:p w14:paraId="16C7C805"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Final project presentation</w:t>
      </w:r>
    </w:p>
    <w:p w14:paraId="095121E4"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Completion of applicable assessments</w:t>
      </w:r>
    </w:p>
    <w:p w14:paraId="088DD28A" w14:textId="77777777" w:rsidR="00435638" w:rsidRPr="00695553" w:rsidRDefault="00435638" w:rsidP="00EB2D3F">
      <w:pPr>
        <w:pStyle w:val="ListParagraph"/>
        <w:numPr>
          <w:ilvl w:val="0"/>
          <w:numId w:val="135"/>
        </w:numPr>
        <w:spacing w:beforeLines="160" w:before="384" w:afterLines="80" w:after="192"/>
        <w:rPr>
          <w:rFonts w:cs="Times New Roman"/>
          <w:szCs w:val="22"/>
        </w:rPr>
      </w:pPr>
      <w:r w:rsidRPr="00695553">
        <w:rPr>
          <w:rFonts w:cs="Times New Roman"/>
          <w:szCs w:val="22"/>
        </w:rPr>
        <w:t>Other mutually agreed requirements</w:t>
      </w:r>
    </w:p>
    <w:p w14:paraId="43D2C0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certification criteria will be communicated to students before or at the beginning of the program.</w:t>
      </w:r>
    </w:p>
    <w:p w14:paraId="0721EDE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21.2 Nature of Certification</w:t>
      </w:r>
    </w:p>
    <w:p w14:paraId="3BB0CC6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certificate will accurately represent the nature of the student's participation and completion.</w:t>
      </w:r>
    </w:p>
    <w:p w14:paraId="089E4D3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Depending on the selected program, the certification may recognize:</w:t>
      </w:r>
    </w:p>
    <w:p w14:paraId="3C04B02A"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t>Training participation</w:t>
      </w:r>
    </w:p>
    <w:p w14:paraId="1AE700CB"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t>Domain-specific learning</w:t>
      </w:r>
    </w:p>
    <w:p w14:paraId="2B1634CE"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t>Practical project participation</w:t>
      </w:r>
    </w:p>
    <w:p w14:paraId="0DF47A23"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t>Industry mentorship</w:t>
      </w:r>
    </w:p>
    <w:p w14:paraId="76FE4623"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lastRenderedPageBreak/>
        <w:t>Project completion</w:t>
      </w:r>
    </w:p>
    <w:p w14:paraId="13D59A1D" w14:textId="77777777" w:rsidR="00435638" w:rsidRPr="00695553" w:rsidRDefault="00435638" w:rsidP="00EB2D3F">
      <w:pPr>
        <w:pStyle w:val="ListParagraph"/>
        <w:numPr>
          <w:ilvl w:val="0"/>
          <w:numId w:val="136"/>
        </w:numPr>
        <w:spacing w:beforeLines="160" w:before="384" w:afterLines="80" w:after="192"/>
        <w:rPr>
          <w:rFonts w:cs="Times New Roman"/>
          <w:szCs w:val="22"/>
        </w:rPr>
      </w:pPr>
      <w:r w:rsidRPr="00695553">
        <w:rPr>
          <w:rFonts w:cs="Times New Roman"/>
          <w:szCs w:val="22"/>
        </w:rPr>
        <w:t>Program completion</w:t>
      </w:r>
    </w:p>
    <w:p w14:paraId="0486058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wording and format will depend on the applicable program.</w:t>
      </w:r>
    </w:p>
    <w:p w14:paraId="248DFDD5"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21.3 Certificate Information</w:t>
      </w:r>
    </w:p>
    <w:p w14:paraId="764F914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certificate may contain relevant information such as:</w:t>
      </w:r>
    </w:p>
    <w:p w14:paraId="6585DDEF"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Student name</w:t>
      </w:r>
    </w:p>
    <w:p w14:paraId="5BA0050C"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Institution name</w:t>
      </w:r>
    </w:p>
    <w:p w14:paraId="24EE746E"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Program title</w:t>
      </w:r>
    </w:p>
    <w:p w14:paraId="6AF555FB"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Training/project domain</w:t>
      </w:r>
    </w:p>
    <w:p w14:paraId="60F07CF6"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Program duration</w:t>
      </w:r>
    </w:p>
    <w:p w14:paraId="04F6D019"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Project title, where applicable</w:t>
      </w:r>
    </w:p>
    <w:p w14:paraId="0B9A03AF"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Date of completion</w:t>
      </w:r>
    </w:p>
    <w:p w14:paraId="2E8C17AF"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Certificate identification number, where applicable</w:t>
      </w:r>
    </w:p>
    <w:p w14:paraId="4F755683"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Authorized signatures</w:t>
      </w:r>
    </w:p>
    <w:p w14:paraId="6384B36F" w14:textId="77777777" w:rsidR="00435638" w:rsidRPr="00695553" w:rsidRDefault="00435638" w:rsidP="00EB2D3F">
      <w:pPr>
        <w:pStyle w:val="ListParagraph"/>
        <w:numPr>
          <w:ilvl w:val="0"/>
          <w:numId w:val="137"/>
        </w:numPr>
        <w:spacing w:beforeLines="160" w:before="384" w:afterLines="80" w:after="192"/>
        <w:rPr>
          <w:rFonts w:cs="Times New Roman"/>
          <w:szCs w:val="22"/>
        </w:rPr>
      </w:pPr>
      <w:r w:rsidRPr="00695553">
        <w:rPr>
          <w:rFonts w:cs="Times New Roman"/>
          <w:szCs w:val="22"/>
        </w:rPr>
        <w:t>JSP Solutions details</w:t>
      </w:r>
    </w:p>
    <w:p w14:paraId="74E48CF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certificate format may be mutually reviewed and agreed upon with the partner institution.</w:t>
      </w:r>
    </w:p>
    <w:p w14:paraId="7F0142F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21.4 Institutional Co-Certification</w:t>
      </w:r>
    </w:p>
    <w:p w14:paraId="6E73BA9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Where the partner institution wishes to participate in certification, JSP Solutions may discuss an appropriate </w:t>
      </w:r>
      <w:r w:rsidRPr="00435638">
        <w:rPr>
          <w:rFonts w:cs="Times New Roman"/>
          <w:b/>
          <w:bCs/>
          <w:szCs w:val="22"/>
        </w:rPr>
        <w:t>joint or co-certification format</w:t>
      </w:r>
      <w:r w:rsidRPr="00435638">
        <w:rPr>
          <w:rFonts w:cs="Times New Roman"/>
          <w:szCs w:val="22"/>
        </w:rPr>
        <w:t xml:space="preserve"> with the college.</w:t>
      </w:r>
    </w:p>
    <w:p w14:paraId="68CA85E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an arrangement may include:</w:t>
      </w:r>
    </w:p>
    <w:p w14:paraId="3C80C92A"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Institution name</w:t>
      </w:r>
    </w:p>
    <w:p w14:paraId="33B21199"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JSP Solutions name</w:t>
      </w:r>
    </w:p>
    <w:p w14:paraId="5159DD0B"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Authorized representatives</w:t>
      </w:r>
    </w:p>
    <w:p w14:paraId="7F81CD41"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Mutually agreed certificate wording</w:t>
      </w:r>
    </w:p>
    <w:p w14:paraId="31AC23C9"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Institutional approval requirements</w:t>
      </w:r>
    </w:p>
    <w:p w14:paraId="33E5A286" w14:textId="77777777" w:rsidR="00435638" w:rsidRPr="00695553" w:rsidRDefault="00435638" w:rsidP="00EB2D3F">
      <w:pPr>
        <w:pStyle w:val="ListParagraph"/>
        <w:numPr>
          <w:ilvl w:val="0"/>
          <w:numId w:val="138"/>
        </w:numPr>
        <w:spacing w:beforeLines="160" w:before="384" w:afterLines="80" w:after="192"/>
        <w:rPr>
          <w:rFonts w:cs="Times New Roman"/>
          <w:szCs w:val="22"/>
        </w:rPr>
      </w:pPr>
      <w:r w:rsidRPr="00695553">
        <w:rPr>
          <w:rFonts w:cs="Times New Roman"/>
          <w:szCs w:val="22"/>
        </w:rPr>
        <w:t>Applicable completion criteria</w:t>
      </w:r>
    </w:p>
    <w:p w14:paraId="0B98B39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Any co-certification arrangement will be subject to mutual written agreement and applicable institutional policies.</w:t>
      </w:r>
    </w:p>
    <w:p w14:paraId="7C2F6C1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21.5 Project Completion Recognition</w:t>
      </w:r>
    </w:p>
    <w:p w14:paraId="4251C6C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appropriate, students may receive documentation recognizing their participation in project development.</w:t>
      </w:r>
    </w:p>
    <w:p w14:paraId="5644A5C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Such documentation may identify:</w:t>
      </w:r>
    </w:p>
    <w:p w14:paraId="22988E13"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Project title</w:t>
      </w:r>
    </w:p>
    <w:p w14:paraId="518F2D04"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Student role</w:t>
      </w:r>
    </w:p>
    <w:p w14:paraId="7CBEE28B"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Project team</w:t>
      </w:r>
    </w:p>
    <w:p w14:paraId="4205E482"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Domain</w:t>
      </w:r>
    </w:p>
    <w:p w14:paraId="771C2C5C"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Technologies used</w:t>
      </w:r>
    </w:p>
    <w:p w14:paraId="0EDEBD29"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Project duration</w:t>
      </w:r>
    </w:p>
    <w:p w14:paraId="120B8B90" w14:textId="77777777" w:rsidR="00435638" w:rsidRPr="00695553" w:rsidRDefault="00435638" w:rsidP="00EB2D3F">
      <w:pPr>
        <w:pStyle w:val="ListParagraph"/>
        <w:numPr>
          <w:ilvl w:val="0"/>
          <w:numId w:val="139"/>
        </w:numPr>
        <w:spacing w:beforeLines="160" w:before="384" w:afterLines="80" w:after="192"/>
        <w:rPr>
          <w:rFonts w:cs="Times New Roman"/>
          <w:szCs w:val="22"/>
        </w:rPr>
      </w:pPr>
      <w:r w:rsidRPr="00695553">
        <w:rPr>
          <w:rFonts w:cs="Times New Roman"/>
          <w:szCs w:val="22"/>
        </w:rPr>
        <w:t>Completion status</w:t>
      </w:r>
    </w:p>
    <w:p w14:paraId="5FF5D99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information provided will be based on the actual student participation and applicable program records.</w:t>
      </w:r>
    </w:p>
    <w:p w14:paraId="75A98497"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21.6 Digital Certification</w:t>
      </w:r>
    </w:p>
    <w:p w14:paraId="035096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supported by the applicable program, digital certificates or electronic completion documentation may be provided.</w:t>
      </w:r>
    </w:p>
    <w:p w14:paraId="4598907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Digital certification may enable students to retain and share their completion record as part of their professional portfolio.</w:t>
      </w:r>
    </w:p>
    <w:p w14:paraId="08EA093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21.7 Certification and Student Records</w:t>
      </w:r>
    </w:p>
    <w:p w14:paraId="1571068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Certification records may be maintained according to the applicable administrative and institutional requirements.</w:t>
      </w:r>
    </w:p>
    <w:p w14:paraId="2C14710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JSP Solutions may coordinate with the partner institution regarding:</w:t>
      </w:r>
    </w:p>
    <w:p w14:paraId="27415A1C"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Eligible student lists</w:t>
      </w:r>
    </w:p>
    <w:p w14:paraId="112AB6F9"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Completion status</w:t>
      </w:r>
    </w:p>
    <w:p w14:paraId="2EBA16EB"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Attendance</w:t>
      </w:r>
    </w:p>
    <w:p w14:paraId="340E1282"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Project submission</w:t>
      </w:r>
    </w:p>
    <w:p w14:paraId="1AE8D69A"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Evaluation results</w:t>
      </w:r>
    </w:p>
    <w:p w14:paraId="717D8F75" w14:textId="77777777" w:rsidR="00435638" w:rsidRPr="00695553" w:rsidRDefault="00435638" w:rsidP="00EB2D3F">
      <w:pPr>
        <w:pStyle w:val="ListParagraph"/>
        <w:numPr>
          <w:ilvl w:val="0"/>
          <w:numId w:val="140"/>
        </w:numPr>
        <w:spacing w:beforeLines="160" w:before="384" w:afterLines="80" w:after="192"/>
        <w:rPr>
          <w:rFonts w:cs="Times New Roman"/>
          <w:szCs w:val="22"/>
        </w:rPr>
      </w:pPr>
      <w:r w:rsidRPr="00695553">
        <w:rPr>
          <w:rFonts w:cs="Times New Roman"/>
          <w:szCs w:val="22"/>
        </w:rPr>
        <w:t>Certificate issuance</w:t>
      </w:r>
    </w:p>
    <w:p w14:paraId="78F5809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21.8 Certificate Issuance</w:t>
      </w:r>
    </w:p>
    <w:p w14:paraId="7D52780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Certificates may be issued after verification of the applicable completion requirements.</w:t>
      </w:r>
    </w:p>
    <w:p w14:paraId="5FD331F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timeline for certificate issuance will depend on:</w:t>
      </w:r>
    </w:p>
    <w:p w14:paraId="44304B43" w14:textId="77777777" w:rsidR="00435638" w:rsidRPr="00695553" w:rsidRDefault="00435638" w:rsidP="00EB2D3F">
      <w:pPr>
        <w:pStyle w:val="ListParagraph"/>
        <w:numPr>
          <w:ilvl w:val="0"/>
          <w:numId w:val="141"/>
        </w:numPr>
        <w:spacing w:beforeLines="160" w:before="384" w:afterLines="80" w:after="192"/>
        <w:rPr>
          <w:rFonts w:cs="Times New Roman"/>
          <w:szCs w:val="22"/>
        </w:rPr>
      </w:pPr>
      <w:r w:rsidRPr="00695553">
        <w:rPr>
          <w:rFonts w:cs="Times New Roman"/>
          <w:szCs w:val="22"/>
        </w:rPr>
        <w:t>Completion of evaluation</w:t>
      </w:r>
    </w:p>
    <w:p w14:paraId="0BC41938" w14:textId="77777777" w:rsidR="00435638" w:rsidRPr="00695553" w:rsidRDefault="00435638" w:rsidP="00EB2D3F">
      <w:pPr>
        <w:pStyle w:val="ListParagraph"/>
        <w:numPr>
          <w:ilvl w:val="0"/>
          <w:numId w:val="141"/>
        </w:numPr>
        <w:spacing w:beforeLines="160" w:before="384" w:afterLines="80" w:after="192"/>
        <w:rPr>
          <w:rFonts w:cs="Times New Roman"/>
          <w:szCs w:val="22"/>
        </w:rPr>
      </w:pPr>
      <w:r w:rsidRPr="00695553">
        <w:rPr>
          <w:rFonts w:cs="Times New Roman"/>
          <w:szCs w:val="22"/>
        </w:rPr>
        <w:t>Final project submission</w:t>
      </w:r>
    </w:p>
    <w:p w14:paraId="7D081E94" w14:textId="77777777" w:rsidR="00435638" w:rsidRPr="00695553" w:rsidRDefault="00435638" w:rsidP="00EB2D3F">
      <w:pPr>
        <w:pStyle w:val="ListParagraph"/>
        <w:numPr>
          <w:ilvl w:val="0"/>
          <w:numId w:val="141"/>
        </w:numPr>
        <w:spacing w:beforeLines="160" w:before="384" w:afterLines="80" w:after="192"/>
        <w:rPr>
          <w:rFonts w:cs="Times New Roman"/>
          <w:szCs w:val="22"/>
        </w:rPr>
      </w:pPr>
      <w:r w:rsidRPr="00695553">
        <w:rPr>
          <w:rFonts w:cs="Times New Roman"/>
          <w:szCs w:val="22"/>
        </w:rPr>
        <w:t>Verification of student records</w:t>
      </w:r>
    </w:p>
    <w:p w14:paraId="3B8A1E89" w14:textId="77777777" w:rsidR="00435638" w:rsidRPr="00695553" w:rsidRDefault="00435638" w:rsidP="00EB2D3F">
      <w:pPr>
        <w:pStyle w:val="ListParagraph"/>
        <w:numPr>
          <w:ilvl w:val="0"/>
          <w:numId w:val="141"/>
        </w:numPr>
        <w:spacing w:beforeLines="160" w:before="384" w:afterLines="80" w:after="192"/>
        <w:rPr>
          <w:rFonts w:cs="Times New Roman"/>
          <w:szCs w:val="22"/>
        </w:rPr>
      </w:pPr>
      <w:r w:rsidRPr="00695553">
        <w:rPr>
          <w:rFonts w:cs="Times New Roman"/>
          <w:szCs w:val="22"/>
        </w:rPr>
        <w:t>Institutional coordination</w:t>
      </w:r>
    </w:p>
    <w:p w14:paraId="3CC23088" w14:textId="77777777" w:rsidR="00435638" w:rsidRPr="00695553" w:rsidRDefault="00435638" w:rsidP="00EB2D3F">
      <w:pPr>
        <w:pStyle w:val="ListParagraph"/>
        <w:numPr>
          <w:ilvl w:val="0"/>
          <w:numId w:val="141"/>
        </w:numPr>
        <w:spacing w:beforeLines="160" w:before="384" w:afterLines="80" w:after="192"/>
        <w:rPr>
          <w:rFonts w:cs="Times New Roman"/>
          <w:szCs w:val="22"/>
        </w:rPr>
      </w:pPr>
      <w:r w:rsidRPr="00695553">
        <w:rPr>
          <w:rFonts w:cs="Times New Roman"/>
          <w:szCs w:val="22"/>
        </w:rPr>
        <w:t>Administrative processing</w:t>
      </w:r>
    </w:p>
    <w:p w14:paraId="00CCA52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21.9 Accuracy and Transparency</w:t>
      </w:r>
    </w:p>
    <w:p w14:paraId="45E98C0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ensure that certification documentation accurately reflects the student's participation and completion.</w:t>
      </w:r>
    </w:p>
    <w:p w14:paraId="2BAE03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certificate will not represent qualifications, employment, accreditation, or professional licensing beyond the actual scope of the program.</w:t>
      </w:r>
    </w:p>
    <w:p w14:paraId="4DBD76D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78861D74"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Implementation Plan</w:t>
      </w:r>
    </w:p>
    <w:p w14:paraId="4C24E02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JSP Solutions Industry-Integrated Training &amp; Project Program will be implemented through a structured coordination process between JSP Solutions and the partner institution.</w:t>
      </w:r>
    </w:p>
    <w:p w14:paraId="3DB9140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implementation plan is intended to ensure clear communication, appropriate scheduling, student participation, effective training delivery, project monitoring, evaluation, and completion.</w:t>
      </w:r>
    </w:p>
    <w:p w14:paraId="00436B0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exact implementation timeline may be customized according to the institution's academic calendar, selected program duration, student strength, infrastructure, and project requirements.</w:t>
      </w:r>
    </w:p>
    <w:p w14:paraId="356CB9E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 Stage 1 — Institutional Discussion</w:t>
      </w:r>
    </w:p>
    <w:p w14:paraId="27241FF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initial stage will involve discussions between JSP Solutions and the partner institution to understand the institution's requirements and determine the appropriate program structure.</w:t>
      </w:r>
    </w:p>
    <w:p w14:paraId="2FEB418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Discussions may cover:</w:t>
      </w:r>
    </w:p>
    <w:p w14:paraId="6F3E19CE"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Student strength</w:t>
      </w:r>
    </w:p>
    <w:p w14:paraId="3C70E966"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Departments</w:t>
      </w:r>
    </w:p>
    <w:p w14:paraId="52B6C7BE"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Academic programs</w:t>
      </w:r>
    </w:p>
    <w:p w14:paraId="4919AE1F"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Domains</w:t>
      </w:r>
    </w:p>
    <w:p w14:paraId="7939BCE4"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Program duration</w:t>
      </w:r>
    </w:p>
    <w:p w14:paraId="37106AAB"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Training requirements</w:t>
      </w:r>
    </w:p>
    <w:p w14:paraId="0BD8F512"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Project requirements</w:t>
      </w:r>
    </w:p>
    <w:p w14:paraId="1D3E69F1"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Mentorship</w:t>
      </w:r>
    </w:p>
    <w:p w14:paraId="7E72F114"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Infrastructure</w:t>
      </w:r>
    </w:p>
    <w:p w14:paraId="1A9784C1"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Computer facilities</w:t>
      </w:r>
    </w:p>
    <w:p w14:paraId="41CC9696"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Fees</w:t>
      </w:r>
    </w:p>
    <w:p w14:paraId="60B9D45A"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Certification</w:t>
      </w:r>
    </w:p>
    <w:p w14:paraId="5414750F" w14:textId="77777777" w:rsidR="00435638" w:rsidRPr="00695553" w:rsidRDefault="00435638" w:rsidP="00EB2D3F">
      <w:pPr>
        <w:pStyle w:val="ListParagraph"/>
        <w:numPr>
          <w:ilvl w:val="0"/>
          <w:numId w:val="142"/>
        </w:numPr>
        <w:spacing w:beforeLines="160" w:before="384" w:afterLines="80" w:after="192"/>
        <w:rPr>
          <w:rFonts w:cs="Times New Roman"/>
          <w:szCs w:val="22"/>
        </w:rPr>
      </w:pPr>
      <w:r w:rsidRPr="00695553">
        <w:rPr>
          <w:rFonts w:cs="Times New Roman"/>
          <w:szCs w:val="22"/>
        </w:rPr>
        <w:t>Institutional procedures</w:t>
      </w:r>
    </w:p>
    <w:p w14:paraId="2FDB9DA9"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22.2 Stage 2 — Program Finalization</w:t>
      </w:r>
    </w:p>
    <w:p w14:paraId="173C34B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Based on the institutional requirements, both parties will finalize the applicable program.</w:t>
      </w:r>
    </w:p>
    <w:p w14:paraId="7BBFF00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structure may specify:</w:t>
      </w:r>
    </w:p>
    <w:p w14:paraId="0D69282C"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Program duration</w:t>
      </w:r>
    </w:p>
    <w:p w14:paraId="1636E6CB"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lastRenderedPageBreak/>
        <w:t>Curriculum</w:t>
      </w:r>
    </w:p>
    <w:p w14:paraId="5340C62C"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Training schedule</w:t>
      </w:r>
    </w:p>
    <w:p w14:paraId="76FF6A4F"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Domains</w:t>
      </w:r>
    </w:p>
    <w:p w14:paraId="3F9E6138"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Number of students</w:t>
      </w:r>
    </w:p>
    <w:p w14:paraId="3A047963"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Number of sessions</w:t>
      </w:r>
    </w:p>
    <w:p w14:paraId="58B18ED9"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Mentorship structure</w:t>
      </w:r>
    </w:p>
    <w:p w14:paraId="2EC20A67"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Project scope</w:t>
      </w:r>
    </w:p>
    <w:p w14:paraId="6515D6A6"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Facilities</w:t>
      </w:r>
    </w:p>
    <w:p w14:paraId="11D89837"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Assessments</w:t>
      </w:r>
    </w:p>
    <w:p w14:paraId="3D543DC3"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Certification requirements</w:t>
      </w:r>
    </w:p>
    <w:p w14:paraId="63D23C20" w14:textId="77777777" w:rsidR="00435638" w:rsidRPr="00695553" w:rsidRDefault="00435638" w:rsidP="00EB2D3F">
      <w:pPr>
        <w:pStyle w:val="ListParagraph"/>
        <w:numPr>
          <w:ilvl w:val="0"/>
          <w:numId w:val="143"/>
        </w:numPr>
        <w:spacing w:beforeLines="160" w:before="384" w:afterLines="80" w:after="192"/>
        <w:rPr>
          <w:rFonts w:cs="Times New Roman"/>
          <w:szCs w:val="22"/>
        </w:rPr>
      </w:pPr>
      <w:r w:rsidRPr="00695553">
        <w:rPr>
          <w:rFonts w:cs="Times New Roman"/>
          <w:szCs w:val="22"/>
        </w:rPr>
        <w:t>Fee structure</w:t>
      </w:r>
    </w:p>
    <w:p w14:paraId="1359931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22.3 Stage 3 — Institutional Approval and Agreement</w:t>
      </w:r>
    </w:p>
    <w:p w14:paraId="6E6D59D5"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required, the institution and JSP Solutions will complete the necessary internal approvals and enter into the applicable collaboration agreement or MoU.</w:t>
      </w:r>
    </w:p>
    <w:p w14:paraId="741C373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agreement may define:</w:t>
      </w:r>
    </w:p>
    <w:p w14:paraId="797F161D"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Roles and responsibilities</w:t>
      </w:r>
    </w:p>
    <w:p w14:paraId="1B804E59"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Program scope</w:t>
      </w:r>
    </w:p>
    <w:p w14:paraId="244A70E5"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Student participation</w:t>
      </w:r>
    </w:p>
    <w:p w14:paraId="56D9BC62"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Fees</w:t>
      </w:r>
    </w:p>
    <w:p w14:paraId="7A1CE878"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Infrastructure</w:t>
      </w:r>
    </w:p>
    <w:p w14:paraId="420F40E0"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Attendance</w:t>
      </w:r>
    </w:p>
    <w:p w14:paraId="5E389FD3"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Project evaluation</w:t>
      </w:r>
    </w:p>
    <w:p w14:paraId="3D58424F"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Certification</w:t>
      </w:r>
    </w:p>
    <w:p w14:paraId="7DF4B6AC"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Data and privacy requirements</w:t>
      </w:r>
    </w:p>
    <w:p w14:paraId="3010ECDB"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Intellectual-property arrangements</w:t>
      </w:r>
    </w:p>
    <w:p w14:paraId="145B5784" w14:textId="77777777" w:rsidR="00435638" w:rsidRPr="00695553" w:rsidRDefault="00435638" w:rsidP="00EB2D3F">
      <w:pPr>
        <w:pStyle w:val="ListParagraph"/>
        <w:numPr>
          <w:ilvl w:val="0"/>
          <w:numId w:val="144"/>
        </w:numPr>
        <w:spacing w:beforeLines="160" w:before="384" w:afterLines="80" w:after="192"/>
        <w:rPr>
          <w:rFonts w:cs="Times New Roman"/>
          <w:szCs w:val="22"/>
        </w:rPr>
      </w:pPr>
      <w:r w:rsidRPr="00695553">
        <w:rPr>
          <w:rFonts w:cs="Times New Roman"/>
          <w:szCs w:val="22"/>
        </w:rPr>
        <w:t>Other mutually agreed terms</w:t>
      </w:r>
    </w:p>
    <w:p w14:paraId="0F392126"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22.4 Stage 4 — Student Orientation</w:t>
      </w:r>
    </w:p>
    <w:p w14:paraId="1DB9592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Before formal training begins, students will be introduced to the program.</w:t>
      </w:r>
    </w:p>
    <w:p w14:paraId="6A9D859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orientation may explain:</w:t>
      </w:r>
    </w:p>
    <w:p w14:paraId="381B68BF"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lastRenderedPageBreak/>
        <w:t>Program objectives</w:t>
      </w:r>
    </w:p>
    <w:p w14:paraId="0E8E2E46"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Duration</w:t>
      </w:r>
    </w:p>
    <w:p w14:paraId="7F91E075"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Domains</w:t>
      </w:r>
    </w:p>
    <w:p w14:paraId="1A5CEF14"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Learning structure</w:t>
      </w:r>
    </w:p>
    <w:p w14:paraId="7A4C8E6E"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Attendance requirements</w:t>
      </w:r>
    </w:p>
    <w:p w14:paraId="66010CB1"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Project process</w:t>
      </w:r>
    </w:p>
    <w:p w14:paraId="5150D085"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Mentorship</w:t>
      </w:r>
    </w:p>
    <w:p w14:paraId="245C5F93"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Assessment</w:t>
      </w:r>
    </w:p>
    <w:p w14:paraId="06CB5B67"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Certification</w:t>
      </w:r>
    </w:p>
    <w:p w14:paraId="427E3F75"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Student responsibilities</w:t>
      </w:r>
    </w:p>
    <w:p w14:paraId="00553876" w14:textId="77777777" w:rsidR="00435638" w:rsidRPr="00695553" w:rsidRDefault="00435638" w:rsidP="00EB2D3F">
      <w:pPr>
        <w:pStyle w:val="ListParagraph"/>
        <w:numPr>
          <w:ilvl w:val="0"/>
          <w:numId w:val="145"/>
        </w:numPr>
        <w:spacing w:beforeLines="160" w:before="384" w:afterLines="80" w:after="192"/>
        <w:rPr>
          <w:rFonts w:cs="Times New Roman"/>
          <w:szCs w:val="22"/>
        </w:rPr>
      </w:pPr>
      <w:r w:rsidRPr="00695553">
        <w:rPr>
          <w:rFonts w:cs="Times New Roman"/>
          <w:szCs w:val="22"/>
        </w:rPr>
        <w:t>Portfolio opportunities</w:t>
      </w:r>
    </w:p>
    <w:p w14:paraId="6063A8E2"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22.5 Stage 5 — Domain Selection and Batch Formation</w:t>
      </w:r>
    </w:p>
    <w:p w14:paraId="6A52D1C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select or be assigned appropriate domains based on:</w:t>
      </w:r>
    </w:p>
    <w:p w14:paraId="064681D5"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Academic background</w:t>
      </w:r>
    </w:p>
    <w:p w14:paraId="59EF873E"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Interest</w:t>
      </w:r>
    </w:p>
    <w:p w14:paraId="55243E92"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Skill level</w:t>
      </w:r>
    </w:p>
    <w:p w14:paraId="6A815A34"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Career objectives</w:t>
      </w:r>
    </w:p>
    <w:p w14:paraId="7F6E5DB2"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Project requirements</w:t>
      </w:r>
    </w:p>
    <w:p w14:paraId="480D6994" w14:textId="77777777" w:rsidR="00435638" w:rsidRPr="00695553" w:rsidRDefault="00435638" w:rsidP="00EB2D3F">
      <w:pPr>
        <w:pStyle w:val="ListParagraph"/>
        <w:numPr>
          <w:ilvl w:val="0"/>
          <w:numId w:val="146"/>
        </w:numPr>
        <w:spacing w:beforeLines="160" w:before="384" w:afterLines="80" w:after="192"/>
        <w:rPr>
          <w:rFonts w:cs="Times New Roman"/>
          <w:szCs w:val="22"/>
        </w:rPr>
      </w:pPr>
      <w:r w:rsidRPr="00695553">
        <w:rPr>
          <w:rFonts w:cs="Times New Roman"/>
          <w:szCs w:val="22"/>
        </w:rPr>
        <w:t>Available program options</w:t>
      </w:r>
    </w:p>
    <w:p w14:paraId="45982C9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then be organized into appropriate batches or project teams.</w:t>
      </w:r>
    </w:p>
    <w:p w14:paraId="79F407F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22.6 Stage 6 — Foundation and Domain Training</w:t>
      </w:r>
    </w:p>
    <w:p w14:paraId="21E3019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begin the agreed training program.</w:t>
      </w:r>
    </w:p>
    <w:p w14:paraId="1CC032B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Training may include:</w:t>
      </w:r>
    </w:p>
    <w:p w14:paraId="1465F61D"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Foundation concepts</w:t>
      </w:r>
    </w:p>
    <w:p w14:paraId="269F7E65"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Domain-specific technologies</w:t>
      </w:r>
    </w:p>
    <w:p w14:paraId="4FC0A396"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Practical demonstrations</w:t>
      </w:r>
    </w:p>
    <w:p w14:paraId="2C50827E"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Exercises</w:t>
      </w:r>
    </w:p>
    <w:p w14:paraId="27AADCD0"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Assignments</w:t>
      </w:r>
    </w:p>
    <w:p w14:paraId="60E5E483"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t>Technical discussions</w:t>
      </w:r>
    </w:p>
    <w:p w14:paraId="6E7C6455" w14:textId="77777777" w:rsidR="00435638" w:rsidRPr="00695553" w:rsidRDefault="00435638" w:rsidP="00EB2D3F">
      <w:pPr>
        <w:pStyle w:val="ListParagraph"/>
        <w:numPr>
          <w:ilvl w:val="0"/>
          <w:numId w:val="147"/>
        </w:numPr>
        <w:spacing w:beforeLines="160" w:before="384" w:afterLines="80" w:after="192"/>
        <w:rPr>
          <w:rFonts w:cs="Times New Roman"/>
          <w:szCs w:val="22"/>
        </w:rPr>
      </w:pPr>
      <w:r w:rsidRPr="00695553">
        <w:rPr>
          <w:rFonts w:cs="Times New Roman"/>
          <w:szCs w:val="22"/>
        </w:rPr>
        <w:lastRenderedPageBreak/>
        <w:t>Doubt clarification</w:t>
      </w:r>
    </w:p>
    <w:p w14:paraId="3521FC8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training schedule will be implemented according to the mutually agreed timetable.</w:t>
      </w:r>
    </w:p>
    <w:p w14:paraId="73E287C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22.7 Stage 7 — Industry Mentorship</w:t>
      </w:r>
    </w:p>
    <w:p w14:paraId="5481013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Where included in the selected program, online industry mentorship will be introduced.</w:t>
      </w:r>
    </w:p>
    <w:p w14:paraId="74178B5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may receive guidance relating to:</w:t>
      </w:r>
    </w:p>
    <w:p w14:paraId="464980F1"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Technology</w:t>
      </w:r>
    </w:p>
    <w:p w14:paraId="0CE46C9B"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Industry practices</w:t>
      </w:r>
    </w:p>
    <w:p w14:paraId="32271BA0"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Project architecture</w:t>
      </w:r>
    </w:p>
    <w:p w14:paraId="215B8E23"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Development</w:t>
      </w:r>
    </w:p>
    <w:p w14:paraId="5068935B"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Problem-solving</w:t>
      </w:r>
    </w:p>
    <w:p w14:paraId="56E9DE34"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Project reviews</w:t>
      </w:r>
    </w:p>
    <w:p w14:paraId="64FE4A0E" w14:textId="77777777" w:rsidR="00435638" w:rsidRPr="00695553" w:rsidRDefault="00435638" w:rsidP="00EB2D3F">
      <w:pPr>
        <w:pStyle w:val="ListParagraph"/>
        <w:numPr>
          <w:ilvl w:val="0"/>
          <w:numId w:val="148"/>
        </w:numPr>
        <w:spacing w:beforeLines="160" w:before="384" w:afterLines="80" w:after="192"/>
        <w:rPr>
          <w:rFonts w:cs="Times New Roman"/>
          <w:szCs w:val="22"/>
        </w:rPr>
      </w:pPr>
      <w:r w:rsidRPr="00695553">
        <w:rPr>
          <w:rFonts w:cs="Times New Roman"/>
          <w:szCs w:val="22"/>
        </w:rPr>
        <w:t>Career-oriented topics</w:t>
      </w:r>
    </w:p>
    <w:p w14:paraId="0A6BDAC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Mentor interaction will be scheduled according to the selected package and mentor availability.</w:t>
      </w:r>
    </w:p>
    <w:p w14:paraId="66B48FA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22.8 Stage 8 — Project Orientation and Planning</w:t>
      </w:r>
    </w:p>
    <w:p w14:paraId="37F8F76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be guided through the project-development process.</w:t>
      </w:r>
    </w:p>
    <w:p w14:paraId="6538FC0B"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Teams will work on:</w:t>
      </w:r>
    </w:p>
    <w:p w14:paraId="562A1DF7"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Problem statement</w:t>
      </w:r>
    </w:p>
    <w:p w14:paraId="28CC831E"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Project objectives</w:t>
      </w:r>
    </w:p>
    <w:p w14:paraId="48CEEF70"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Requirements</w:t>
      </w:r>
    </w:p>
    <w:p w14:paraId="45C477D9"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Technology selection</w:t>
      </w:r>
    </w:p>
    <w:p w14:paraId="1D36A9B5"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Architecture</w:t>
      </w:r>
    </w:p>
    <w:p w14:paraId="5519517B"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Task allocation</w:t>
      </w:r>
    </w:p>
    <w:p w14:paraId="4757B586"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Development plan</w:t>
      </w:r>
    </w:p>
    <w:p w14:paraId="0ADBA75B" w14:textId="77777777" w:rsidR="00435638" w:rsidRPr="00695553" w:rsidRDefault="00435638" w:rsidP="00EB2D3F">
      <w:pPr>
        <w:pStyle w:val="ListParagraph"/>
        <w:numPr>
          <w:ilvl w:val="0"/>
          <w:numId w:val="149"/>
        </w:numPr>
        <w:spacing w:beforeLines="160" w:before="384" w:afterLines="80" w:after="192"/>
        <w:rPr>
          <w:rFonts w:cs="Times New Roman"/>
          <w:szCs w:val="22"/>
        </w:rPr>
      </w:pPr>
      <w:r w:rsidRPr="00695553">
        <w:rPr>
          <w:rFonts w:cs="Times New Roman"/>
          <w:szCs w:val="22"/>
        </w:rPr>
        <w:t>Expected deliverables</w:t>
      </w:r>
    </w:p>
    <w:p w14:paraId="27B0011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Project plans may be reviewed before development begins.</w:t>
      </w:r>
    </w:p>
    <w:p w14:paraId="26267738"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lastRenderedPageBreak/>
        <w:t>22.9 Stage 9 — Project Development</w:t>
      </w:r>
    </w:p>
    <w:p w14:paraId="2CB86B1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will develop their projects under the guidance of JSP Solutions trainers and applicable industry mentors.</w:t>
      </w:r>
    </w:p>
    <w:p w14:paraId="39F16A0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Development activities may include:</w:t>
      </w:r>
    </w:p>
    <w:p w14:paraId="7D7EA254"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Implementation</w:t>
      </w:r>
    </w:p>
    <w:p w14:paraId="7E266B65"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Testing</w:t>
      </w:r>
    </w:p>
    <w:p w14:paraId="22F2FDB3"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Debugging</w:t>
      </w:r>
    </w:p>
    <w:p w14:paraId="5EFB872E"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Integration</w:t>
      </w:r>
    </w:p>
    <w:p w14:paraId="727DD0AA"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Documentation</w:t>
      </w:r>
    </w:p>
    <w:p w14:paraId="5FBB0B9B"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Technical reviews</w:t>
      </w:r>
    </w:p>
    <w:p w14:paraId="25B93145" w14:textId="77777777" w:rsidR="00435638" w:rsidRPr="00695553" w:rsidRDefault="00435638" w:rsidP="00EB2D3F">
      <w:pPr>
        <w:pStyle w:val="ListParagraph"/>
        <w:numPr>
          <w:ilvl w:val="0"/>
          <w:numId w:val="150"/>
        </w:numPr>
        <w:spacing w:beforeLines="160" w:before="384" w:afterLines="80" w:after="192"/>
        <w:rPr>
          <w:rFonts w:cs="Times New Roman"/>
          <w:szCs w:val="22"/>
        </w:rPr>
      </w:pPr>
      <w:r w:rsidRPr="00695553">
        <w:rPr>
          <w:rFonts w:cs="Times New Roman"/>
          <w:szCs w:val="22"/>
        </w:rPr>
        <w:t>Progress monitoring</w:t>
      </w:r>
    </w:p>
    <w:p w14:paraId="4CA3F67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22.10 Stage 10 — Periodic Review and Assessment</w:t>
      </w:r>
    </w:p>
    <w:p w14:paraId="4933EBC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may conduct periodic reviews to monitor student and project progress.</w:t>
      </w:r>
    </w:p>
    <w:p w14:paraId="67E83CD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Reviews may assess:</w:t>
      </w:r>
    </w:p>
    <w:p w14:paraId="53736D0F"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Technical progress</w:t>
      </w:r>
    </w:p>
    <w:p w14:paraId="0E2BA794"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Individual contribution</w:t>
      </w:r>
    </w:p>
    <w:p w14:paraId="3BC8850D"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Team performance</w:t>
      </w:r>
    </w:p>
    <w:p w14:paraId="16A5049D"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Project quality</w:t>
      </w:r>
    </w:p>
    <w:p w14:paraId="53AEBA0D"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Problem-solving</w:t>
      </w:r>
    </w:p>
    <w:p w14:paraId="71245558"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Documentation</w:t>
      </w:r>
    </w:p>
    <w:p w14:paraId="19EAFBE5"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Attendance</w:t>
      </w:r>
    </w:p>
    <w:p w14:paraId="66CE3B75" w14:textId="77777777" w:rsidR="00435638" w:rsidRPr="00695553" w:rsidRDefault="00435638" w:rsidP="00EB2D3F">
      <w:pPr>
        <w:pStyle w:val="ListParagraph"/>
        <w:numPr>
          <w:ilvl w:val="0"/>
          <w:numId w:val="151"/>
        </w:numPr>
        <w:spacing w:beforeLines="160" w:before="384" w:afterLines="80" w:after="192"/>
        <w:rPr>
          <w:rFonts w:cs="Times New Roman"/>
          <w:szCs w:val="22"/>
        </w:rPr>
      </w:pPr>
      <w:r w:rsidRPr="00695553">
        <w:rPr>
          <w:rFonts w:cs="Times New Roman"/>
          <w:szCs w:val="22"/>
        </w:rPr>
        <w:t>Assignment completion</w:t>
      </w:r>
    </w:p>
    <w:p w14:paraId="10CBEB59"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Feedback will be provided to students to support continuous improvement.</w:t>
      </w:r>
    </w:p>
    <w:p w14:paraId="7A1061C3"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22.11 Stage 11 — Final Project Presentation</w:t>
      </w:r>
    </w:p>
    <w:p w14:paraId="61836B0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Upon completion of the project, students will present their work before the designated evaluators.</w:t>
      </w:r>
    </w:p>
    <w:p w14:paraId="09ADC8AF"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presentation may include:</w:t>
      </w:r>
    </w:p>
    <w:p w14:paraId="6AF88C95"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lastRenderedPageBreak/>
        <w:t>Problem statement</w:t>
      </w:r>
    </w:p>
    <w:p w14:paraId="5C361402"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Proposed solution</w:t>
      </w:r>
    </w:p>
    <w:p w14:paraId="21AA6F83"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Technology stack</w:t>
      </w:r>
    </w:p>
    <w:p w14:paraId="2284C5D0"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Architecture</w:t>
      </w:r>
    </w:p>
    <w:p w14:paraId="5AA59281"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Key features</w:t>
      </w:r>
    </w:p>
    <w:p w14:paraId="1CF245D1"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Demonstration</w:t>
      </w:r>
    </w:p>
    <w:p w14:paraId="156D2C6F"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Results</w:t>
      </w:r>
    </w:p>
    <w:p w14:paraId="184E5912"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Individual contribution</w:t>
      </w:r>
    </w:p>
    <w:p w14:paraId="10BBCA9A" w14:textId="77777777" w:rsidR="00435638" w:rsidRPr="00695553" w:rsidRDefault="00435638" w:rsidP="00EB2D3F">
      <w:pPr>
        <w:pStyle w:val="ListParagraph"/>
        <w:numPr>
          <w:ilvl w:val="0"/>
          <w:numId w:val="152"/>
        </w:numPr>
        <w:spacing w:beforeLines="160" w:before="384" w:afterLines="80" w:after="192"/>
        <w:rPr>
          <w:rFonts w:cs="Times New Roman"/>
          <w:szCs w:val="22"/>
        </w:rPr>
      </w:pPr>
      <w:r w:rsidRPr="00695553">
        <w:rPr>
          <w:rFonts w:cs="Times New Roman"/>
          <w:szCs w:val="22"/>
        </w:rPr>
        <w:t>Future scope</w:t>
      </w:r>
    </w:p>
    <w:p w14:paraId="0F583F3A"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22.12 Stage 12 — Final Evaluation</w:t>
      </w:r>
    </w:p>
    <w:p w14:paraId="477E604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final evaluation will be conducted according to the agreed program requirements.</w:t>
      </w:r>
    </w:p>
    <w:p w14:paraId="56402CDA"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Evaluation may consider:</w:t>
      </w:r>
    </w:p>
    <w:p w14:paraId="770595B6"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Training participation</w:t>
      </w:r>
    </w:p>
    <w:p w14:paraId="2C4D6440"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Attendance</w:t>
      </w:r>
    </w:p>
    <w:p w14:paraId="300BABEA"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Assignments</w:t>
      </w:r>
    </w:p>
    <w:p w14:paraId="4ACF007B"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Technical implementation</w:t>
      </w:r>
    </w:p>
    <w:p w14:paraId="02524BAC"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Project quality</w:t>
      </w:r>
    </w:p>
    <w:p w14:paraId="2A2DC8EC"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Individual contribution</w:t>
      </w:r>
    </w:p>
    <w:p w14:paraId="3981CB7F"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Teamwork</w:t>
      </w:r>
    </w:p>
    <w:p w14:paraId="436895BD"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Documentation</w:t>
      </w:r>
    </w:p>
    <w:p w14:paraId="1E453BE5"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Presentation</w:t>
      </w:r>
    </w:p>
    <w:p w14:paraId="61177790" w14:textId="77777777" w:rsidR="00435638" w:rsidRPr="00695553" w:rsidRDefault="00435638" w:rsidP="00EB2D3F">
      <w:pPr>
        <w:pStyle w:val="ListParagraph"/>
        <w:numPr>
          <w:ilvl w:val="0"/>
          <w:numId w:val="153"/>
        </w:numPr>
        <w:spacing w:beforeLines="160" w:before="384" w:afterLines="80" w:after="192"/>
        <w:rPr>
          <w:rFonts w:cs="Times New Roman"/>
          <w:szCs w:val="22"/>
        </w:rPr>
      </w:pPr>
      <w:r w:rsidRPr="00695553">
        <w:rPr>
          <w:rFonts w:cs="Times New Roman"/>
          <w:szCs w:val="22"/>
        </w:rPr>
        <w:t>Overall performance</w:t>
      </w:r>
    </w:p>
    <w:p w14:paraId="5C52B211"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22.13 Stage 13 — Certification</w:t>
      </w:r>
    </w:p>
    <w:p w14:paraId="6B861F7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Students who successfully meet the applicable completion requirements will be processed for certification.</w:t>
      </w:r>
    </w:p>
    <w:p w14:paraId="1371607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coordinate with the institution regarding certificate preparation and issuance where institutional coordination is required.</w:t>
      </w:r>
    </w:p>
    <w:p w14:paraId="7F8F497D"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22.14 Stage 14 — Student Portfolio and Project Showcase</w:t>
      </w:r>
    </w:p>
    <w:p w14:paraId="3703357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lastRenderedPageBreak/>
        <w:t>Where applicable and subject to student consent, institutional requirements, privacy, and intellectual-property arrangements, completed projects may be documented through student portfolios or project profiles.</w:t>
      </w:r>
    </w:p>
    <w:p w14:paraId="11264C2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Selected projects may also be considered for online project showcase opportunities.</w:t>
      </w:r>
    </w:p>
    <w:p w14:paraId="05434F2E"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22.15 Stage 15 — Feedback and Program Review</w:t>
      </w:r>
    </w:p>
    <w:p w14:paraId="02414C3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After completion, JSP Solutions and the institution may conduct a review of the program.</w:t>
      </w:r>
    </w:p>
    <w:p w14:paraId="1E16804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Feedback may be collected from:</w:t>
      </w:r>
    </w:p>
    <w:p w14:paraId="6044D008" w14:textId="77777777" w:rsidR="00435638" w:rsidRPr="00695553" w:rsidRDefault="00435638" w:rsidP="00EB2D3F">
      <w:pPr>
        <w:pStyle w:val="ListParagraph"/>
        <w:numPr>
          <w:ilvl w:val="0"/>
          <w:numId w:val="154"/>
        </w:numPr>
        <w:spacing w:beforeLines="160" w:before="384" w:afterLines="80" w:after="192"/>
        <w:rPr>
          <w:rFonts w:cs="Times New Roman"/>
          <w:szCs w:val="22"/>
        </w:rPr>
      </w:pPr>
      <w:r w:rsidRPr="00695553">
        <w:rPr>
          <w:rFonts w:cs="Times New Roman"/>
          <w:szCs w:val="22"/>
        </w:rPr>
        <w:t>Students</w:t>
      </w:r>
    </w:p>
    <w:p w14:paraId="4AEDAD61" w14:textId="77777777" w:rsidR="00435638" w:rsidRPr="00695553" w:rsidRDefault="00435638" w:rsidP="00EB2D3F">
      <w:pPr>
        <w:pStyle w:val="ListParagraph"/>
        <w:numPr>
          <w:ilvl w:val="0"/>
          <w:numId w:val="154"/>
        </w:numPr>
        <w:spacing w:beforeLines="160" w:before="384" w:afterLines="80" w:after="192"/>
        <w:rPr>
          <w:rFonts w:cs="Times New Roman"/>
          <w:szCs w:val="22"/>
        </w:rPr>
      </w:pPr>
      <w:r w:rsidRPr="00695553">
        <w:rPr>
          <w:rFonts w:cs="Times New Roman"/>
          <w:szCs w:val="22"/>
        </w:rPr>
        <w:t>Faculty</w:t>
      </w:r>
    </w:p>
    <w:p w14:paraId="1B21405A" w14:textId="77777777" w:rsidR="00435638" w:rsidRPr="00695553" w:rsidRDefault="00435638" w:rsidP="00EB2D3F">
      <w:pPr>
        <w:pStyle w:val="ListParagraph"/>
        <w:numPr>
          <w:ilvl w:val="0"/>
          <w:numId w:val="154"/>
        </w:numPr>
        <w:spacing w:beforeLines="160" w:before="384" w:afterLines="80" w:after="192"/>
        <w:rPr>
          <w:rFonts w:cs="Times New Roman"/>
          <w:szCs w:val="22"/>
        </w:rPr>
      </w:pPr>
      <w:r w:rsidRPr="00695553">
        <w:rPr>
          <w:rFonts w:cs="Times New Roman"/>
          <w:szCs w:val="22"/>
        </w:rPr>
        <w:t>Trainers</w:t>
      </w:r>
    </w:p>
    <w:p w14:paraId="65AE7590" w14:textId="77777777" w:rsidR="00435638" w:rsidRPr="00695553" w:rsidRDefault="00435638" w:rsidP="00EB2D3F">
      <w:pPr>
        <w:pStyle w:val="ListParagraph"/>
        <w:numPr>
          <w:ilvl w:val="0"/>
          <w:numId w:val="154"/>
        </w:numPr>
        <w:spacing w:beforeLines="160" w:before="384" w:afterLines="80" w:after="192"/>
        <w:rPr>
          <w:rFonts w:cs="Times New Roman"/>
          <w:szCs w:val="22"/>
        </w:rPr>
      </w:pPr>
      <w:r w:rsidRPr="00695553">
        <w:rPr>
          <w:rFonts w:cs="Times New Roman"/>
          <w:szCs w:val="22"/>
        </w:rPr>
        <w:t>Industry mentors</w:t>
      </w:r>
    </w:p>
    <w:p w14:paraId="70E11058" w14:textId="77777777" w:rsidR="00435638" w:rsidRPr="00695553" w:rsidRDefault="00435638" w:rsidP="00EB2D3F">
      <w:pPr>
        <w:pStyle w:val="ListParagraph"/>
        <w:numPr>
          <w:ilvl w:val="0"/>
          <w:numId w:val="154"/>
        </w:numPr>
        <w:spacing w:beforeLines="160" w:before="384" w:afterLines="80" w:after="192"/>
        <w:rPr>
          <w:rFonts w:cs="Times New Roman"/>
          <w:szCs w:val="22"/>
        </w:rPr>
      </w:pPr>
      <w:r w:rsidRPr="00695553">
        <w:rPr>
          <w:rFonts w:cs="Times New Roman"/>
          <w:szCs w:val="22"/>
        </w:rPr>
        <w:t>Institutional representatives</w:t>
      </w:r>
    </w:p>
    <w:p w14:paraId="053CE38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review may consider:</w:t>
      </w:r>
    </w:p>
    <w:p w14:paraId="0BF25B23"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Training effectiveness</w:t>
      </w:r>
    </w:p>
    <w:p w14:paraId="6B9F090E"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Student participation</w:t>
      </w:r>
    </w:p>
    <w:p w14:paraId="4F2B58E5"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Project quality</w:t>
      </w:r>
    </w:p>
    <w:p w14:paraId="4CFE17F1"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Mentor interaction</w:t>
      </w:r>
    </w:p>
    <w:p w14:paraId="4AE94EB8"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Infrastructure</w:t>
      </w:r>
    </w:p>
    <w:p w14:paraId="737DBE56"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Administrative coordination</w:t>
      </w:r>
    </w:p>
    <w:p w14:paraId="39FBCCBF" w14:textId="77777777" w:rsidR="00435638" w:rsidRPr="00695553" w:rsidRDefault="00435638" w:rsidP="00EB2D3F">
      <w:pPr>
        <w:pStyle w:val="ListParagraph"/>
        <w:numPr>
          <w:ilvl w:val="0"/>
          <w:numId w:val="155"/>
        </w:numPr>
        <w:spacing w:beforeLines="160" w:before="384" w:afterLines="80" w:after="192"/>
        <w:rPr>
          <w:rFonts w:cs="Times New Roman"/>
          <w:szCs w:val="22"/>
        </w:rPr>
      </w:pPr>
      <w:r w:rsidRPr="00695553">
        <w:rPr>
          <w:rFonts w:cs="Times New Roman"/>
          <w:szCs w:val="22"/>
        </w:rPr>
        <w:t>Student outcomes</w:t>
      </w:r>
    </w:p>
    <w:p w14:paraId="0BEA9D9F"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22.16 Proposed Implementation Flow</w:t>
      </w:r>
    </w:p>
    <w:p w14:paraId="42AD9542"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overall implementation process can be represented as:</w:t>
      </w:r>
    </w:p>
    <w:p w14:paraId="1843DD2B"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Institutional Discussion</w:t>
      </w:r>
    </w:p>
    <w:p w14:paraId="7E888C70"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5780B260"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Program Finalization</w:t>
      </w:r>
    </w:p>
    <w:p w14:paraId="7F47F94B"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lastRenderedPageBreak/>
        <w:t>↓</w:t>
      </w:r>
    </w:p>
    <w:p w14:paraId="0733AC15"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Agreement / MoU</w:t>
      </w:r>
    </w:p>
    <w:p w14:paraId="645D6297"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6D9C2733"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Student Orientation</w:t>
      </w:r>
    </w:p>
    <w:p w14:paraId="1A98C265"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716661B3"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Domain Selection</w:t>
      </w:r>
    </w:p>
    <w:p w14:paraId="7FBEF507"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5BCB080D"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Foundation Training</w:t>
      </w:r>
    </w:p>
    <w:p w14:paraId="1700B3F7"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1104CB06"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Practical &amp; Domain Training</w:t>
      </w:r>
    </w:p>
    <w:p w14:paraId="7FED52CF"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4E8EC0CA"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Industry Mentorship</w:t>
      </w:r>
    </w:p>
    <w:p w14:paraId="5586ED4F"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344AC711"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Team Formation</w:t>
      </w:r>
    </w:p>
    <w:p w14:paraId="33C3A913"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743A05D5"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Project Planning</w:t>
      </w:r>
    </w:p>
    <w:p w14:paraId="70FEA49A"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73FD9B42"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Project Development</w:t>
      </w:r>
    </w:p>
    <w:p w14:paraId="633A21CB"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482F5B76"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Periodic Reviews</w:t>
      </w:r>
    </w:p>
    <w:p w14:paraId="5BD49B3A"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lastRenderedPageBreak/>
        <w:t>↓</w:t>
      </w:r>
    </w:p>
    <w:p w14:paraId="0653E65A"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Final Presentation</w:t>
      </w:r>
    </w:p>
    <w:p w14:paraId="5BB8BBD9"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590B53AA"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Evaluation</w:t>
      </w:r>
    </w:p>
    <w:p w14:paraId="229586D0"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5D619C2C"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Certification</w:t>
      </w:r>
    </w:p>
    <w:p w14:paraId="04B1302F"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1C9239A4"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Portfolio / Project Showcase</w:t>
      </w:r>
    </w:p>
    <w:p w14:paraId="30BA15C1" w14:textId="77777777" w:rsidR="00435638" w:rsidRPr="00435638" w:rsidRDefault="00435638" w:rsidP="00695553">
      <w:pPr>
        <w:spacing w:beforeLines="160" w:before="384" w:afterLines="80" w:after="192"/>
        <w:jc w:val="center"/>
        <w:rPr>
          <w:rFonts w:cs="Times New Roman"/>
          <w:szCs w:val="22"/>
        </w:rPr>
      </w:pPr>
      <w:r w:rsidRPr="00435638">
        <w:rPr>
          <w:rFonts w:cs="Times New Roman"/>
          <w:szCs w:val="22"/>
        </w:rPr>
        <w:t>↓</w:t>
      </w:r>
    </w:p>
    <w:p w14:paraId="6DE16A66" w14:textId="77777777" w:rsidR="00435638" w:rsidRPr="00435638" w:rsidRDefault="00435638" w:rsidP="00695553">
      <w:pPr>
        <w:spacing w:beforeLines="160" w:before="384" w:afterLines="80" w:after="192"/>
        <w:jc w:val="center"/>
        <w:rPr>
          <w:rFonts w:cs="Times New Roman"/>
          <w:szCs w:val="22"/>
        </w:rPr>
      </w:pPr>
      <w:r w:rsidRPr="00435638">
        <w:rPr>
          <w:rFonts w:cs="Times New Roman"/>
          <w:b/>
          <w:bCs/>
          <w:szCs w:val="22"/>
        </w:rPr>
        <w:t>Feedback &amp; Program Review</w:t>
      </w:r>
    </w:p>
    <w:p w14:paraId="7BBBAA5C"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22.17 Implementation Commitment</w:t>
      </w:r>
    </w:p>
    <w:p w14:paraId="69838D6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will work closely with the partner institution to ensure that the program is implemented in a structured, transparent, and academically coordinated manner.</w:t>
      </w:r>
    </w:p>
    <w:p w14:paraId="76D547C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implementation plan may be adjusted where necessary to accommodate reasonable institutional requirements, academic schedules, student needs, infrastructure limitations, and mutually agreed changes to the program.</w:t>
      </w:r>
    </w:p>
    <w:p w14:paraId="6F2F1ABE"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7D21E4A1"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Proposed MoU</w:t>
      </w:r>
    </w:p>
    <w:p w14:paraId="184CED33" w14:textId="77777777" w:rsidR="00435638" w:rsidRPr="00435638" w:rsidRDefault="00435638" w:rsidP="00435638">
      <w:pPr>
        <w:spacing w:beforeLines="160" w:before="384" w:afterLines="80" w:after="192"/>
        <w:rPr>
          <w:rFonts w:cs="Times New Roman"/>
          <w:szCs w:val="22"/>
        </w:rPr>
      </w:pPr>
      <w:r w:rsidRPr="00435638">
        <w:rPr>
          <w:rFonts w:cs="Times New Roman"/>
          <w:szCs w:val="22"/>
        </w:rPr>
        <w:br w:type="page"/>
      </w:r>
    </w:p>
    <w:p w14:paraId="5A3488FB" w14:textId="77777777" w:rsidR="00435638" w:rsidRPr="00435638" w:rsidRDefault="00435638" w:rsidP="00435638">
      <w:pPr>
        <w:spacing w:beforeLines="160" w:before="384" w:afterLines="80" w:after="192"/>
        <w:jc w:val="center"/>
        <w:rPr>
          <w:rFonts w:cs="Times New Roman"/>
          <w:szCs w:val="22"/>
        </w:rPr>
      </w:pPr>
      <w:r w:rsidRPr="00435638">
        <w:rPr>
          <w:rFonts w:cs="Times New Roman"/>
          <w:szCs w:val="22"/>
        </w:rPr>
        <w:lastRenderedPageBreak/>
        <w:t>Conclusion</w:t>
      </w:r>
    </w:p>
    <w:p w14:paraId="2C77DBA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The proposed </w:t>
      </w:r>
      <w:r w:rsidRPr="00435638">
        <w:rPr>
          <w:rFonts w:cs="Times New Roman"/>
          <w:b/>
          <w:bCs/>
          <w:szCs w:val="22"/>
        </w:rPr>
        <w:t>JSP Solutions Industry-Integrated Training &amp; Project Program</w:t>
      </w:r>
      <w:r w:rsidRPr="00435638">
        <w:rPr>
          <w:rFonts w:cs="Times New Roman"/>
          <w:szCs w:val="22"/>
        </w:rPr>
        <w:t xml:space="preserve"> is designed to establish a practical connection between academic education and industry-oriented learning.</w:t>
      </w:r>
    </w:p>
    <w:p w14:paraId="0D3260AD"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program combines:</w:t>
      </w:r>
    </w:p>
    <w:p w14:paraId="60B37981"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College Environment</w:t>
      </w:r>
    </w:p>
    <w:p w14:paraId="60492D97" w14:textId="77777777" w:rsidR="00435638" w:rsidRPr="00435638" w:rsidRDefault="00435638" w:rsidP="00EB2D3F">
      <w:pPr>
        <w:numPr>
          <w:ilvl w:val="0"/>
          <w:numId w:val="2"/>
        </w:numPr>
        <w:spacing w:beforeLines="160" w:before="384" w:afterLines="80" w:after="192" w:line="278" w:lineRule="auto"/>
        <w:rPr>
          <w:rFonts w:cs="Times New Roman"/>
          <w:szCs w:val="22"/>
        </w:rPr>
      </w:pPr>
    </w:p>
    <w:p w14:paraId="7266F0FD"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JSP Solutions Training Team</w:t>
      </w:r>
    </w:p>
    <w:p w14:paraId="723812C4" w14:textId="77777777" w:rsidR="00435638" w:rsidRPr="00435638" w:rsidRDefault="00435638" w:rsidP="00EB2D3F">
      <w:pPr>
        <w:numPr>
          <w:ilvl w:val="0"/>
          <w:numId w:val="3"/>
        </w:numPr>
        <w:spacing w:beforeLines="160" w:before="384" w:afterLines="80" w:after="192" w:line="278" w:lineRule="auto"/>
        <w:rPr>
          <w:rFonts w:cs="Times New Roman"/>
          <w:szCs w:val="22"/>
        </w:rPr>
      </w:pPr>
    </w:p>
    <w:p w14:paraId="6C34E8F4"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Industry Professional Mentorship</w:t>
      </w:r>
    </w:p>
    <w:p w14:paraId="44D9CD4E" w14:textId="77777777" w:rsidR="00435638" w:rsidRPr="00435638" w:rsidRDefault="00435638" w:rsidP="00EB2D3F">
      <w:pPr>
        <w:numPr>
          <w:ilvl w:val="0"/>
          <w:numId w:val="4"/>
        </w:numPr>
        <w:spacing w:beforeLines="160" w:before="384" w:afterLines="80" w:after="192" w:line="278" w:lineRule="auto"/>
        <w:rPr>
          <w:rFonts w:cs="Times New Roman"/>
          <w:szCs w:val="22"/>
        </w:rPr>
      </w:pPr>
    </w:p>
    <w:p w14:paraId="72A5FC21"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Domain-Specific Training</w:t>
      </w:r>
    </w:p>
    <w:p w14:paraId="64C6732D" w14:textId="77777777" w:rsidR="00435638" w:rsidRPr="00435638" w:rsidRDefault="00435638" w:rsidP="00EB2D3F">
      <w:pPr>
        <w:numPr>
          <w:ilvl w:val="0"/>
          <w:numId w:val="5"/>
        </w:numPr>
        <w:spacing w:beforeLines="160" w:before="384" w:afterLines="80" w:after="192" w:line="278" w:lineRule="auto"/>
        <w:rPr>
          <w:rFonts w:cs="Times New Roman"/>
          <w:szCs w:val="22"/>
        </w:rPr>
      </w:pPr>
    </w:p>
    <w:p w14:paraId="2C3D627C"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Practical Project Development</w:t>
      </w:r>
    </w:p>
    <w:p w14:paraId="49F8006B" w14:textId="77777777" w:rsidR="00435638" w:rsidRPr="00435638" w:rsidRDefault="00435638" w:rsidP="00EB2D3F">
      <w:pPr>
        <w:numPr>
          <w:ilvl w:val="0"/>
          <w:numId w:val="6"/>
        </w:numPr>
        <w:spacing w:beforeLines="160" w:before="384" w:afterLines="80" w:after="192" w:line="278" w:lineRule="auto"/>
        <w:rPr>
          <w:rFonts w:cs="Times New Roman"/>
          <w:szCs w:val="22"/>
        </w:rPr>
      </w:pPr>
    </w:p>
    <w:p w14:paraId="4A34ECC0"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Computing Resources</w:t>
      </w:r>
    </w:p>
    <w:p w14:paraId="6B6B6075" w14:textId="77777777" w:rsidR="00435638" w:rsidRPr="00435638" w:rsidRDefault="00435638" w:rsidP="00EB2D3F">
      <w:pPr>
        <w:numPr>
          <w:ilvl w:val="0"/>
          <w:numId w:val="7"/>
        </w:numPr>
        <w:spacing w:beforeLines="160" w:before="384" w:afterLines="80" w:after="192" w:line="278" w:lineRule="auto"/>
        <w:rPr>
          <w:rFonts w:cs="Times New Roman"/>
          <w:szCs w:val="22"/>
        </w:rPr>
      </w:pPr>
    </w:p>
    <w:p w14:paraId="11605920"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Workshops &amp; Hackathons</w:t>
      </w:r>
    </w:p>
    <w:p w14:paraId="3847D467" w14:textId="77777777" w:rsidR="00435638" w:rsidRPr="00435638" w:rsidRDefault="00435638" w:rsidP="00EB2D3F">
      <w:pPr>
        <w:numPr>
          <w:ilvl w:val="0"/>
          <w:numId w:val="8"/>
        </w:numPr>
        <w:spacing w:beforeLines="160" w:before="384" w:afterLines="80" w:after="192" w:line="278" w:lineRule="auto"/>
        <w:rPr>
          <w:rFonts w:cs="Times New Roman"/>
          <w:szCs w:val="22"/>
        </w:rPr>
      </w:pPr>
    </w:p>
    <w:p w14:paraId="36AC3A9A"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Student Portfolio</w:t>
      </w:r>
    </w:p>
    <w:p w14:paraId="0850EEDB" w14:textId="77777777" w:rsidR="00435638" w:rsidRPr="00435638" w:rsidRDefault="00435638" w:rsidP="00EB2D3F">
      <w:pPr>
        <w:numPr>
          <w:ilvl w:val="0"/>
          <w:numId w:val="9"/>
        </w:numPr>
        <w:spacing w:beforeLines="160" w:before="384" w:afterLines="80" w:after="192" w:line="278" w:lineRule="auto"/>
        <w:rPr>
          <w:rFonts w:cs="Times New Roman"/>
          <w:szCs w:val="22"/>
        </w:rPr>
      </w:pPr>
    </w:p>
    <w:p w14:paraId="23E7F0EC"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lastRenderedPageBreak/>
        <w:t>Project Showcase</w:t>
      </w:r>
    </w:p>
    <w:p w14:paraId="14124B67" w14:textId="77777777" w:rsidR="00435638" w:rsidRPr="00435638" w:rsidRDefault="00435638" w:rsidP="00EB2D3F">
      <w:pPr>
        <w:numPr>
          <w:ilvl w:val="0"/>
          <w:numId w:val="10"/>
        </w:numPr>
        <w:spacing w:beforeLines="160" w:before="384" w:afterLines="80" w:after="192" w:line="278" w:lineRule="auto"/>
        <w:rPr>
          <w:rFonts w:cs="Times New Roman"/>
          <w:szCs w:val="22"/>
        </w:rPr>
      </w:pPr>
    </w:p>
    <w:p w14:paraId="1CE374B4"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Completion Certification</w:t>
      </w:r>
    </w:p>
    <w:p w14:paraId="5D00DF67"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This integrated approach is intended to help students progress beyond theoretical learning and gain practical experience through structured training, hands-on activities, professional mentorship, teamwork, project development, evaluation, and presentation.</w:t>
      </w:r>
    </w:p>
    <w:p w14:paraId="05874D3C"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proposed collaboration also provides flexibility through multiple program durations and service packages. Institutions may select or customize the program according to their academic calendar, student requirements, infrastructure, domain requirements, and institutional policies.</w:t>
      </w:r>
    </w:p>
    <w:p w14:paraId="32AAAFF8"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 xml:space="preserve">JSP Solutions is committed to working closely with partner institutions to maintain appropriate levels of </w:t>
      </w:r>
      <w:r w:rsidRPr="00435638">
        <w:rPr>
          <w:rFonts w:cs="Times New Roman"/>
          <w:b/>
          <w:bCs/>
          <w:szCs w:val="22"/>
        </w:rPr>
        <w:t>transparency, coordination, student support, project monitoring, and professional conduct</w:t>
      </w:r>
      <w:r w:rsidRPr="00435638">
        <w:rPr>
          <w:rFonts w:cs="Times New Roman"/>
          <w:szCs w:val="22"/>
        </w:rPr>
        <w:t>.</w:t>
      </w:r>
    </w:p>
    <w:p w14:paraId="592D874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collaboration can also provide institutions with opportunities to strengthen industry interaction, practical learning, project development, student portfolios, technical workshops, hackathons, and career-oriented exposure.</w:t>
      </w:r>
    </w:p>
    <w:p w14:paraId="42AB5B86"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The ultimate objective is to create a sustainable learning ecosystem in which students can move through the complete journey:</w:t>
      </w:r>
    </w:p>
    <w:p w14:paraId="42E30E61"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Learn → Practice → Build → Review → Demonstrate → Document → Showcase → Prepare for Professional Opportunities</w:t>
      </w:r>
    </w:p>
    <w:p w14:paraId="1BAB6BE4"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At the successful completion of the program, students are intended to have more than a training completion record. They should have opportunities to demonstrate:</w:t>
      </w:r>
    </w:p>
    <w:p w14:paraId="1A56DCB4"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Knowledge</w:t>
      </w:r>
    </w:p>
    <w:p w14:paraId="115D94D3"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Practical Skills</w:t>
      </w:r>
    </w:p>
    <w:p w14:paraId="4E23154E"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Industry Exposure</w:t>
      </w:r>
    </w:p>
    <w:p w14:paraId="32F52315"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Team Experience</w:t>
      </w:r>
    </w:p>
    <w:p w14:paraId="014FBCFE"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Project Experience</w:t>
      </w:r>
    </w:p>
    <w:p w14:paraId="6B120003"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lastRenderedPageBreak/>
        <w:t>Professional Mentorship</w:t>
      </w:r>
    </w:p>
    <w:p w14:paraId="2C976595"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Problem-Solving Ability</w:t>
      </w:r>
    </w:p>
    <w:p w14:paraId="4720D920"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Professional Communication</w:t>
      </w:r>
    </w:p>
    <w:p w14:paraId="52366BDA"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Portfolio Evidence</w:t>
      </w:r>
    </w:p>
    <w:p w14:paraId="0CD47220" w14:textId="77777777" w:rsidR="00435638" w:rsidRPr="00435638" w:rsidRDefault="00435638" w:rsidP="00EB2D3F">
      <w:pPr>
        <w:numPr>
          <w:ilvl w:val="0"/>
          <w:numId w:val="11"/>
        </w:numPr>
        <w:spacing w:beforeLines="160" w:before="384" w:afterLines="80" w:after="192" w:line="278" w:lineRule="auto"/>
        <w:rPr>
          <w:rFonts w:cs="Times New Roman"/>
          <w:szCs w:val="22"/>
        </w:rPr>
      </w:pPr>
      <w:r w:rsidRPr="00435638">
        <w:rPr>
          <w:rFonts w:cs="Times New Roman"/>
          <w:b/>
          <w:bCs/>
          <w:szCs w:val="22"/>
        </w:rPr>
        <w:t>Completion Certification</w:t>
      </w:r>
    </w:p>
    <w:p w14:paraId="4D2AE6A1" w14:textId="77777777" w:rsidR="00435638" w:rsidRPr="00435638" w:rsidRDefault="00435638" w:rsidP="00435638">
      <w:pPr>
        <w:spacing w:beforeLines="160" w:before="384" w:afterLines="80" w:after="192"/>
        <w:rPr>
          <w:rFonts w:cs="Times New Roman"/>
          <w:szCs w:val="22"/>
        </w:rPr>
      </w:pPr>
      <w:r w:rsidRPr="00435638">
        <w:rPr>
          <w:rFonts w:cs="Times New Roman"/>
          <w:szCs w:val="22"/>
        </w:rPr>
        <w:t>JSP Solutions looks forward to establishing mutually beneficial partnerships with educational institutions and contributing to the development of students who are better prepared to participate in the technology and professional ecosystem.</w:t>
      </w:r>
    </w:p>
    <w:p w14:paraId="01DE8064" w14:textId="77777777" w:rsidR="00435638" w:rsidRPr="00435638" w:rsidRDefault="00435638" w:rsidP="00435638">
      <w:pPr>
        <w:spacing w:beforeLines="160" w:before="384" w:afterLines="80" w:after="192"/>
        <w:rPr>
          <w:rFonts w:cs="Times New Roman"/>
          <w:b/>
          <w:bCs/>
          <w:szCs w:val="22"/>
        </w:rPr>
      </w:pPr>
      <w:r w:rsidRPr="00435638">
        <w:rPr>
          <w:rFonts w:cs="Times New Roman"/>
          <w:b/>
          <w:bCs/>
          <w:szCs w:val="22"/>
        </w:rPr>
        <w:t>Contact Details</w:t>
      </w:r>
    </w:p>
    <w:p w14:paraId="4FF01DE5"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JSP Solutions</w:t>
      </w:r>
    </w:p>
    <w:p w14:paraId="49B7C26B"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Address:</w:t>
      </w:r>
      <w:r w:rsidRPr="00435638">
        <w:rPr>
          <w:rFonts w:cs="Times New Roman"/>
          <w:szCs w:val="22"/>
        </w:rPr>
        <w:t xml:space="preserve"> __________________________________________</w:t>
      </w:r>
    </w:p>
    <w:p w14:paraId="29AA66C1"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Phone:</w:t>
      </w:r>
      <w:r w:rsidRPr="00435638">
        <w:rPr>
          <w:rFonts w:cs="Times New Roman"/>
          <w:szCs w:val="22"/>
        </w:rPr>
        <w:t xml:space="preserve"> ___________________________________________</w:t>
      </w:r>
    </w:p>
    <w:p w14:paraId="0934B277"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Email:</w:t>
      </w:r>
      <w:r w:rsidRPr="00435638">
        <w:rPr>
          <w:rFonts w:cs="Times New Roman"/>
          <w:szCs w:val="22"/>
        </w:rPr>
        <w:t xml:space="preserve"> ____________________________________________</w:t>
      </w:r>
    </w:p>
    <w:p w14:paraId="45AF231F"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Website:</w:t>
      </w:r>
      <w:r w:rsidRPr="00435638">
        <w:rPr>
          <w:rFonts w:cs="Times New Roman"/>
          <w:szCs w:val="22"/>
        </w:rPr>
        <w:t xml:space="preserve"> __________________________________________</w:t>
      </w:r>
    </w:p>
    <w:p w14:paraId="6AE33653"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Contact Person:</w:t>
      </w:r>
      <w:r w:rsidRPr="00435638">
        <w:rPr>
          <w:rFonts w:cs="Times New Roman"/>
          <w:szCs w:val="22"/>
        </w:rPr>
        <w:t xml:space="preserve"> ___________________________________</w:t>
      </w:r>
    </w:p>
    <w:p w14:paraId="29A7F4BB"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Designation:</w:t>
      </w:r>
      <w:r w:rsidRPr="00435638">
        <w:rPr>
          <w:rFonts w:cs="Times New Roman"/>
          <w:szCs w:val="22"/>
        </w:rPr>
        <w:t xml:space="preserve"> ______________________________________</w:t>
      </w:r>
    </w:p>
    <w:p w14:paraId="2B647709"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Phone / WhatsApp:</w:t>
      </w:r>
      <w:r w:rsidRPr="00435638">
        <w:rPr>
          <w:rFonts w:cs="Times New Roman"/>
          <w:szCs w:val="22"/>
        </w:rPr>
        <w:t xml:space="preserve"> _________________________________</w:t>
      </w:r>
    </w:p>
    <w:p w14:paraId="48376A96"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Email:</w:t>
      </w:r>
      <w:r w:rsidRPr="00435638">
        <w:rPr>
          <w:rFonts w:cs="Times New Roman"/>
          <w:szCs w:val="22"/>
        </w:rPr>
        <w:t xml:space="preserve"> ____________________________________________</w:t>
      </w:r>
    </w:p>
    <w:p w14:paraId="1100DFED" w14:textId="77777777" w:rsidR="00435638" w:rsidRPr="00435638" w:rsidRDefault="00435638" w:rsidP="00435638">
      <w:pPr>
        <w:spacing w:beforeLines="160" w:before="384" w:afterLines="80" w:after="192"/>
        <w:rPr>
          <w:rFonts w:cs="Times New Roman"/>
          <w:szCs w:val="22"/>
        </w:rPr>
      </w:pPr>
      <w:r w:rsidRPr="00435638">
        <w:rPr>
          <w:rFonts w:cs="Times New Roman"/>
          <w:b/>
          <w:bCs/>
          <w:szCs w:val="22"/>
        </w:rPr>
        <w:t>Date:</w:t>
      </w:r>
      <w:r w:rsidRPr="00435638">
        <w:rPr>
          <w:rFonts w:cs="Times New Roman"/>
          <w:szCs w:val="22"/>
        </w:rPr>
        <w:t xml:space="preserve"> _____________________________________________</w:t>
      </w:r>
    </w:p>
    <w:p w14:paraId="699B3BFF" w14:textId="77777777" w:rsidR="00435638" w:rsidRPr="00435638" w:rsidRDefault="00435638" w:rsidP="00435638">
      <w:pPr>
        <w:spacing w:beforeLines="160" w:before="384" w:afterLines="80" w:after="192"/>
        <w:rPr>
          <w:rFonts w:cs="Times New Roman"/>
          <w:szCs w:val="22"/>
        </w:rPr>
      </w:pPr>
    </w:p>
    <w:p w14:paraId="01806AF5" w14:textId="7E72FF39" w:rsidR="00F34678" w:rsidRDefault="00F34678" w:rsidP="00435638">
      <w:pPr>
        <w:pStyle w:val="Heading1"/>
      </w:pPr>
    </w:p>
    <w:sectPr w:rsidR="00F34678" w:rsidSect="004356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AD70" w14:textId="77777777" w:rsidR="004A44EB" w:rsidRDefault="004A44EB" w:rsidP="001133A5">
      <w:pPr>
        <w:spacing w:after="0"/>
      </w:pPr>
      <w:r>
        <w:separator/>
      </w:r>
    </w:p>
  </w:endnote>
  <w:endnote w:type="continuationSeparator" w:id="0">
    <w:p w14:paraId="23B7437A" w14:textId="77777777" w:rsidR="004A44EB" w:rsidRDefault="004A44EB" w:rsidP="001133A5">
      <w:pPr>
        <w:spacing w:after="0"/>
      </w:pPr>
      <w:r>
        <w:continuationSeparator/>
      </w:r>
    </w:p>
  </w:endnote>
  <w:endnote w:type="continuationNotice" w:id="1">
    <w:p w14:paraId="65875112" w14:textId="77777777" w:rsidR="004A44EB" w:rsidRDefault="004A44E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6833" w14:textId="77777777" w:rsidR="004A44EB" w:rsidRDefault="004A44EB" w:rsidP="001133A5">
      <w:pPr>
        <w:spacing w:after="0"/>
      </w:pPr>
      <w:r>
        <w:separator/>
      </w:r>
    </w:p>
  </w:footnote>
  <w:footnote w:type="continuationSeparator" w:id="0">
    <w:p w14:paraId="1B8CB10A" w14:textId="77777777" w:rsidR="004A44EB" w:rsidRDefault="004A44EB" w:rsidP="001133A5">
      <w:pPr>
        <w:spacing w:after="0"/>
      </w:pPr>
      <w:r>
        <w:continuationSeparator/>
      </w:r>
    </w:p>
  </w:footnote>
  <w:footnote w:type="continuationNotice" w:id="1">
    <w:p w14:paraId="1A03A2F1" w14:textId="77777777" w:rsidR="004A44EB" w:rsidRDefault="004A44EB">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7F"/>
    <w:multiLevelType w:val="hybridMultilevel"/>
    <w:tmpl w:val="BB74D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B11185"/>
    <w:multiLevelType w:val="hybridMultilevel"/>
    <w:tmpl w:val="B31A6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517F2C"/>
    <w:multiLevelType w:val="hybridMultilevel"/>
    <w:tmpl w:val="068A2C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F75F67"/>
    <w:multiLevelType w:val="hybridMultilevel"/>
    <w:tmpl w:val="7F123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AB5BFD"/>
    <w:multiLevelType w:val="hybridMultilevel"/>
    <w:tmpl w:val="82D80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2707C"/>
    <w:multiLevelType w:val="hybridMultilevel"/>
    <w:tmpl w:val="3C12CD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4E60A9"/>
    <w:multiLevelType w:val="hybridMultilevel"/>
    <w:tmpl w:val="19866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5036DB7"/>
    <w:multiLevelType w:val="hybridMultilevel"/>
    <w:tmpl w:val="A9C44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5AA0CAA"/>
    <w:multiLevelType w:val="hybridMultilevel"/>
    <w:tmpl w:val="1C122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6B74219"/>
    <w:multiLevelType w:val="hybridMultilevel"/>
    <w:tmpl w:val="E20C6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AA4217"/>
    <w:multiLevelType w:val="multilevel"/>
    <w:tmpl w:val="47C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86DF2"/>
    <w:multiLevelType w:val="hybridMultilevel"/>
    <w:tmpl w:val="4F000D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82E7DF5"/>
    <w:multiLevelType w:val="hybridMultilevel"/>
    <w:tmpl w:val="E362D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89310BF"/>
    <w:multiLevelType w:val="hybridMultilevel"/>
    <w:tmpl w:val="65E8D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89B5DEA"/>
    <w:multiLevelType w:val="hybridMultilevel"/>
    <w:tmpl w:val="4CB41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8C23950"/>
    <w:multiLevelType w:val="hybridMultilevel"/>
    <w:tmpl w:val="E5C2E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9BB04F7"/>
    <w:multiLevelType w:val="hybridMultilevel"/>
    <w:tmpl w:val="6DAC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9F94BF7"/>
    <w:multiLevelType w:val="hybridMultilevel"/>
    <w:tmpl w:val="1A745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A267A94"/>
    <w:multiLevelType w:val="hybridMultilevel"/>
    <w:tmpl w:val="A462C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BEB76EE"/>
    <w:multiLevelType w:val="hybridMultilevel"/>
    <w:tmpl w:val="99E20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0123E2"/>
    <w:multiLevelType w:val="hybridMultilevel"/>
    <w:tmpl w:val="88304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8547E8"/>
    <w:multiLevelType w:val="hybridMultilevel"/>
    <w:tmpl w:val="8166A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A46E17"/>
    <w:multiLevelType w:val="hybridMultilevel"/>
    <w:tmpl w:val="90F46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DCA3875"/>
    <w:multiLevelType w:val="hybridMultilevel"/>
    <w:tmpl w:val="3E5A7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E976097"/>
    <w:multiLevelType w:val="hybridMultilevel"/>
    <w:tmpl w:val="9B326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0264458"/>
    <w:multiLevelType w:val="hybridMultilevel"/>
    <w:tmpl w:val="3AFAF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0D90927"/>
    <w:multiLevelType w:val="hybridMultilevel"/>
    <w:tmpl w:val="884E8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2B678C4"/>
    <w:multiLevelType w:val="hybridMultilevel"/>
    <w:tmpl w:val="6E3A0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31E21CB"/>
    <w:multiLevelType w:val="hybridMultilevel"/>
    <w:tmpl w:val="641618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5A75EC2"/>
    <w:multiLevelType w:val="hybridMultilevel"/>
    <w:tmpl w:val="E26E2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7281311"/>
    <w:multiLevelType w:val="hybridMultilevel"/>
    <w:tmpl w:val="6EBED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7861A4F"/>
    <w:multiLevelType w:val="hybridMultilevel"/>
    <w:tmpl w:val="107E0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79C6D97"/>
    <w:multiLevelType w:val="hybridMultilevel"/>
    <w:tmpl w:val="2F624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9C84730"/>
    <w:multiLevelType w:val="hybridMultilevel"/>
    <w:tmpl w:val="8DF6C2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9CA06BB"/>
    <w:multiLevelType w:val="hybridMultilevel"/>
    <w:tmpl w:val="CB54F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ACB0434"/>
    <w:multiLevelType w:val="hybridMultilevel"/>
    <w:tmpl w:val="EBEA2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AE86D64"/>
    <w:multiLevelType w:val="hybridMultilevel"/>
    <w:tmpl w:val="B274B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2B0099"/>
    <w:multiLevelType w:val="hybridMultilevel"/>
    <w:tmpl w:val="15188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B507B7A"/>
    <w:multiLevelType w:val="hybridMultilevel"/>
    <w:tmpl w:val="8D4C0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C1509CE"/>
    <w:multiLevelType w:val="hybridMultilevel"/>
    <w:tmpl w:val="9D041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CE359AF"/>
    <w:multiLevelType w:val="hybridMultilevel"/>
    <w:tmpl w:val="BA586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D201C5C"/>
    <w:multiLevelType w:val="hybridMultilevel"/>
    <w:tmpl w:val="3A02CF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D4937E9"/>
    <w:multiLevelType w:val="hybridMultilevel"/>
    <w:tmpl w:val="6A106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D9F0712"/>
    <w:multiLevelType w:val="hybridMultilevel"/>
    <w:tmpl w:val="B93A6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E002D0A"/>
    <w:multiLevelType w:val="hybridMultilevel"/>
    <w:tmpl w:val="1486D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177CB7"/>
    <w:multiLevelType w:val="hybridMultilevel"/>
    <w:tmpl w:val="BABC2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E265DF3"/>
    <w:multiLevelType w:val="hybridMultilevel"/>
    <w:tmpl w:val="093A3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E500C8C"/>
    <w:multiLevelType w:val="hybridMultilevel"/>
    <w:tmpl w:val="F982B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E665877"/>
    <w:multiLevelType w:val="hybridMultilevel"/>
    <w:tmpl w:val="1F66F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E892406"/>
    <w:multiLevelType w:val="hybridMultilevel"/>
    <w:tmpl w:val="7062C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EE86EE6"/>
    <w:multiLevelType w:val="hybridMultilevel"/>
    <w:tmpl w:val="8506A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F467168"/>
    <w:multiLevelType w:val="hybridMultilevel"/>
    <w:tmpl w:val="0734C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08831F2"/>
    <w:multiLevelType w:val="hybridMultilevel"/>
    <w:tmpl w:val="AE50E3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0E81D26"/>
    <w:multiLevelType w:val="multilevel"/>
    <w:tmpl w:val="EEF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7651F6"/>
    <w:multiLevelType w:val="hybridMultilevel"/>
    <w:tmpl w:val="0974E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32616EF"/>
    <w:multiLevelType w:val="hybridMultilevel"/>
    <w:tmpl w:val="1F88E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42561F0"/>
    <w:multiLevelType w:val="hybridMultilevel"/>
    <w:tmpl w:val="01848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685040E"/>
    <w:multiLevelType w:val="hybridMultilevel"/>
    <w:tmpl w:val="6354E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6EE211B"/>
    <w:multiLevelType w:val="hybridMultilevel"/>
    <w:tmpl w:val="A2E0E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6FF39DD"/>
    <w:multiLevelType w:val="hybridMultilevel"/>
    <w:tmpl w:val="2A52D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7435F27"/>
    <w:multiLevelType w:val="hybridMultilevel"/>
    <w:tmpl w:val="3782C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94272AD"/>
    <w:multiLevelType w:val="hybridMultilevel"/>
    <w:tmpl w:val="2FEE1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95B32A8"/>
    <w:multiLevelType w:val="hybridMultilevel"/>
    <w:tmpl w:val="2A648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9793E4B"/>
    <w:multiLevelType w:val="hybridMultilevel"/>
    <w:tmpl w:val="1ACED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9D229B0"/>
    <w:multiLevelType w:val="multilevel"/>
    <w:tmpl w:val="18F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C436A3"/>
    <w:multiLevelType w:val="hybridMultilevel"/>
    <w:tmpl w:val="979E0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D380772"/>
    <w:multiLevelType w:val="hybridMultilevel"/>
    <w:tmpl w:val="8D2434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2EC86F8A"/>
    <w:multiLevelType w:val="hybridMultilevel"/>
    <w:tmpl w:val="95961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F7B3866"/>
    <w:multiLevelType w:val="hybridMultilevel"/>
    <w:tmpl w:val="C9960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3127C73"/>
    <w:multiLevelType w:val="multilevel"/>
    <w:tmpl w:val="1D1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852AB8"/>
    <w:multiLevelType w:val="hybridMultilevel"/>
    <w:tmpl w:val="0234F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4851103"/>
    <w:multiLevelType w:val="hybridMultilevel"/>
    <w:tmpl w:val="A6BA9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5D156F2"/>
    <w:multiLevelType w:val="hybridMultilevel"/>
    <w:tmpl w:val="742E9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67F52E3"/>
    <w:multiLevelType w:val="multilevel"/>
    <w:tmpl w:val="236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340DAD"/>
    <w:multiLevelType w:val="hybridMultilevel"/>
    <w:tmpl w:val="D4DED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9000740"/>
    <w:multiLevelType w:val="hybridMultilevel"/>
    <w:tmpl w:val="BF84C2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980188F"/>
    <w:multiLevelType w:val="hybridMultilevel"/>
    <w:tmpl w:val="D89EC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98C700D"/>
    <w:multiLevelType w:val="hybridMultilevel"/>
    <w:tmpl w:val="C0227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BE158E4"/>
    <w:multiLevelType w:val="hybridMultilevel"/>
    <w:tmpl w:val="CF28D6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CC74D54"/>
    <w:multiLevelType w:val="hybridMultilevel"/>
    <w:tmpl w:val="CA5A9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3CFD7BD9"/>
    <w:multiLevelType w:val="hybridMultilevel"/>
    <w:tmpl w:val="2370C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D646BAA"/>
    <w:multiLevelType w:val="multilevel"/>
    <w:tmpl w:val="3C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680BE2"/>
    <w:multiLevelType w:val="hybridMultilevel"/>
    <w:tmpl w:val="17EC0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0955300"/>
    <w:multiLevelType w:val="hybridMultilevel"/>
    <w:tmpl w:val="BF2A4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10E72A6"/>
    <w:multiLevelType w:val="hybridMultilevel"/>
    <w:tmpl w:val="3892A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1325421"/>
    <w:multiLevelType w:val="hybridMultilevel"/>
    <w:tmpl w:val="99D63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1D6780B"/>
    <w:multiLevelType w:val="hybridMultilevel"/>
    <w:tmpl w:val="0B924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2B61121"/>
    <w:multiLevelType w:val="hybridMultilevel"/>
    <w:tmpl w:val="AEFC8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3512BE9"/>
    <w:multiLevelType w:val="hybridMultilevel"/>
    <w:tmpl w:val="A31E3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49A1DAF"/>
    <w:multiLevelType w:val="hybridMultilevel"/>
    <w:tmpl w:val="D8584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4CC16F9"/>
    <w:multiLevelType w:val="hybridMultilevel"/>
    <w:tmpl w:val="1048F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44F125E5"/>
    <w:multiLevelType w:val="hybridMultilevel"/>
    <w:tmpl w:val="0B38D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531294A"/>
    <w:multiLevelType w:val="hybridMultilevel"/>
    <w:tmpl w:val="5C14C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451DDD"/>
    <w:multiLevelType w:val="hybridMultilevel"/>
    <w:tmpl w:val="BCC8F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56336EF"/>
    <w:multiLevelType w:val="hybridMultilevel"/>
    <w:tmpl w:val="67582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7431FC7"/>
    <w:multiLevelType w:val="hybridMultilevel"/>
    <w:tmpl w:val="B6707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764075D"/>
    <w:multiLevelType w:val="hybridMultilevel"/>
    <w:tmpl w:val="7B1C4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7CD4D65"/>
    <w:multiLevelType w:val="hybridMultilevel"/>
    <w:tmpl w:val="D16E1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47DF0A11"/>
    <w:multiLevelType w:val="hybridMultilevel"/>
    <w:tmpl w:val="D8B42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7F71A57"/>
    <w:multiLevelType w:val="hybridMultilevel"/>
    <w:tmpl w:val="5C861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99C2205"/>
    <w:multiLevelType w:val="hybridMultilevel"/>
    <w:tmpl w:val="B302E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A4A3F3A"/>
    <w:multiLevelType w:val="hybridMultilevel"/>
    <w:tmpl w:val="A67A2E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4A74101C"/>
    <w:multiLevelType w:val="hybridMultilevel"/>
    <w:tmpl w:val="56241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4B1412D8"/>
    <w:multiLevelType w:val="hybridMultilevel"/>
    <w:tmpl w:val="30629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BD14B1B"/>
    <w:multiLevelType w:val="hybridMultilevel"/>
    <w:tmpl w:val="29D2B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4D3826B8"/>
    <w:multiLevelType w:val="hybridMultilevel"/>
    <w:tmpl w:val="1AFA57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D5F0032"/>
    <w:multiLevelType w:val="hybridMultilevel"/>
    <w:tmpl w:val="74789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4DEE63F0"/>
    <w:multiLevelType w:val="multilevel"/>
    <w:tmpl w:val="6B5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FB6CBD"/>
    <w:multiLevelType w:val="hybridMultilevel"/>
    <w:tmpl w:val="B74EA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4F832563"/>
    <w:multiLevelType w:val="hybridMultilevel"/>
    <w:tmpl w:val="06728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F873329"/>
    <w:multiLevelType w:val="hybridMultilevel"/>
    <w:tmpl w:val="ACFA6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4FBB781B"/>
    <w:multiLevelType w:val="hybridMultilevel"/>
    <w:tmpl w:val="F5126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07E4158"/>
    <w:multiLevelType w:val="hybridMultilevel"/>
    <w:tmpl w:val="2E7A6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19B71CA"/>
    <w:multiLevelType w:val="hybridMultilevel"/>
    <w:tmpl w:val="27D45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2223A5C"/>
    <w:multiLevelType w:val="hybridMultilevel"/>
    <w:tmpl w:val="536A8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538F6A18"/>
    <w:multiLevelType w:val="hybridMultilevel"/>
    <w:tmpl w:val="B9600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59F7F73"/>
    <w:multiLevelType w:val="hybridMultilevel"/>
    <w:tmpl w:val="69E01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55FF6412"/>
    <w:multiLevelType w:val="hybridMultilevel"/>
    <w:tmpl w:val="BB8A4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562B041F"/>
    <w:multiLevelType w:val="hybridMultilevel"/>
    <w:tmpl w:val="720E1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6B226C0"/>
    <w:multiLevelType w:val="hybridMultilevel"/>
    <w:tmpl w:val="A10AA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58167ACF"/>
    <w:multiLevelType w:val="hybridMultilevel"/>
    <w:tmpl w:val="76787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84A6866"/>
    <w:multiLevelType w:val="hybridMultilevel"/>
    <w:tmpl w:val="9FF06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9A42AFB"/>
    <w:multiLevelType w:val="hybridMultilevel"/>
    <w:tmpl w:val="4F2E2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59CE0F52"/>
    <w:multiLevelType w:val="hybridMultilevel"/>
    <w:tmpl w:val="C04A5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5C0B497F"/>
    <w:multiLevelType w:val="multilevel"/>
    <w:tmpl w:val="B79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4C6855"/>
    <w:multiLevelType w:val="hybridMultilevel"/>
    <w:tmpl w:val="8AFA2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5D6E0C9C"/>
    <w:multiLevelType w:val="hybridMultilevel"/>
    <w:tmpl w:val="C8B0A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EED648A"/>
    <w:multiLevelType w:val="hybridMultilevel"/>
    <w:tmpl w:val="7826A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0DA690B"/>
    <w:multiLevelType w:val="hybridMultilevel"/>
    <w:tmpl w:val="12E41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3E93283"/>
    <w:multiLevelType w:val="hybridMultilevel"/>
    <w:tmpl w:val="F64A3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644E4F57"/>
    <w:multiLevelType w:val="hybridMultilevel"/>
    <w:tmpl w:val="0E5E6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5D31172"/>
    <w:multiLevelType w:val="hybridMultilevel"/>
    <w:tmpl w:val="E4901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678631C"/>
    <w:multiLevelType w:val="hybridMultilevel"/>
    <w:tmpl w:val="E0D61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6F93C0F"/>
    <w:multiLevelType w:val="multilevel"/>
    <w:tmpl w:val="962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491ED3"/>
    <w:multiLevelType w:val="hybridMultilevel"/>
    <w:tmpl w:val="90348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692A3AA7"/>
    <w:multiLevelType w:val="hybridMultilevel"/>
    <w:tmpl w:val="C55AB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699720D6"/>
    <w:multiLevelType w:val="hybridMultilevel"/>
    <w:tmpl w:val="BB6EE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6A2F4818"/>
    <w:multiLevelType w:val="hybridMultilevel"/>
    <w:tmpl w:val="E6A63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6A7A08AA"/>
    <w:multiLevelType w:val="hybridMultilevel"/>
    <w:tmpl w:val="49D24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C292B95"/>
    <w:multiLevelType w:val="hybridMultilevel"/>
    <w:tmpl w:val="5A863C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6C5D0989"/>
    <w:multiLevelType w:val="hybridMultilevel"/>
    <w:tmpl w:val="12140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C74789F"/>
    <w:multiLevelType w:val="hybridMultilevel"/>
    <w:tmpl w:val="6EFAC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6DC26AE0"/>
    <w:multiLevelType w:val="hybridMultilevel"/>
    <w:tmpl w:val="BEA69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6E435C17"/>
    <w:multiLevelType w:val="hybridMultilevel"/>
    <w:tmpl w:val="658AE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F6D784D"/>
    <w:multiLevelType w:val="hybridMultilevel"/>
    <w:tmpl w:val="DC740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0D449B2"/>
    <w:multiLevelType w:val="multilevel"/>
    <w:tmpl w:val="DA6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352FCF"/>
    <w:multiLevelType w:val="hybridMultilevel"/>
    <w:tmpl w:val="C2CA4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725502B9"/>
    <w:multiLevelType w:val="hybridMultilevel"/>
    <w:tmpl w:val="59FEC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73D462FF"/>
    <w:multiLevelType w:val="hybridMultilevel"/>
    <w:tmpl w:val="4768F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73E738C7"/>
    <w:multiLevelType w:val="hybridMultilevel"/>
    <w:tmpl w:val="C624D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75545FBC"/>
    <w:multiLevelType w:val="hybridMultilevel"/>
    <w:tmpl w:val="FF54E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75CF6785"/>
    <w:multiLevelType w:val="hybridMultilevel"/>
    <w:tmpl w:val="4F281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7A2C4A48"/>
    <w:multiLevelType w:val="hybridMultilevel"/>
    <w:tmpl w:val="073CF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7B386E9F"/>
    <w:multiLevelType w:val="hybridMultilevel"/>
    <w:tmpl w:val="3BA0F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7B5429AC"/>
    <w:multiLevelType w:val="hybridMultilevel"/>
    <w:tmpl w:val="AED80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5138461">
    <w:abstractNumId w:val="92"/>
  </w:num>
  <w:num w:numId="2" w16cid:durableId="1553610904">
    <w:abstractNumId w:val="107"/>
  </w:num>
  <w:num w:numId="3" w16cid:durableId="5834555">
    <w:abstractNumId w:val="133"/>
  </w:num>
  <w:num w:numId="4" w16cid:durableId="1802382867">
    <w:abstractNumId w:val="53"/>
  </w:num>
  <w:num w:numId="5" w16cid:durableId="1789658823">
    <w:abstractNumId w:val="81"/>
  </w:num>
  <w:num w:numId="6" w16cid:durableId="683437974">
    <w:abstractNumId w:val="73"/>
  </w:num>
  <w:num w:numId="7" w16cid:durableId="1097403814">
    <w:abstractNumId w:val="64"/>
  </w:num>
  <w:num w:numId="8" w16cid:durableId="1276249124">
    <w:abstractNumId w:val="124"/>
  </w:num>
  <w:num w:numId="9" w16cid:durableId="1536507785">
    <w:abstractNumId w:val="10"/>
  </w:num>
  <w:num w:numId="10" w16cid:durableId="40907795">
    <w:abstractNumId w:val="69"/>
  </w:num>
  <w:num w:numId="11" w16cid:durableId="431978896">
    <w:abstractNumId w:val="145"/>
  </w:num>
  <w:num w:numId="12" w16cid:durableId="1912235462">
    <w:abstractNumId w:val="30"/>
  </w:num>
  <w:num w:numId="13" w16cid:durableId="607083813">
    <w:abstractNumId w:val="48"/>
  </w:num>
  <w:num w:numId="14" w16cid:durableId="218129788">
    <w:abstractNumId w:val="43"/>
  </w:num>
  <w:num w:numId="15" w16cid:durableId="1243107302">
    <w:abstractNumId w:val="147"/>
  </w:num>
  <w:num w:numId="16" w16cid:durableId="804349745">
    <w:abstractNumId w:val="44"/>
  </w:num>
  <w:num w:numId="17" w16cid:durableId="781530086">
    <w:abstractNumId w:val="83"/>
  </w:num>
  <w:num w:numId="18" w16cid:durableId="1255746800">
    <w:abstractNumId w:val="49"/>
  </w:num>
  <w:num w:numId="19" w16cid:durableId="1277180183">
    <w:abstractNumId w:val="137"/>
  </w:num>
  <w:num w:numId="20" w16cid:durableId="2146466134">
    <w:abstractNumId w:val="76"/>
  </w:num>
  <w:num w:numId="21" w16cid:durableId="1655328158">
    <w:abstractNumId w:val="151"/>
  </w:num>
  <w:num w:numId="22" w16cid:durableId="1941520728">
    <w:abstractNumId w:val="29"/>
  </w:num>
  <w:num w:numId="23" w16cid:durableId="1135680206">
    <w:abstractNumId w:val="23"/>
  </w:num>
  <w:num w:numId="24" w16cid:durableId="670833559">
    <w:abstractNumId w:val="40"/>
  </w:num>
  <w:num w:numId="25" w16cid:durableId="1656446248">
    <w:abstractNumId w:val="22"/>
  </w:num>
  <w:num w:numId="26" w16cid:durableId="630671819">
    <w:abstractNumId w:val="87"/>
  </w:num>
  <w:num w:numId="27" w16cid:durableId="56513369">
    <w:abstractNumId w:val="116"/>
  </w:num>
  <w:num w:numId="28" w16cid:durableId="1119684504">
    <w:abstractNumId w:val="27"/>
  </w:num>
  <w:num w:numId="29" w16cid:durableId="413669999">
    <w:abstractNumId w:val="100"/>
  </w:num>
  <w:num w:numId="30" w16cid:durableId="393243347">
    <w:abstractNumId w:val="135"/>
  </w:num>
  <w:num w:numId="31" w16cid:durableId="483010721">
    <w:abstractNumId w:val="136"/>
  </w:num>
  <w:num w:numId="32" w16cid:durableId="1497263311">
    <w:abstractNumId w:val="33"/>
  </w:num>
  <w:num w:numId="33" w16cid:durableId="1538270671">
    <w:abstractNumId w:val="41"/>
  </w:num>
  <w:num w:numId="34" w16cid:durableId="422922433">
    <w:abstractNumId w:val="113"/>
  </w:num>
  <w:num w:numId="35" w16cid:durableId="1610311406">
    <w:abstractNumId w:val="21"/>
  </w:num>
  <w:num w:numId="36" w16cid:durableId="1207370836">
    <w:abstractNumId w:val="93"/>
  </w:num>
  <w:num w:numId="37" w16cid:durableId="2089229949">
    <w:abstractNumId w:val="98"/>
  </w:num>
  <w:num w:numId="38" w16cid:durableId="567110903">
    <w:abstractNumId w:val="28"/>
  </w:num>
  <w:num w:numId="39" w16cid:durableId="577902472">
    <w:abstractNumId w:val="153"/>
  </w:num>
  <w:num w:numId="40" w16cid:durableId="1592156817">
    <w:abstractNumId w:val="42"/>
  </w:num>
  <w:num w:numId="41" w16cid:durableId="356203356">
    <w:abstractNumId w:val="141"/>
  </w:num>
  <w:num w:numId="42" w16cid:durableId="721759455">
    <w:abstractNumId w:val="38"/>
  </w:num>
  <w:num w:numId="43" w16cid:durableId="154272511">
    <w:abstractNumId w:val="26"/>
  </w:num>
  <w:num w:numId="44" w16cid:durableId="2054882404">
    <w:abstractNumId w:val="67"/>
  </w:num>
  <w:num w:numId="45" w16cid:durableId="1382972489">
    <w:abstractNumId w:val="115"/>
  </w:num>
  <w:num w:numId="46" w16cid:durableId="784541865">
    <w:abstractNumId w:val="8"/>
  </w:num>
  <w:num w:numId="47" w16cid:durableId="1016612484">
    <w:abstractNumId w:val="16"/>
  </w:num>
  <w:num w:numId="48" w16cid:durableId="186018964">
    <w:abstractNumId w:val="72"/>
  </w:num>
  <w:num w:numId="49" w16cid:durableId="1277835751">
    <w:abstractNumId w:val="6"/>
  </w:num>
  <w:num w:numId="50" w16cid:durableId="51658590">
    <w:abstractNumId w:val="89"/>
  </w:num>
  <w:num w:numId="51" w16cid:durableId="1350370257">
    <w:abstractNumId w:val="59"/>
  </w:num>
  <w:num w:numId="52" w16cid:durableId="849444235">
    <w:abstractNumId w:val="45"/>
  </w:num>
  <w:num w:numId="53" w16cid:durableId="510534162">
    <w:abstractNumId w:val="94"/>
  </w:num>
  <w:num w:numId="54" w16cid:durableId="1882280904">
    <w:abstractNumId w:val="120"/>
  </w:num>
  <w:num w:numId="55" w16cid:durableId="1771505563">
    <w:abstractNumId w:val="146"/>
  </w:num>
  <w:num w:numId="56" w16cid:durableId="142085037">
    <w:abstractNumId w:val="35"/>
  </w:num>
  <w:num w:numId="57" w16cid:durableId="1912081615">
    <w:abstractNumId w:val="12"/>
  </w:num>
  <w:num w:numId="58" w16cid:durableId="1518695908">
    <w:abstractNumId w:val="3"/>
  </w:num>
  <w:num w:numId="59" w16cid:durableId="682392498">
    <w:abstractNumId w:val="86"/>
  </w:num>
  <w:num w:numId="60" w16cid:durableId="1448895058">
    <w:abstractNumId w:val="71"/>
  </w:num>
  <w:num w:numId="61" w16cid:durableId="163278983">
    <w:abstractNumId w:val="84"/>
  </w:num>
  <w:num w:numId="62" w16cid:durableId="337737638">
    <w:abstractNumId w:val="149"/>
  </w:num>
  <w:num w:numId="63" w16cid:durableId="1082265554">
    <w:abstractNumId w:val="66"/>
  </w:num>
  <w:num w:numId="64" w16cid:durableId="2099253517">
    <w:abstractNumId w:val="118"/>
  </w:num>
  <w:num w:numId="65" w16cid:durableId="2004163858">
    <w:abstractNumId w:val="4"/>
  </w:num>
  <w:num w:numId="66" w16cid:durableId="793717342">
    <w:abstractNumId w:val="15"/>
  </w:num>
  <w:num w:numId="67" w16cid:durableId="1486702554">
    <w:abstractNumId w:val="103"/>
  </w:num>
  <w:num w:numId="68" w16cid:durableId="871580020">
    <w:abstractNumId w:val="70"/>
  </w:num>
  <w:num w:numId="69" w16cid:durableId="395512228">
    <w:abstractNumId w:val="1"/>
  </w:num>
  <w:num w:numId="70" w16cid:durableId="702481725">
    <w:abstractNumId w:val="54"/>
  </w:num>
  <w:num w:numId="71" w16cid:durableId="1766222982">
    <w:abstractNumId w:val="24"/>
  </w:num>
  <w:num w:numId="72" w16cid:durableId="1507667962">
    <w:abstractNumId w:val="102"/>
  </w:num>
  <w:num w:numId="73" w16cid:durableId="1914974727">
    <w:abstractNumId w:val="140"/>
  </w:num>
  <w:num w:numId="74" w16cid:durableId="1068844959">
    <w:abstractNumId w:val="122"/>
  </w:num>
  <w:num w:numId="75" w16cid:durableId="1778983434">
    <w:abstractNumId w:val="19"/>
  </w:num>
  <w:num w:numId="76" w16cid:durableId="278998331">
    <w:abstractNumId w:val="125"/>
  </w:num>
  <w:num w:numId="77" w16cid:durableId="1769766535">
    <w:abstractNumId w:val="91"/>
  </w:num>
  <w:num w:numId="78" w16cid:durableId="872501476">
    <w:abstractNumId w:val="148"/>
  </w:num>
  <w:num w:numId="79" w16cid:durableId="176048000">
    <w:abstractNumId w:val="90"/>
  </w:num>
  <w:num w:numId="80" w16cid:durableId="591280994">
    <w:abstractNumId w:val="117"/>
  </w:num>
  <w:num w:numId="81" w16cid:durableId="238560909">
    <w:abstractNumId w:val="75"/>
  </w:num>
  <w:num w:numId="82" w16cid:durableId="1648127738">
    <w:abstractNumId w:val="101"/>
  </w:num>
  <w:num w:numId="83" w16cid:durableId="1583374474">
    <w:abstractNumId w:val="134"/>
  </w:num>
  <w:num w:numId="84" w16cid:durableId="1067074793">
    <w:abstractNumId w:val="138"/>
  </w:num>
  <w:num w:numId="85" w16cid:durableId="1445885313">
    <w:abstractNumId w:val="58"/>
  </w:num>
  <w:num w:numId="86" w16cid:durableId="1914004757">
    <w:abstractNumId w:val="61"/>
  </w:num>
  <w:num w:numId="87" w16cid:durableId="2090156824">
    <w:abstractNumId w:val="52"/>
  </w:num>
  <w:num w:numId="88" w16cid:durableId="1017846949">
    <w:abstractNumId w:val="34"/>
  </w:num>
  <w:num w:numId="89" w16cid:durableId="674766265">
    <w:abstractNumId w:val="11"/>
  </w:num>
  <w:num w:numId="90" w16cid:durableId="1711761540">
    <w:abstractNumId w:val="104"/>
  </w:num>
  <w:num w:numId="91" w16cid:durableId="1163276001">
    <w:abstractNumId w:val="65"/>
  </w:num>
  <w:num w:numId="92" w16cid:durableId="10643668">
    <w:abstractNumId w:val="121"/>
  </w:num>
  <w:num w:numId="93" w16cid:durableId="565727749">
    <w:abstractNumId w:val="97"/>
  </w:num>
  <w:num w:numId="94" w16cid:durableId="318928095">
    <w:abstractNumId w:val="128"/>
  </w:num>
  <w:num w:numId="95" w16cid:durableId="1997293667">
    <w:abstractNumId w:val="80"/>
  </w:num>
  <w:num w:numId="96" w16cid:durableId="1333947943">
    <w:abstractNumId w:val="36"/>
  </w:num>
  <w:num w:numId="97" w16cid:durableId="137649798">
    <w:abstractNumId w:val="14"/>
  </w:num>
  <w:num w:numId="98" w16cid:durableId="1388261413">
    <w:abstractNumId w:val="85"/>
  </w:num>
  <w:num w:numId="99" w16cid:durableId="2113160231">
    <w:abstractNumId w:val="114"/>
  </w:num>
  <w:num w:numId="100" w16cid:durableId="1506751460">
    <w:abstractNumId w:val="142"/>
  </w:num>
  <w:num w:numId="101" w16cid:durableId="1178739200">
    <w:abstractNumId w:val="39"/>
  </w:num>
  <w:num w:numId="102" w16cid:durableId="568880105">
    <w:abstractNumId w:val="47"/>
  </w:num>
  <w:num w:numId="103" w16cid:durableId="872041841">
    <w:abstractNumId w:val="77"/>
  </w:num>
  <w:num w:numId="104" w16cid:durableId="272980132">
    <w:abstractNumId w:val="119"/>
  </w:num>
  <w:num w:numId="105" w16cid:durableId="154419183">
    <w:abstractNumId w:val="2"/>
  </w:num>
  <w:num w:numId="106" w16cid:durableId="1860200559">
    <w:abstractNumId w:val="95"/>
  </w:num>
  <w:num w:numId="107" w16cid:durableId="1297180158">
    <w:abstractNumId w:val="7"/>
  </w:num>
  <w:num w:numId="108" w16cid:durableId="12922013">
    <w:abstractNumId w:val="108"/>
  </w:num>
  <w:num w:numId="109" w16cid:durableId="848523365">
    <w:abstractNumId w:val="32"/>
  </w:num>
  <w:num w:numId="110" w16cid:durableId="1215654444">
    <w:abstractNumId w:val="143"/>
  </w:num>
  <w:num w:numId="111" w16cid:durableId="757872122">
    <w:abstractNumId w:val="154"/>
  </w:num>
  <w:num w:numId="112" w16cid:durableId="1689872008">
    <w:abstractNumId w:val="62"/>
  </w:num>
  <w:num w:numId="113" w16cid:durableId="1304844645">
    <w:abstractNumId w:val="79"/>
  </w:num>
  <w:num w:numId="114" w16cid:durableId="1708525328">
    <w:abstractNumId w:val="25"/>
  </w:num>
  <w:num w:numId="115" w16cid:durableId="157310790">
    <w:abstractNumId w:val="96"/>
  </w:num>
  <w:num w:numId="116" w16cid:durableId="318048266">
    <w:abstractNumId w:val="60"/>
  </w:num>
  <w:num w:numId="117" w16cid:durableId="1938294778">
    <w:abstractNumId w:val="82"/>
  </w:num>
  <w:num w:numId="118" w16cid:durableId="157044057">
    <w:abstractNumId w:val="50"/>
  </w:num>
  <w:num w:numId="119" w16cid:durableId="1704361096">
    <w:abstractNumId w:val="105"/>
  </w:num>
  <w:num w:numId="120" w16cid:durableId="1574048561">
    <w:abstractNumId w:val="5"/>
  </w:num>
  <w:num w:numId="121" w16cid:durableId="2973272">
    <w:abstractNumId w:val="55"/>
  </w:num>
  <w:num w:numId="122" w16cid:durableId="1833986847">
    <w:abstractNumId w:val="126"/>
  </w:num>
  <w:num w:numId="123" w16cid:durableId="1064059581">
    <w:abstractNumId w:val="51"/>
  </w:num>
  <w:num w:numId="124" w16cid:durableId="78866966">
    <w:abstractNumId w:val="17"/>
  </w:num>
  <w:num w:numId="125" w16cid:durableId="404108469">
    <w:abstractNumId w:val="99"/>
  </w:num>
  <w:num w:numId="126" w16cid:durableId="1633174734">
    <w:abstractNumId w:val="127"/>
  </w:num>
  <w:num w:numId="127" w16cid:durableId="1808090030">
    <w:abstractNumId w:val="68"/>
  </w:num>
  <w:num w:numId="128" w16cid:durableId="1689868405">
    <w:abstractNumId w:val="78"/>
  </w:num>
  <w:num w:numId="129" w16cid:durableId="905919798">
    <w:abstractNumId w:val="152"/>
  </w:num>
  <w:num w:numId="130" w16cid:durableId="563181408">
    <w:abstractNumId w:val="144"/>
  </w:num>
  <w:num w:numId="131" w16cid:durableId="826482165">
    <w:abstractNumId w:val="13"/>
  </w:num>
  <w:num w:numId="132" w16cid:durableId="1343243999">
    <w:abstractNumId w:val="31"/>
  </w:num>
  <w:num w:numId="133" w16cid:durableId="403183813">
    <w:abstractNumId w:val="150"/>
  </w:num>
  <w:num w:numId="134" w16cid:durableId="848955804">
    <w:abstractNumId w:val="130"/>
  </w:num>
  <w:num w:numId="135" w16cid:durableId="1959407231">
    <w:abstractNumId w:val="139"/>
  </w:num>
  <w:num w:numId="136" w16cid:durableId="554438771">
    <w:abstractNumId w:val="88"/>
  </w:num>
  <w:num w:numId="137" w16cid:durableId="934049980">
    <w:abstractNumId w:val="63"/>
  </w:num>
  <w:num w:numId="138" w16cid:durableId="1297297837">
    <w:abstractNumId w:val="0"/>
  </w:num>
  <w:num w:numId="139" w16cid:durableId="438111183">
    <w:abstractNumId w:val="56"/>
  </w:num>
  <w:num w:numId="140" w16cid:durableId="1761566560">
    <w:abstractNumId w:val="57"/>
  </w:num>
  <w:num w:numId="141" w16cid:durableId="1570774711">
    <w:abstractNumId w:val="18"/>
  </w:num>
  <w:num w:numId="142" w16cid:durableId="1208450385">
    <w:abstractNumId w:val="132"/>
  </w:num>
  <w:num w:numId="143" w16cid:durableId="18822476">
    <w:abstractNumId w:val="112"/>
  </w:num>
  <w:num w:numId="144" w16cid:durableId="2123301701">
    <w:abstractNumId w:val="46"/>
  </w:num>
  <w:num w:numId="145" w16cid:durableId="737941483">
    <w:abstractNumId w:val="74"/>
  </w:num>
  <w:num w:numId="146" w16cid:durableId="1555848937">
    <w:abstractNumId w:val="111"/>
  </w:num>
  <w:num w:numId="147" w16cid:durableId="55320846">
    <w:abstractNumId w:val="123"/>
  </w:num>
  <w:num w:numId="148" w16cid:durableId="789200504">
    <w:abstractNumId w:val="110"/>
  </w:num>
  <w:num w:numId="149" w16cid:durableId="356125772">
    <w:abstractNumId w:val="129"/>
  </w:num>
  <w:num w:numId="150" w16cid:durableId="1602378711">
    <w:abstractNumId w:val="37"/>
  </w:num>
  <w:num w:numId="151" w16cid:durableId="1405448072">
    <w:abstractNumId w:val="20"/>
  </w:num>
  <w:num w:numId="152" w16cid:durableId="1724599083">
    <w:abstractNumId w:val="9"/>
  </w:num>
  <w:num w:numId="153" w16cid:durableId="2124496307">
    <w:abstractNumId w:val="106"/>
  </w:num>
  <w:num w:numId="154" w16cid:durableId="893740654">
    <w:abstractNumId w:val="109"/>
  </w:num>
  <w:num w:numId="155" w16cid:durableId="948244349">
    <w:abstractNumId w:val="13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38"/>
    <w:rsid w:val="00011E30"/>
    <w:rsid w:val="000B2583"/>
    <w:rsid w:val="001133A5"/>
    <w:rsid w:val="00123B68"/>
    <w:rsid w:val="00161551"/>
    <w:rsid w:val="00165562"/>
    <w:rsid w:val="001925A6"/>
    <w:rsid w:val="001D227A"/>
    <w:rsid w:val="001E0EDD"/>
    <w:rsid w:val="001F3549"/>
    <w:rsid w:val="00207BDC"/>
    <w:rsid w:val="00323199"/>
    <w:rsid w:val="00340417"/>
    <w:rsid w:val="003456F5"/>
    <w:rsid w:val="003471E8"/>
    <w:rsid w:val="00367222"/>
    <w:rsid w:val="00375D9E"/>
    <w:rsid w:val="003859EF"/>
    <w:rsid w:val="003A3642"/>
    <w:rsid w:val="003D70D2"/>
    <w:rsid w:val="00404B62"/>
    <w:rsid w:val="00435638"/>
    <w:rsid w:val="004A44EB"/>
    <w:rsid w:val="00507EBB"/>
    <w:rsid w:val="00523CB1"/>
    <w:rsid w:val="00554940"/>
    <w:rsid w:val="00580B81"/>
    <w:rsid w:val="006009F5"/>
    <w:rsid w:val="00620628"/>
    <w:rsid w:val="006427E1"/>
    <w:rsid w:val="00695553"/>
    <w:rsid w:val="006A6B00"/>
    <w:rsid w:val="006D7A6C"/>
    <w:rsid w:val="007061DB"/>
    <w:rsid w:val="007120F1"/>
    <w:rsid w:val="00836563"/>
    <w:rsid w:val="00880210"/>
    <w:rsid w:val="0089516C"/>
    <w:rsid w:val="0091768E"/>
    <w:rsid w:val="00931E5E"/>
    <w:rsid w:val="009A31FD"/>
    <w:rsid w:val="009D5C92"/>
    <w:rsid w:val="00A400D9"/>
    <w:rsid w:val="00A66CA2"/>
    <w:rsid w:val="00AF0ED8"/>
    <w:rsid w:val="00B24126"/>
    <w:rsid w:val="00B37731"/>
    <w:rsid w:val="00B94968"/>
    <w:rsid w:val="00BB373A"/>
    <w:rsid w:val="00C514DC"/>
    <w:rsid w:val="00CF7F1B"/>
    <w:rsid w:val="00D2603E"/>
    <w:rsid w:val="00DB6068"/>
    <w:rsid w:val="00EB2D3F"/>
    <w:rsid w:val="00F34678"/>
    <w:rsid w:val="00F45A6D"/>
    <w:rsid w:val="00F60A8E"/>
    <w:rsid w:val="00F765FC"/>
    <w:rsid w:val="00F93BD3"/>
    <w:rsid w:val="00FB4EE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0A10B"/>
  <w15:chartTrackingRefBased/>
  <w15:docId w15:val="{3DB63F29-FEE5-4A90-BD5A-798C7780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68E"/>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qFormat/>
    <w:rPr>
      <w:i/>
      <w:iCs/>
      <w:color w:val="B0A034" w:themeColor="accent1" w:themeShade="BF"/>
    </w:rPr>
  </w:style>
  <w:style w:type="character" w:customStyle="1" w:styleId="QuoteChar">
    <w:name w:val="Quote Char"/>
    <w:basedOn w:val="DefaultParagraphFont"/>
    <w:link w:val="Quote"/>
    <w:uiPriority w:val="29"/>
    <w:rsid w:val="001F3549"/>
    <w:rPr>
      <w:i/>
      <w:iCs/>
      <w:color w:val="404040" w:themeColor="text1" w:themeTint="BF"/>
      <w:sz w:val="22"/>
    </w:rPr>
  </w:style>
  <w:style w:type="paragraph" w:styleId="Quote">
    <w:name w:val="Quote"/>
    <w:basedOn w:val="Normal"/>
    <w:next w:val="Normal"/>
    <w:link w:val="QuoteChar"/>
    <w:uiPriority w:val="29"/>
    <w:qFormat/>
    <w:pPr>
      <w:jc w:val="center"/>
    </w:pPr>
    <w:rPr>
      <w:i/>
      <w:iCs/>
      <w:color w:val="404040" w:themeColor="text1" w:themeTint="BF"/>
    </w:rPr>
  </w:style>
  <w:style w:type="character" w:customStyle="1" w:styleId="IntenseQuoteChar">
    <w:name w:val="Intense Quote Char"/>
    <w:basedOn w:val="DefaultParagraphFont"/>
    <w:link w:val="IntenseQuote"/>
    <w:uiPriority w:val="30"/>
    <w:rsid w:val="001F3549"/>
    <w:rPr>
      <w:i/>
      <w:iCs/>
      <w:color w:val="B0A034" w:themeColor="accent1" w:themeShade="BF"/>
      <w:sz w:val="22"/>
    </w:rPr>
  </w:style>
  <w:style w:type="paragraph" w:styleId="IntenseQuote">
    <w:name w:val="Intense Quote"/>
    <w:basedOn w:val="Normal"/>
    <w:next w:val="Normal"/>
    <w:link w:val="IntenseQuoteChar"/>
    <w:uiPriority w:val="30"/>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ListParagraph">
    <w:name w:val="List Paragraph"/>
    <w:basedOn w:val="Normal"/>
    <w:uiPriority w:val="34"/>
    <w:qFormat/>
    <w:rsid w:val="00435638"/>
    <w:pPr>
      <w:spacing w:before="0" w:after="160" w:line="278" w:lineRule="auto"/>
      <w:ind w:left="720"/>
      <w:contextualSpacing/>
    </w:pPr>
    <w:rPr>
      <w:rFonts w:eastAsiaTheme="minorHAnsi"/>
      <w:kern w:val="2"/>
      <w:sz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48</TotalTime>
  <Pages>104</Pages>
  <Words>14473</Words>
  <Characters>82499</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13</cp:revision>
  <dcterms:created xsi:type="dcterms:W3CDTF">2026-08-15T05:47:00Z</dcterms:created>
  <dcterms:modified xsi:type="dcterms:W3CDTF">2026-08-15T06:35:00Z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