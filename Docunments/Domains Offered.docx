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3DEED02A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57FFE3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0DB4A19E" w14:textId="18524219" w:rsidR="006D7A6C" w:rsidRPr="006D7A6C" w:rsidRDefault="006D7A6C" w:rsidP="00011E30">
      <w:pPr>
        <w:pStyle w:val="Toprowtext"/>
      </w:pPr>
      <w:r w:rsidRPr="006D7A6C">
        <w:t xml:space="preserve">Prepared by </w:t>
      </w:r>
      <w:r w:rsidR="007232E1">
        <w:t>p. devi phanindra</w:t>
      </w:r>
      <w:r w:rsidRPr="006D7A6C">
        <w:tab/>
      </w:r>
      <w:r w:rsidR="007232E1">
        <w:t>august</w:t>
      </w:r>
      <w:r w:rsidRPr="006D7A6C">
        <w:t xml:space="preserve"> </w:t>
      </w:r>
      <w:r w:rsidR="007232E1">
        <w:t>1</w:t>
      </w:r>
      <w:r w:rsidR="004C2840">
        <w:t>8</w:t>
      </w:r>
      <w:r w:rsidRPr="006D7A6C">
        <w:t>, 20</w:t>
      </w:r>
      <w:r w:rsidR="007232E1">
        <w:t>26</w:t>
      </w:r>
    </w:p>
    <w:p w14:paraId="387A64C9" w14:textId="77777777" w:rsidR="004C2840" w:rsidRPr="004C2840" w:rsidRDefault="004C2840" w:rsidP="004C2840">
      <w:pPr>
        <w:pStyle w:val="QuarterNumber"/>
      </w:pPr>
      <w:r w:rsidRPr="004C2840">
        <w:t>JSP</w:t>
      </w:r>
      <w:r w:rsidRPr="004C2840">
        <w:br/>
        <w:t>SOLUTIONS</w:t>
      </w:r>
    </w:p>
    <w:p w14:paraId="5E49D85E" w14:textId="3CEF1CD8" w:rsidR="006D7A6C" w:rsidRPr="001F3549" w:rsidRDefault="00CD030C" w:rsidP="003471E8">
      <w:pPr>
        <w:pStyle w:val="Subtitle"/>
      </w:pPr>
      <w:r>
        <w:t>DOmains offered</w:t>
      </w:r>
    </w:p>
    <w:p w14:paraId="51FE7B2B" w14:textId="0AC0997D" w:rsidR="006D7A6C" w:rsidRPr="003471E8" w:rsidRDefault="006D7A6C" w:rsidP="00011E30">
      <w:pPr>
        <w:pStyle w:val="bottomrowtext"/>
        <w:spacing w:before="4440"/>
      </w:pPr>
      <w:r w:rsidRPr="003471E8">
        <w:t>www.</w:t>
      </w:r>
      <w:r w:rsidR="009C7DAB">
        <w:t>jspsolutions.in</w:t>
      </w:r>
      <w:r w:rsidRPr="003471E8">
        <w:tab/>
      </w:r>
      <w:r w:rsidR="007232E1">
        <w:t>+</w:t>
      </w:r>
      <w:r w:rsidRPr="003471E8">
        <w:t>91</w:t>
      </w:r>
      <w:r w:rsidR="007232E1">
        <w:t xml:space="preserve"> 6303195089</w:t>
      </w:r>
      <w:r w:rsidRPr="003471E8">
        <w:tab/>
      </w:r>
    </w:p>
    <w:p w14:paraId="35C08F82" w14:textId="77777777" w:rsidR="001F3549" w:rsidRDefault="001F3549" w:rsidP="001F3549"/>
    <w:p w14:paraId="4D4732DA" w14:textId="77777777" w:rsidR="00CD030C" w:rsidRDefault="00CD030C" w:rsidP="001F3549"/>
    <w:p w14:paraId="4947E55F" w14:textId="77777777" w:rsidR="00CD030C" w:rsidRDefault="00CD030C" w:rsidP="001F3549"/>
    <w:p w14:paraId="6F4C354D" w14:textId="47A55ECE" w:rsidR="00CD030C" w:rsidRPr="00CD030C" w:rsidRDefault="00CD030C" w:rsidP="00CD030C">
      <w:pPr>
        <w:pStyle w:val="Heading1"/>
        <w:jc w:val="center"/>
        <w:rPr>
          <w:sz w:val="28"/>
          <w:szCs w:val="38"/>
        </w:rPr>
      </w:pPr>
      <w:r w:rsidRPr="00CD030C">
        <w:rPr>
          <w:sz w:val="28"/>
          <w:szCs w:val="38"/>
        </w:rPr>
        <w:lastRenderedPageBreak/>
        <w:t>Domains offered</w:t>
      </w:r>
    </w:p>
    <w:p w14:paraId="1C7F91CE" w14:textId="77777777" w:rsid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</w:p>
    <w:p w14:paraId="2EA393AD" w14:textId="77777777" w:rsid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</w:p>
    <w:p w14:paraId="59A5AC27" w14:textId="65093E30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JSP Solutions may offer training and project-development opportunities across multiple technology and industry-relevant domains.</w:t>
      </w:r>
    </w:p>
    <w:p w14:paraId="43CA44A3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The exact domains available may vary according to the academic background of students, faculty requirements, available trainers and mentors, infrastructure, current technology requirements, and the selected program package.</w:t>
      </w:r>
    </w:p>
    <w:p w14:paraId="41B7ED58" w14:textId="43CA8078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Software Development</w:t>
      </w:r>
    </w:p>
    <w:p w14:paraId="4819116D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receive practical training in software development concepts and technologies.</w:t>
      </w:r>
    </w:p>
    <w:p w14:paraId="04BE4EE1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13E4BDC5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Programming fundamentals</w:t>
      </w:r>
    </w:p>
    <w:p w14:paraId="4950F29A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Application development</w:t>
      </w:r>
    </w:p>
    <w:p w14:paraId="4177D516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Software engineering</w:t>
      </w:r>
    </w:p>
    <w:p w14:paraId="2D369059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Backend development</w:t>
      </w:r>
    </w:p>
    <w:p w14:paraId="214C7AA1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API development</w:t>
      </w:r>
    </w:p>
    <w:p w14:paraId="0E09333B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Database integration</w:t>
      </w:r>
    </w:p>
    <w:p w14:paraId="11FF0F84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Software testing</w:t>
      </w:r>
    </w:p>
    <w:p w14:paraId="0102ED75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Version control</w:t>
      </w:r>
    </w:p>
    <w:p w14:paraId="685C6550" w14:textId="77777777" w:rsidR="00CD030C" w:rsidRPr="00CD030C" w:rsidRDefault="00CD030C" w:rsidP="00CD030C">
      <w:pPr>
        <w:pStyle w:val="ListParagraph"/>
        <w:numPr>
          <w:ilvl w:val="0"/>
          <w:numId w:val="1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Project deployment</w:t>
      </w:r>
    </w:p>
    <w:p w14:paraId="3BA796AA" w14:textId="5F138672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Web Development</w:t>
      </w:r>
    </w:p>
    <w:p w14:paraId="274BCC94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The web-development domain may cover the development of modern web applications.</w:t>
      </w:r>
    </w:p>
    <w:p w14:paraId="21F414EC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2BD35C54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Front-end development</w:t>
      </w:r>
    </w:p>
    <w:p w14:paraId="6689DE00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Back-end development</w:t>
      </w:r>
    </w:p>
    <w:p w14:paraId="52169DE2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Full-stack development</w:t>
      </w:r>
    </w:p>
    <w:p w14:paraId="48B3D8EB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Responsive web applications</w:t>
      </w:r>
    </w:p>
    <w:p w14:paraId="369585D7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Database-driven applications</w:t>
      </w:r>
    </w:p>
    <w:p w14:paraId="213C541C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APIs</w:t>
      </w:r>
    </w:p>
    <w:p w14:paraId="22738932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lastRenderedPageBreak/>
        <w:t>Web application testing</w:t>
      </w:r>
    </w:p>
    <w:p w14:paraId="45630088" w14:textId="77777777" w:rsidR="00CD030C" w:rsidRPr="00CD030C" w:rsidRDefault="00CD030C" w:rsidP="00CD030C">
      <w:pPr>
        <w:pStyle w:val="ListParagraph"/>
        <w:numPr>
          <w:ilvl w:val="0"/>
          <w:numId w:val="1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Deployment</w:t>
      </w:r>
    </w:p>
    <w:p w14:paraId="0218322F" w14:textId="1D8BBAA0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Mobile Application Development</w:t>
      </w:r>
    </w:p>
    <w:p w14:paraId="7549E134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be introduced to mobile application development and project implementation.</w:t>
      </w:r>
    </w:p>
    <w:p w14:paraId="2E518792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08CACA61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Android application development</w:t>
      </w:r>
    </w:p>
    <w:p w14:paraId="66C292A6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Cross-platform application development</w:t>
      </w:r>
    </w:p>
    <w:p w14:paraId="5180D8F9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Mobile UI/UX</w:t>
      </w:r>
    </w:p>
    <w:p w14:paraId="5710AD29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Application APIs</w:t>
      </w:r>
    </w:p>
    <w:p w14:paraId="35CFDC88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Database integration</w:t>
      </w:r>
    </w:p>
    <w:p w14:paraId="024C10B2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Mobile testing</w:t>
      </w:r>
    </w:p>
    <w:p w14:paraId="3B29347C" w14:textId="77777777" w:rsidR="00CD030C" w:rsidRPr="00CD030C" w:rsidRDefault="00CD030C" w:rsidP="00CD030C">
      <w:pPr>
        <w:pStyle w:val="ListParagraph"/>
        <w:numPr>
          <w:ilvl w:val="0"/>
          <w:numId w:val="15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Application deployment</w:t>
      </w:r>
    </w:p>
    <w:p w14:paraId="36CF5F41" w14:textId="63CF5DFD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Artificial Intelligence and Machine Learning</w:t>
      </w:r>
    </w:p>
    <w:p w14:paraId="4C8601CD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This domain may provide students with practical exposure to AI and ML concepts.</w:t>
      </w:r>
    </w:p>
    <w:p w14:paraId="4BFFF05C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34B4DFED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Machine learning fundamentals</w:t>
      </w:r>
    </w:p>
    <w:p w14:paraId="19FF4D29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Supervised and unsupervised learning</w:t>
      </w:r>
    </w:p>
    <w:p w14:paraId="723FCB00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 preprocessing</w:t>
      </w:r>
    </w:p>
    <w:p w14:paraId="145BA62E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Model development</w:t>
      </w:r>
    </w:p>
    <w:p w14:paraId="1B02EAD6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Model evaluation</w:t>
      </w:r>
    </w:p>
    <w:p w14:paraId="59F7C917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Predictive analytics</w:t>
      </w:r>
    </w:p>
    <w:p w14:paraId="11EA5DC9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Natural language processing</w:t>
      </w:r>
    </w:p>
    <w:p w14:paraId="671CA71B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Computer vision</w:t>
      </w:r>
    </w:p>
    <w:p w14:paraId="5143B4C3" w14:textId="77777777" w:rsidR="00CD030C" w:rsidRPr="00CD030C" w:rsidRDefault="00CD030C" w:rsidP="00CD030C">
      <w:pPr>
        <w:pStyle w:val="ListParagraph"/>
        <w:numPr>
          <w:ilvl w:val="0"/>
          <w:numId w:val="16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AI-based project development</w:t>
      </w:r>
    </w:p>
    <w:p w14:paraId="2D7A83A5" w14:textId="5CE29241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Data Science and Data Analytics</w:t>
      </w:r>
    </w:p>
    <w:p w14:paraId="50190C82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learn how data can be collected, processed, analyzed, visualized, and used for decision-making.</w:t>
      </w:r>
    </w:p>
    <w:p w14:paraId="6C01C093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1A45B014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 analysis</w:t>
      </w:r>
    </w:p>
    <w:p w14:paraId="7E80BFA9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lastRenderedPageBreak/>
        <w:t>Data preprocessing</w:t>
      </w:r>
    </w:p>
    <w:p w14:paraId="2C45B2C7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Statistical concepts</w:t>
      </w:r>
    </w:p>
    <w:p w14:paraId="08E843DA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 visualization</w:t>
      </w:r>
    </w:p>
    <w:p w14:paraId="517FC794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Exploratory data analysis</w:t>
      </w:r>
    </w:p>
    <w:p w14:paraId="2E185A40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Predictive analytics</w:t>
      </w:r>
    </w:p>
    <w:p w14:paraId="774B08C9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Dashboard development</w:t>
      </w:r>
    </w:p>
    <w:p w14:paraId="149D086C" w14:textId="77777777" w:rsidR="00CD030C" w:rsidRPr="00CD030C" w:rsidRDefault="00CD030C" w:rsidP="00CD030C">
      <w:pPr>
        <w:pStyle w:val="ListParagraph"/>
        <w:numPr>
          <w:ilvl w:val="0"/>
          <w:numId w:val="1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Data-driven project development</w:t>
      </w:r>
    </w:p>
    <w:p w14:paraId="6758E562" w14:textId="607AEFE1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Cybersecurity</w:t>
      </w:r>
    </w:p>
    <w:p w14:paraId="5864CBBF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The cybersecurity domain may introduce students to fundamental concepts related to information and system security.</w:t>
      </w:r>
    </w:p>
    <w:p w14:paraId="2DE954DA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6B68E956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Cybersecurity fundamentals</w:t>
      </w:r>
    </w:p>
    <w:p w14:paraId="32CC86A6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Network security concepts</w:t>
      </w:r>
    </w:p>
    <w:p w14:paraId="6B565243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Application security</w:t>
      </w:r>
    </w:p>
    <w:p w14:paraId="699ECAE0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Security monitoring</w:t>
      </w:r>
    </w:p>
    <w:p w14:paraId="0BD9DB01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Vulnerability awareness</w:t>
      </w:r>
    </w:p>
    <w:p w14:paraId="3FB370DB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Secure development practices</w:t>
      </w:r>
    </w:p>
    <w:p w14:paraId="61FD63F0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Security assessment concepts</w:t>
      </w:r>
    </w:p>
    <w:p w14:paraId="50EFDAFC" w14:textId="77777777" w:rsidR="00CD030C" w:rsidRPr="00CD030C" w:rsidRDefault="00CD030C" w:rsidP="00CD030C">
      <w:pPr>
        <w:pStyle w:val="ListParagraph"/>
        <w:numPr>
          <w:ilvl w:val="0"/>
          <w:numId w:val="1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Cybersecurity project development</w:t>
      </w:r>
    </w:p>
    <w:p w14:paraId="1CB0C57F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All cybersecurity activities will be conducted within lawful, authorized, and educational environments.</w:t>
      </w:r>
    </w:p>
    <w:p w14:paraId="44956BB5" w14:textId="0D31188E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Cloud Computing</w:t>
      </w:r>
    </w:p>
    <w:p w14:paraId="3351DF0A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receive practical exposure to cloud technologies and cloud-based application development.</w:t>
      </w:r>
    </w:p>
    <w:p w14:paraId="66E645C4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2B0F66D1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Cloud fundamentals</w:t>
      </w:r>
    </w:p>
    <w:p w14:paraId="08E82803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Cloud architecture</w:t>
      </w:r>
    </w:p>
    <w:p w14:paraId="4D53A486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Cloud application development</w:t>
      </w:r>
    </w:p>
    <w:p w14:paraId="1CDB93AE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Storage and databases</w:t>
      </w:r>
    </w:p>
    <w:p w14:paraId="2EBD3C60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Deployment concepts</w:t>
      </w:r>
    </w:p>
    <w:p w14:paraId="2CC1F143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Cloud security fundamentals</w:t>
      </w:r>
    </w:p>
    <w:p w14:paraId="27516EA2" w14:textId="77777777" w:rsidR="00CD030C" w:rsidRPr="00CD030C" w:rsidRDefault="00CD030C" w:rsidP="00CD030C">
      <w:pPr>
        <w:pStyle w:val="ListParagraph"/>
        <w:numPr>
          <w:ilvl w:val="0"/>
          <w:numId w:val="19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Cloud-based project implementation</w:t>
      </w:r>
    </w:p>
    <w:p w14:paraId="7A0E07C7" w14:textId="3FBC2920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lastRenderedPageBreak/>
        <w:t>Internet of Things</w:t>
      </w:r>
    </w:p>
    <w:p w14:paraId="074D4FB6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The IoT domain may combine software, hardware, sensors, communication, and data processing.</w:t>
      </w:r>
    </w:p>
    <w:p w14:paraId="3BF7BAAE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29C17C94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IoT fundamentals</w:t>
      </w:r>
    </w:p>
    <w:p w14:paraId="7ED50BA9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Sensors and devices</w:t>
      </w:r>
    </w:p>
    <w:p w14:paraId="4E2D40B0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Microcontrollers</w:t>
      </w:r>
    </w:p>
    <w:p w14:paraId="3917882A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Device communication</w:t>
      </w:r>
    </w:p>
    <w:p w14:paraId="56CF8022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Data collection</w:t>
      </w:r>
    </w:p>
    <w:p w14:paraId="71738020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IoT platforms</w:t>
      </w:r>
    </w:p>
    <w:p w14:paraId="77073B6A" w14:textId="77777777" w:rsidR="00CD030C" w:rsidRP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Monitoring systems</w:t>
      </w:r>
    </w:p>
    <w:p w14:paraId="6B7F5202" w14:textId="77777777" w:rsidR="00CD030C" w:rsidRDefault="00CD030C" w:rsidP="00CD030C">
      <w:pPr>
        <w:pStyle w:val="ListParagraph"/>
        <w:numPr>
          <w:ilvl w:val="0"/>
          <w:numId w:val="20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IoT project development</w:t>
      </w:r>
    </w:p>
    <w:p w14:paraId="1D110EAB" w14:textId="77777777" w:rsidR="008E0D13" w:rsidRDefault="008E0D13" w:rsidP="008E0D13">
      <w:pPr>
        <w:spacing w:beforeLines="160" w:before="384" w:afterLines="80" w:after="192" w:line="278" w:lineRule="auto"/>
        <w:rPr>
          <w:rFonts w:cs="Times New Roman"/>
          <w:b/>
          <w:bCs/>
          <w:szCs w:val="22"/>
        </w:rPr>
      </w:pPr>
      <w:r w:rsidRPr="008E0D13">
        <w:rPr>
          <w:rFonts w:cs="Times New Roman"/>
          <w:b/>
          <w:bCs/>
          <w:szCs w:val="22"/>
        </w:rPr>
        <w:t>Business Analytics, Data Insights &amp; Digital Marketing</w:t>
      </w:r>
    </w:p>
    <w:p w14:paraId="66DA305B" w14:textId="1559474D" w:rsidR="008E0D13" w:rsidRPr="008E0D13" w:rsidRDefault="008E0D13" w:rsidP="008E0D13">
      <w:p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szCs w:val="22"/>
        </w:rPr>
        <w:t xml:space="preserve"> This domain provides students with essential skills in financial tools, data visualization, predictive modeling, and foundational web presence. Possible areas include: </w:t>
      </w:r>
    </w:p>
    <w:p w14:paraId="5B7DF789" w14:textId="77777777" w:rsidR="008E0D13" w:rsidRPr="008E0D13" w:rsidRDefault="008E0D13" w:rsidP="008E0D13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Business &amp; Financial Tools:</w:t>
      </w:r>
      <w:r w:rsidRPr="008E0D13">
        <w:rPr>
          <w:rFonts w:cs="Times New Roman"/>
          <w:szCs w:val="22"/>
        </w:rPr>
        <w:t xml:space="preserve"> Tally, Advanced Excel, PowerPoint</w:t>
      </w:r>
    </w:p>
    <w:p w14:paraId="0A8E32DE" w14:textId="77777777" w:rsidR="008E0D13" w:rsidRPr="008E0D13" w:rsidRDefault="008E0D13" w:rsidP="008E0D13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Data Visualization &amp; Analytics:</w:t>
      </w:r>
      <w:r w:rsidRPr="008E0D13">
        <w:rPr>
          <w:rFonts w:cs="Times New Roman"/>
          <w:szCs w:val="22"/>
        </w:rPr>
        <w:t xml:space="preserve"> Power BI, Tableau</w:t>
      </w:r>
    </w:p>
    <w:p w14:paraId="0C4217F0" w14:textId="77777777" w:rsidR="008E0D13" w:rsidRPr="008E0D13" w:rsidRDefault="008E0D13" w:rsidP="008E0D13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Predictive Analytics:</w:t>
      </w:r>
      <w:r w:rsidRPr="008E0D13">
        <w:rPr>
          <w:rFonts w:cs="Times New Roman"/>
          <w:szCs w:val="22"/>
        </w:rPr>
        <w:t xml:space="preserve"> Data mining and predictive modeling using WEKA</w:t>
      </w:r>
    </w:p>
    <w:p w14:paraId="5E9D08E2" w14:textId="77777777" w:rsidR="008E0D13" w:rsidRPr="008E0D13" w:rsidRDefault="008E0D13" w:rsidP="008E0D13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Database Management:</w:t>
      </w:r>
      <w:r w:rsidRPr="008E0D13">
        <w:rPr>
          <w:rFonts w:cs="Times New Roman"/>
          <w:szCs w:val="22"/>
        </w:rPr>
        <w:t xml:space="preserve"> DBMS fundamentals and SQL querying </w:t>
      </w:r>
    </w:p>
    <w:p w14:paraId="496AB6DE" w14:textId="77777777" w:rsidR="008E0D13" w:rsidRPr="008E0D13" w:rsidRDefault="008E0D13" w:rsidP="008E0D13">
      <w:pPr>
        <w:pStyle w:val="ListParagraph"/>
        <w:numPr>
          <w:ilvl w:val="0"/>
          <w:numId w:val="27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Digital Marketing &amp; Web Basics:</w:t>
      </w:r>
      <w:r w:rsidRPr="008E0D13">
        <w:rPr>
          <w:rFonts w:cs="Times New Roman"/>
          <w:szCs w:val="22"/>
        </w:rPr>
        <w:t xml:space="preserve"> Digital marketing strategies and static web layout development using HTML, CSS, and JavaScript </w:t>
      </w:r>
    </w:p>
    <w:p w14:paraId="09126B18" w14:textId="77777777" w:rsidR="008E0D13" w:rsidRDefault="008E0D13" w:rsidP="008E0D13">
      <w:p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Full-Stack Web Development &amp; Core Software Engineering</w:t>
      </w:r>
      <w:r w:rsidRPr="008E0D13">
        <w:rPr>
          <w:rFonts w:cs="Times New Roman"/>
          <w:szCs w:val="22"/>
        </w:rPr>
        <w:t xml:space="preserve"> </w:t>
      </w:r>
    </w:p>
    <w:p w14:paraId="1DF64AA7" w14:textId="326C8AB7" w:rsidR="008E0D13" w:rsidRPr="008E0D13" w:rsidRDefault="008E0D13" w:rsidP="008E0D13">
      <w:p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szCs w:val="22"/>
        </w:rPr>
        <w:t xml:space="preserve">This domain offers a comprehensive curriculum covering multi-language programming, modern web development, and relational database systems. Possible areas include: </w:t>
      </w:r>
    </w:p>
    <w:p w14:paraId="0C9AA0A5" w14:textId="77777777" w:rsidR="008E0D13" w:rsidRPr="008E0D13" w:rsidRDefault="008E0D13" w:rsidP="008E0D13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Core Programming Languages:</w:t>
      </w:r>
      <w:r w:rsidRPr="008E0D13">
        <w:rPr>
          <w:rFonts w:cs="Times New Roman"/>
          <w:szCs w:val="22"/>
        </w:rPr>
        <w:t xml:space="preserve"> Core Java and Python </w:t>
      </w:r>
    </w:p>
    <w:p w14:paraId="2311815B" w14:textId="77777777" w:rsidR="008E0D13" w:rsidRPr="008E0D13" w:rsidRDefault="008E0D13" w:rsidP="008E0D13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Software Concepts:</w:t>
      </w:r>
      <w:r w:rsidRPr="008E0D13">
        <w:rPr>
          <w:rFonts w:cs="Times New Roman"/>
          <w:szCs w:val="22"/>
        </w:rPr>
        <w:t xml:space="preserve"> Object-Oriented Programming (OOPs) principles </w:t>
      </w:r>
    </w:p>
    <w:p w14:paraId="719C485D" w14:textId="77777777" w:rsidR="008E0D13" w:rsidRPr="008E0D13" w:rsidRDefault="008E0D13" w:rsidP="008E0D13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Front-End Development:</w:t>
      </w:r>
      <w:r w:rsidRPr="008E0D13">
        <w:rPr>
          <w:rFonts w:cs="Times New Roman"/>
          <w:szCs w:val="22"/>
        </w:rPr>
        <w:t xml:space="preserve"> HTML, CSS, and JavaScript for static and responsive web designs </w:t>
      </w:r>
    </w:p>
    <w:p w14:paraId="1390FC7E" w14:textId="77777777" w:rsidR="008E0D13" w:rsidRPr="008E0D13" w:rsidRDefault="008E0D13" w:rsidP="008E0D13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Database Management Systems:</w:t>
      </w:r>
      <w:r w:rsidRPr="008E0D13">
        <w:rPr>
          <w:rFonts w:cs="Times New Roman"/>
          <w:szCs w:val="22"/>
        </w:rPr>
        <w:t xml:space="preserve"> Database design and management using MySQL and DBMS principles </w:t>
      </w:r>
    </w:p>
    <w:p w14:paraId="3C33260C" w14:textId="77777777" w:rsidR="008E0D13" w:rsidRPr="008E0D13" w:rsidRDefault="008E0D13" w:rsidP="008E0D13">
      <w:pPr>
        <w:pStyle w:val="ListParagraph"/>
        <w:numPr>
          <w:ilvl w:val="0"/>
          <w:numId w:val="28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8E0D13">
        <w:rPr>
          <w:rFonts w:cs="Times New Roman"/>
          <w:b/>
          <w:bCs/>
          <w:szCs w:val="22"/>
        </w:rPr>
        <w:t>Full-Stack Application Development:</w:t>
      </w:r>
      <w:r w:rsidRPr="008E0D13">
        <w:rPr>
          <w:rFonts w:cs="Times New Roman"/>
          <w:szCs w:val="22"/>
        </w:rPr>
        <w:t xml:space="preserve"> Building database-driven web applications and managing API integrations </w:t>
      </w:r>
    </w:p>
    <w:p w14:paraId="5ED9FBBD" w14:textId="77777777" w:rsidR="00294FFC" w:rsidRPr="00294FFC" w:rsidRDefault="00294FFC" w:rsidP="00294FFC">
      <w:pPr>
        <w:spacing w:beforeLines="160" w:before="384" w:afterLines="80" w:after="192" w:line="278" w:lineRule="auto"/>
        <w:rPr>
          <w:rFonts w:cs="Times New Roman"/>
          <w:szCs w:val="22"/>
        </w:rPr>
      </w:pPr>
    </w:p>
    <w:p w14:paraId="0E7A045A" w14:textId="4D55B791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Electronics and Embedded Systems</w:t>
      </w:r>
    </w:p>
    <w:p w14:paraId="7A059A47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Where appropriate, students may work on technology projects involving electronics and embedded systems.</w:t>
      </w:r>
    </w:p>
    <w:p w14:paraId="43FC8EBA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4AFC5601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Embedded programming</w:t>
      </w:r>
    </w:p>
    <w:p w14:paraId="4D7C356F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Microcontrollers</w:t>
      </w:r>
    </w:p>
    <w:p w14:paraId="311AD1B2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Sensor integration</w:t>
      </w:r>
    </w:p>
    <w:p w14:paraId="6CEB627E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Device control</w:t>
      </w:r>
    </w:p>
    <w:p w14:paraId="1D2E6AE5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Communication interfaces</w:t>
      </w:r>
    </w:p>
    <w:p w14:paraId="18C7950E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Embedded applications</w:t>
      </w:r>
    </w:p>
    <w:p w14:paraId="3BAE06F7" w14:textId="77777777" w:rsidR="00CD030C" w:rsidRPr="00CD030C" w:rsidRDefault="00CD030C" w:rsidP="00CD030C">
      <w:pPr>
        <w:pStyle w:val="ListParagraph"/>
        <w:numPr>
          <w:ilvl w:val="0"/>
          <w:numId w:val="21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Hardware-software integration</w:t>
      </w:r>
    </w:p>
    <w:p w14:paraId="1E4DF325" w14:textId="6C9E2056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UI/UX and Digital Product Development</w:t>
      </w:r>
    </w:p>
    <w:p w14:paraId="2F759BDF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also be introduced to user-focused digital product development.</w:t>
      </w:r>
    </w:p>
    <w:p w14:paraId="4DE99426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Possible areas include:</w:t>
      </w:r>
    </w:p>
    <w:p w14:paraId="14E5635A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User interface design</w:t>
      </w:r>
    </w:p>
    <w:p w14:paraId="3F213C9A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User experience principles</w:t>
      </w:r>
    </w:p>
    <w:p w14:paraId="791EAFAA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Wireframing</w:t>
      </w:r>
    </w:p>
    <w:p w14:paraId="29461727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Prototyping</w:t>
      </w:r>
    </w:p>
    <w:p w14:paraId="00F2F988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Usability</w:t>
      </w:r>
    </w:p>
    <w:p w14:paraId="045B7907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Design systems</w:t>
      </w:r>
    </w:p>
    <w:p w14:paraId="443EB1DF" w14:textId="77777777" w:rsidR="00CD030C" w:rsidRPr="00CD030C" w:rsidRDefault="00CD030C" w:rsidP="00CD030C">
      <w:pPr>
        <w:pStyle w:val="ListParagraph"/>
        <w:numPr>
          <w:ilvl w:val="0"/>
          <w:numId w:val="22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Digital product development</w:t>
      </w:r>
    </w:p>
    <w:p w14:paraId="343AA36B" w14:textId="0B65A719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Other Emerging Technology Domains</w:t>
      </w:r>
    </w:p>
    <w:p w14:paraId="489C0D92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Depending on available resources and industry requirements, JSP Solutions may introduce additional domains such as:</w:t>
      </w:r>
    </w:p>
    <w:p w14:paraId="25C181BE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Blockchain</w:t>
      </w:r>
    </w:p>
    <w:p w14:paraId="0B9B187D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DevOps</w:t>
      </w:r>
    </w:p>
    <w:p w14:paraId="58072B4E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Generative AI</w:t>
      </w:r>
    </w:p>
    <w:p w14:paraId="26153C82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Big Data</w:t>
      </w:r>
    </w:p>
    <w:p w14:paraId="17BF13A8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Automation</w:t>
      </w:r>
    </w:p>
    <w:p w14:paraId="1861D200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lastRenderedPageBreak/>
        <w:t>Business Intelligence</w:t>
      </w:r>
    </w:p>
    <w:p w14:paraId="7BC205CA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Software Testing and Quality Assurance</w:t>
      </w:r>
    </w:p>
    <w:p w14:paraId="5D6514A3" w14:textId="77777777" w:rsidR="00CD030C" w:rsidRPr="00CD030C" w:rsidRDefault="00CD030C" w:rsidP="00CD030C">
      <w:pPr>
        <w:pStyle w:val="ListParagraph"/>
        <w:numPr>
          <w:ilvl w:val="0"/>
          <w:numId w:val="23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Other emerging technologies</w:t>
      </w:r>
    </w:p>
    <w:p w14:paraId="09D58D9B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The availability of a particular domain will depend on trainer and mentor availability, infrastructure, curriculum requirements, and the selected program.</w:t>
      </w:r>
    </w:p>
    <w:p w14:paraId="60A6255C" w14:textId="2EDAC0E9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Domain Selection</w:t>
      </w:r>
    </w:p>
    <w:p w14:paraId="60F42126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Students may select a domain based on:</w:t>
      </w:r>
    </w:p>
    <w:p w14:paraId="10A889C5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Academic background</w:t>
      </w:r>
    </w:p>
    <w:p w14:paraId="2CBA11AD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Personal interest</w:t>
      </w:r>
    </w:p>
    <w:p w14:paraId="7944DBC8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Existing technical skills</w:t>
      </w:r>
    </w:p>
    <w:p w14:paraId="61B081DD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Career goals</w:t>
      </w:r>
    </w:p>
    <w:p w14:paraId="4B72DF04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Project requirements</w:t>
      </w:r>
    </w:p>
    <w:p w14:paraId="10E26D3B" w14:textId="77777777" w:rsidR="00CD030C" w:rsidRPr="00CD030C" w:rsidRDefault="00CD030C" w:rsidP="00CD030C">
      <w:pPr>
        <w:pStyle w:val="ListParagraph"/>
        <w:numPr>
          <w:ilvl w:val="0"/>
          <w:numId w:val="24"/>
        </w:numPr>
        <w:spacing w:beforeLines="160" w:before="384" w:afterLines="80" w:after="192" w:line="278" w:lineRule="auto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Program availability</w:t>
      </w:r>
    </w:p>
    <w:p w14:paraId="59851C91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JSP Solutions may provide guidance during the domain-selection process to help students choose an appropriate area based on their current skill level and intended project objectives.</w:t>
      </w:r>
    </w:p>
    <w:p w14:paraId="62A5BFFD" w14:textId="187CBB17" w:rsidR="00CD030C" w:rsidRPr="00CD030C" w:rsidRDefault="00CD030C" w:rsidP="00CD030C">
      <w:pPr>
        <w:spacing w:beforeLines="160" w:before="384" w:afterLines="80" w:after="192"/>
        <w:rPr>
          <w:rFonts w:cs="Times New Roman"/>
          <w:b/>
          <w:bCs/>
          <w:szCs w:val="22"/>
        </w:rPr>
      </w:pPr>
      <w:r w:rsidRPr="00CD030C">
        <w:rPr>
          <w:rFonts w:cs="Times New Roman"/>
          <w:b/>
          <w:bCs/>
          <w:szCs w:val="22"/>
        </w:rPr>
        <w:t>Domain-Based Project Development</w:t>
      </w:r>
    </w:p>
    <w:p w14:paraId="0BC33A89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Each selected domain may be supported by practical project activities designed to help students apply their learning.</w:t>
      </w:r>
    </w:p>
    <w:p w14:paraId="5BA94347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szCs w:val="22"/>
        </w:rPr>
        <w:t>Projects may involve:</w:t>
      </w:r>
    </w:p>
    <w:p w14:paraId="0786ECC3" w14:textId="77777777" w:rsidR="00CD030C" w:rsidRPr="00CD030C" w:rsidRDefault="00CD030C" w:rsidP="00CD030C">
      <w:pPr>
        <w:spacing w:beforeLines="160" w:before="384" w:afterLines="80" w:after="192"/>
        <w:rPr>
          <w:rFonts w:cs="Times New Roman"/>
          <w:szCs w:val="22"/>
        </w:rPr>
      </w:pPr>
      <w:r w:rsidRPr="00CD030C">
        <w:rPr>
          <w:rFonts w:cs="Times New Roman"/>
          <w:b/>
          <w:bCs/>
          <w:szCs w:val="22"/>
        </w:rPr>
        <w:t>Problem Identification → Technology Selection → Planning → Development → Testing → Documentation → Presentation → Evaluation</w:t>
      </w:r>
    </w:p>
    <w:p w14:paraId="705E3793" w14:textId="54BD64F1" w:rsidR="00F34678" w:rsidRDefault="00CD030C" w:rsidP="00CD030C">
      <w:pPr>
        <w:spacing w:beforeLines="160" w:before="384" w:afterLines="80" w:after="192"/>
      </w:pPr>
      <w:r w:rsidRPr="00CD030C">
        <w:rPr>
          <w:rFonts w:cs="Times New Roman"/>
          <w:szCs w:val="22"/>
        </w:rPr>
        <w:t>The project scope and complexity will be adjusted according to the student's academic level, selected program duration, available resources, and applicable institutional requirement</w:t>
      </w:r>
      <w:r>
        <w:rPr>
          <w:rFonts w:cs="Times New Roman"/>
          <w:szCs w:val="22"/>
        </w:rPr>
        <w:t>.</w:t>
      </w:r>
    </w:p>
    <w:sectPr w:rsidR="00F34678" w:rsidSect="007061DB">
      <w:footerReference w:type="default" r:id="rId11"/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94D4A" w14:textId="77777777" w:rsidR="0009658B" w:rsidRDefault="0009658B" w:rsidP="001133A5">
      <w:pPr>
        <w:spacing w:after="0"/>
      </w:pPr>
      <w:r>
        <w:separator/>
      </w:r>
    </w:p>
  </w:endnote>
  <w:endnote w:type="continuationSeparator" w:id="0">
    <w:p w14:paraId="45ADD9C8" w14:textId="77777777" w:rsidR="0009658B" w:rsidRDefault="0009658B" w:rsidP="001133A5">
      <w:pPr>
        <w:spacing w:after="0"/>
      </w:pPr>
      <w:r>
        <w:continuationSeparator/>
      </w:r>
    </w:p>
  </w:endnote>
  <w:endnote w:type="continuationNotice" w:id="1">
    <w:p w14:paraId="4CD04AD0" w14:textId="77777777" w:rsidR="0009658B" w:rsidRDefault="0009658B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C6276" w14:textId="77777777" w:rsidR="006D1EAE" w:rsidRDefault="006D1E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BE381" w14:textId="77777777" w:rsidR="0009658B" w:rsidRDefault="0009658B" w:rsidP="001133A5">
      <w:pPr>
        <w:spacing w:after="0"/>
      </w:pPr>
      <w:r>
        <w:separator/>
      </w:r>
    </w:p>
  </w:footnote>
  <w:footnote w:type="continuationSeparator" w:id="0">
    <w:p w14:paraId="0B611B5D" w14:textId="77777777" w:rsidR="0009658B" w:rsidRDefault="0009658B" w:rsidP="001133A5">
      <w:pPr>
        <w:spacing w:after="0"/>
      </w:pPr>
      <w:r>
        <w:continuationSeparator/>
      </w:r>
    </w:p>
  </w:footnote>
  <w:footnote w:type="continuationNotice" w:id="1">
    <w:p w14:paraId="2D0C470C" w14:textId="77777777" w:rsidR="0009658B" w:rsidRDefault="0009658B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73F"/>
    <w:multiLevelType w:val="hybridMultilevel"/>
    <w:tmpl w:val="3A8680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62FDB"/>
    <w:multiLevelType w:val="hybridMultilevel"/>
    <w:tmpl w:val="281283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3C77E6"/>
    <w:multiLevelType w:val="hybridMultilevel"/>
    <w:tmpl w:val="0540B7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C1A484B"/>
    <w:multiLevelType w:val="multilevel"/>
    <w:tmpl w:val="7806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E4280"/>
    <w:multiLevelType w:val="multilevel"/>
    <w:tmpl w:val="F3AE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C0102"/>
    <w:multiLevelType w:val="hybridMultilevel"/>
    <w:tmpl w:val="C0366C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B2576D3"/>
    <w:multiLevelType w:val="multilevel"/>
    <w:tmpl w:val="A31E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B19B4"/>
    <w:multiLevelType w:val="multilevel"/>
    <w:tmpl w:val="9D18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E5085"/>
    <w:multiLevelType w:val="hybridMultilevel"/>
    <w:tmpl w:val="A6AA6F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6D13040"/>
    <w:multiLevelType w:val="hybridMultilevel"/>
    <w:tmpl w:val="938282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0A1858"/>
    <w:multiLevelType w:val="hybridMultilevel"/>
    <w:tmpl w:val="16F05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91D3E9D"/>
    <w:multiLevelType w:val="multilevel"/>
    <w:tmpl w:val="B24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20C7B"/>
    <w:multiLevelType w:val="hybridMultilevel"/>
    <w:tmpl w:val="0E041B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DC23C2"/>
    <w:multiLevelType w:val="multilevel"/>
    <w:tmpl w:val="F2B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F445C"/>
    <w:multiLevelType w:val="hybridMultilevel"/>
    <w:tmpl w:val="9534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9992DD2"/>
    <w:multiLevelType w:val="multilevel"/>
    <w:tmpl w:val="3A7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0B3003"/>
    <w:multiLevelType w:val="hybridMultilevel"/>
    <w:tmpl w:val="2FDC77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126728"/>
    <w:multiLevelType w:val="multilevel"/>
    <w:tmpl w:val="576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707034"/>
    <w:multiLevelType w:val="multilevel"/>
    <w:tmpl w:val="93DE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B2489"/>
    <w:multiLevelType w:val="hybridMultilevel"/>
    <w:tmpl w:val="8C3407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9A29BF"/>
    <w:multiLevelType w:val="multilevel"/>
    <w:tmpl w:val="597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F37CC0"/>
    <w:multiLevelType w:val="multilevel"/>
    <w:tmpl w:val="24E2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23991"/>
    <w:multiLevelType w:val="multilevel"/>
    <w:tmpl w:val="72C4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D079EB"/>
    <w:multiLevelType w:val="multilevel"/>
    <w:tmpl w:val="124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30134"/>
    <w:multiLevelType w:val="multilevel"/>
    <w:tmpl w:val="95B4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B759EF"/>
    <w:multiLevelType w:val="hybridMultilevel"/>
    <w:tmpl w:val="CD7229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8E9446B"/>
    <w:multiLevelType w:val="hybridMultilevel"/>
    <w:tmpl w:val="22B835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7F180D"/>
    <w:multiLevelType w:val="hybridMultilevel"/>
    <w:tmpl w:val="9E709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4294030">
    <w:abstractNumId w:val="11"/>
  </w:num>
  <w:num w:numId="2" w16cid:durableId="361129978">
    <w:abstractNumId w:val="4"/>
  </w:num>
  <w:num w:numId="3" w16cid:durableId="765886183">
    <w:abstractNumId w:val="13"/>
  </w:num>
  <w:num w:numId="4" w16cid:durableId="1146245984">
    <w:abstractNumId w:val="15"/>
  </w:num>
  <w:num w:numId="5" w16cid:durableId="618075769">
    <w:abstractNumId w:val="18"/>
  </w:num>
  <w:num w:numId="6" w16cid:durableId="2111778933">
    <w:abstractNumId w:val="20"/>
  </w:num>
  <w:num w:numId="7" w16cid:durableId="1168788337">
    <w:abstractNumId w:val="7"/>
  </w:num>
  <w:num w:numId="8" w16cid:durableId="961882892">
    <w:abstractNumId w:val="24"/>
  </w:num>
  <w:num w:numId="9" w16cid:durableId="1905034">
    <w:abstractNumId w:val="6"/>
  </w:num>
  <w:num w:numId="10" w16cid:durableId="511069251">
    <w:abstractNumId w:val="3"/>
  </w:num>
  <w:num w:numId="11" w16cid:durableId="594556984">
    <w:abstractNumId w:val="22"/>
  </w:num>
  <w:num w:numId="12" w16cid:durableId="1974095003">
    <w:abstractNumId w:val="21"/>
  </w:num>
  <w:num w:numId="13" w16cid:durableId="1176919469">
    <w:abstractNumId w:val="0"/>
  </w:num>
  <w:num w:numId="14" w16cid:durableId="1568297143">
    <w:abstractNumId w:val="14"/>
  </w:num>
  <w:num w:numId="15" w16cid:durableId="102070456">
    <w:abstractNumId w:val="26"/>
  </w:num>
  <w:num w:numId="16" w16cid:durableId="599948535">
    <w:abstractNumId w:val="25"/>
  </w:num>
  <w:num w:numId="17" w16cid:durableId="772019275">
    <w:abstractNumId w:val="9"/>
  </w:num>
  <w:num w:numId="18" w16cid:durableId="1035273746">
    <w:abstractNumId w:val="2"/>
  </w:num>
  <w:num w:numId="19" w16cid:durableId="38749533">
    <w:abstractNumId w:val="8"/>
  </w:num>
  <w:num w:numId="20" w16cid:durableId="315454925">
    <w:abstractNumId w:val="1"/>
  </w:num>
  <w:num w:numId="21" w16cid:durableId="1120105240">
    <w:abstractNumId w:val="5"/>
  </w:num>
  <w:num w:numId="22" w16cid:durableId="805197243">
    <w:abstractNumId w:val="10"/>
  </w:num>
  <w:num w:numId="23" w16cid:durableId="252708248">
    <w:abstractNumId w:val="16"/>
  </w:num>
  <w:num w:numId="24" w16cid:durableId="1514147231">
    <w:abstractNumId w:val="19"/>
  </w:num>
  <w:num w:numId="25" w16cid:durableId="1652637037">
    <w:abstractNumId w:val="23"/>
  </w:num>
  <w:num w:numId="26" w16cid:durableId="961033573">
    <w:abstractNumId w:val="17"/>
  </w:num>
  <w:num w:numId="27" w16cid:durableId="1510217118">
    <w:abstractNumId w:val="27"/>
  </w:num>
  <w:num w:numId="28" w16cid:durableId="20581644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30C"/>
    <w:rsid w:val="00011E30"/>
    <w:rsid w:val="0009658B"/>
    <w:rsid w:val="000B2583"/>
    <w:rsid w:val="001133A5"/>
    <w:rsid w:val="00123B68"/>
    <w:rsid w:val="00161551"/>
    <w:rsid w:val="00165562"/>
    <w:rsid w:val="001925A6"/>
    <w:rsid w:val="001E0EDD"/>
    <w:rsid w:val="001F3549"/>
    <w:rsid w:val="002467A2"/>
    <w:rsid w:val="00294FFC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4C2840"/>
    <w:rsid w:val="00523CB1"/>
    <w:rsid w:val="00580B81"/>
    <w:rsid w:val="006009F5"/>
    <w:rsid w:val="00620628"/>
    <w:rsid w:val="006A6B00"/>
    <w:rsid w:val="006D1EAE"/>
    <w:rsid w:val="006D7A6C"/>
    <w:rsid w:val="007061DB"/>
    <w:rsid w:val="007120F1"/>
    <w:rsid w:val="007232E1"/>
    <w:rsid w:val="00836563"/>
    <w:rsid w:val="0084202B"/>
    <w:rsid w:val="00880210"/>
    <w:rsid w:val="0089516C"/>
    <w:rsid w:val="00897C03"/>
    <w:rsid w:val="008E0D13"/>
    <w:rsid w:val="00931E5E"/>
    <w:rsid w:val="009A31FD"/>
    <w:rsid w:val="009C7DAB"/>
    <w:rsid w:val="009D5C92"/>
    <w:rsid w:val="00A66CA2"/>
    <w:rsid w:val="00AF0ED8"/>
    <w:rsid w:val="00B13624"/>
    <w:rsid w:val="00B24126"/>
    <w:rsid w:val="00B37731"/>
    <w:rsid w:val="00B94968"/>
    <w:rsid w:val="00CB78B4"/>
    <w:rsid w:val="00CD030C"/>
    <w:rsid w:val="00DB6068"/>
    <w:rsid w:val="00EB2108"/>
    <w:rsid w:val="00F34678"/>
    <w:rsid w:val="00F60A8E"/>
    <w:rsid w:val="00F765FC"/>
    <w:rsid w:val="00F93BD3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FDA75"/>
  <w15:chartTrackingRefBased/>
  <w15:docId w15:val="{1541D082-89E3-459B-8FC0-5DD3A316F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549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CD03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B4B02A5-D6FB-4DBD-B04C-F25010C6DC6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21</TotalTime>
  <Pages>7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7</cp:revision>
  <dcterms:created xsi:type="dcterms:W3CDTF">2026-08-15T04:25:00Z</dcterms:created>
  <dcterms:modified xsi:type="dcterms:W3CDTF">2026-08-17T19:15:00Z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