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28F9B52E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B0111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0EA87823" w14:textId="148EF23F" w:rsidR="006D7A6C" w:rsidRPr="006D7A6C" w:rsidRDefault="006D7A6C" w:rsidP="00011E30">
      <w:pPr>
        <w:pStyle w:val="Toprowtext"/>
      </w:pPr>
      <w:r w:rsidRPr="006D7A6C">
        <w:t xml:space="preserve">Prepared by </w:t>
      </w:r>
      <w:r w:rsidR="00811407">
        <w:t>p. devi phanindra</w:t>
      </w:r>
      <w:r w:rsidRPr="006D7A6C">
        <w:tab/>
      </w:r>
      <w:r w:rsidR="00811407">
        <w:t>august</w:t>
      </w:r>
      <w:r w:rsidRPr="006D7A6C">
        <w:t xml:space="preserve"> </w:t>
      </w:r>
      <w:r w:rsidR="00811407">
        <w:t>17</w:t>
      </w:r>
      <w:r w:rsidRPr="006D7A6C">
        <w:t>, 20</w:t>
      </w:r>
      <w:r w:rsidR="00811407">
        <w:t>26</w:t>
      </w:r>
    </w:p>
    <w:p w14:paraId="1BCB62B7" w14:textId="77777777" w:rsidR="00CC73B7" w:rsidRPr="00CC73B7" w:rsidRDefault="00CC73B7" w:rsidP="00CC73B7">
      <w:pPr>
        <w:pStyle w:val="QuarterNumber"/>
      </w:pPr>
      <w:r w:rsidRPr="00CC73B7">
        <w:t>JSP</w:t>
      </w:r>
      <w:r w:rsidRPr="00CC73B7">
        <w:br/>
        <w:t>SOLUTIONS</w:t>
      </w:r>
    </w:p>
    <w:p w14:paraId="39D1DD6E" w14:textId="356361FF" w:rsidR="006D7A6C" w:rsidRPr="001F3549" w:rsidRDefault="00811407" w:rsidP="003471E8">
      <w:pPr>
        <w:pStyle w:val="Subtitle"/>
      </w:pPr>
      <w:r>
        <w:t>student profile and portfolio management</w:t>
      </w:r>
    </w:p>
    <w:p w14:paraId="4328A206" w14:textId="327BBCF2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811407">
        <w:t>jspsolutions</w:t>
      </w:r>
      <w:r w:rsidRPr="003471E8">
        <w:t>.</w:t>
      </w:r>
      <w:r w:rsidR="00CC73B7">
        <w:t>in</w:t>
      </w:r>
      <w:r w:rsidRPr="003471E8">
        <w:tab/>
      </w:r>
      <w:r w:rsidR="00811407">
        <w:t>+</w:t>
      </w:r>
      <w:r w:rsidRPr="003471E8">
        <w:t>91</w:t>
      </w:r>
      <w:r w:rsidR="00CC73B7">
        <w:t xml:space="preserve"> </w:t>
      </w:r>
      <w:r w:rsidR="00811407">
        <w:t>6303195089</w:t>
      </w:r>
      <w:r w:rsidRPr="003471E8">
        <w:tab/>
      </w:r>
    </w:p>
    <w:p w14:paraId="08DC8A96" w14:textId="77777777" w:rsidR="001F3549" w:rsidRDefault="001F3549" w:rsidP="001F3549"/>
    <w:p w14:paraId="0FBD5E22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608E16BD" w14:textId="27288ED6" w:rsidR="00811407" w:rsidRPr="00811407" w:rsidRDefault="00811407" w:rsidP="00811407">
      <w:pPr>
        <w:pStyle w:val="Heading1"/>
        <w:jc w:val="center"/>
        <w:rPr>
          <w:sz w:val="24"/>
          <w:szCs w:val="36"/>
        </w:rPr>
      </w:pPr>
      <w:r w:rsidRPr="00811407">
        <w:rPr>
          <w:sz w:val="24"/>
          <w:szCs w:val="36"/>
        </w:rPr>
        <w:lastRenderedPageBreak/>
        <w:t>Student portfolio and profile management</w:t>
      </w:r>
    </w:p>
    <w:p w14:paraId="37B787A9" w14:textId="77777777" w:rsid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</w:p>
    <w:p w14:paraId="5172A9E2" w14:textId="460B39DC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 xml:space="preserve">An important feature of the JSP Solutions program is the opportunity for students to create a </w:t>
      </w:r>
      <w:r w:rsidRPr="00811407">
        <w:rPr>
          <w:rFonts w:cs="Times New Roman"/>
          <w:b/>
          <w:bCs/>
          <w:szCs w:val="22"/>
        </w:rPr>
        <w:t>digital representation of their practical project work</w:t>
      </w:r>
      <w:r w:rsidRPr="00811407">
        <w:rPr>
          <w:rFonts w:cs="Times New Roman"/>
          <w:szCs w:val="22"/>
        </w:rPr>
        <w:t>.</w:t>
      </w:r>
    </w:p>
    <w:p w14:paraId="36EC1B85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objective is to help students demonstrate their technical skills, project experience, role, and practical achievements beyond traditional academic marks and resumes.</w:t>
      </w:r>
    </w:p>
    <w:p w14:paraId="1AE87DAF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Subject to student consent, institutional policies, privacy considerations, and applicable intellectual-property arrangements, JSP Solutions may showcase completed student projects through its digital platforms.</w:t>
      </w:r>
    </w:p>
    <w:p w14:paraId="642A572C" w14:textId="35F7AFA2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Digital Student Portfolio</w:t>
      </w:r>
    </w:p>
    <w:p w14:paraId="475F2074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Participating students may be provided with a digital portfolio or project profile containing relevant information about their academic and project experience.</w:t>
      </w:r>
    </w:p>
    <w:p w14:paraId="276CEA71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portfolio may serve as a professional representation of the student's practical work.</w:t>
      </w:r>
    </w:p>
    <w:p w14:paraId="186AC4E6" w14:textId="0DA1FB99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Student Public Profile</w:t>
      </w:r>
    </w:p>
    <w:p w14:paraId="531068D8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Subject to the required permissions, a student profile may include:</w:t>
      </w:r>
    </w:p>
    <w:p w14:paraId="379316A3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 name</w:t>
      </w:r>
    </w:p>
    <w:p w14:paraId="20D841D6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College or institution</w:t>
      </w:r>
    </w:p>
    <w:p w14:paraId="23626152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Academic program</w:t>
      </w:r>
    </w:p>
    <w:p w14:paraId="103C5192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Selected domain</w:t>
      </w:r>
    </w:p>
    <w:p w14:paraId="75120C27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title</w:t>
      </w:r>
    </w:p>
    <w:p w14:paraId="50692443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description</w:t>
      </w:r>
    </w:p>
    <w:p w14:paraId="6CA0EDFC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Technologies used</w:t>
      </w:r>
    </w:p>
    <w:p w14:paraId="74D6DFF8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Student's role</w:t>
      </w:r>
    </w:p>
    <w:p w14:paraId="725B1E02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team</w:t>
      </w:r>
    </w:p>
    <w:p w14:paraId="2C9B28BD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outcomes</w:t>
      </w:r>
    </w:p>
    <w:p w14:paraId="5776B7CB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Certificate or completion information</w:t>
      </w:r>
    </w:p>
    <w:p w14:paraId="0075DE7C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Portfolio links</w:t>
      </w:r>
    </w:p>
    <w:p w14:paraId="44E4F890" w14:textId="77777777" w:rsidR="00811407" w:rsidRPr="00811407" w:rsidRDefault="00811407" w:rsidP="0081140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demonstration, where applicable</w:t>
      </w:r>
    </w:p>
    <w:p w14:paraId="1F208B06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exact information displayed may vary according to the student's consent, institutional requirements, and the nature of the project.</w:t>
      </w:r>
    </w:p>
    <w:p w14:paraId="4B51728E" w14:textId="77777777" w:rsid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3E823AE6" w14:textId="6ADAA41A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lastRenderedPageBreak/>
        <w:t>Project Information</w:t>
      </w:r>
    </w:p>
    <w:p w14:paraId="251A5B9A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project profile may provide a concise representation of the student's practical experience.</w:t>
      </w:r>
    </w:p>
    <w:p w14:paraId="7F38F8CF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It may demonstrate:</w:t>
      </w:r>
    </w:p>
    <w:p w14:paraId="47AE238C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b/>
          <w:bCs/>
          <w:szCs w:val="22"/>
        </w:rPr>
        <w:t>Student → Skills → Technology → Project → Role → Outcome</w:t>
      </w:r>
    </w:p>
    <w:p w14:paraId="7E967F8E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This can help students communicate their project experience to potential employers, internship providers, academic institutions, or other professional audiences.</w:t>
      </w:r>
    </w:p>
    <w:p w14:paraId="6EA878A6" w14:textId="673C963B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Student Consent</w:t>
      </w:r>
    </w:p>
    <w:p w14:paraId="50296121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 information and project material will only be made publicly available subject to applicable consent and institutional requirements.</w:t>
      </w:r>
    </w:p>
    <w:p w14:paraId="5E800D52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Students may be informed about:</w:t>
      </w:r>
    </w:p>
    <w:p w14:paraId="718BF6ED" w14:textId="77777777" w:rsidR="00811407" w:rsidRPr="00811407" w:rsidRDefault="00811407" w:rsidP="0081140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What information is intended to be displayed</w:t>
      </w:r>
    </w:p>
    <w:p w14:paraId="218CD0C5" w14:textId="77777777" w:rsidR="00811407" w:rsidRPr="00811407" w:rsidRDefault="00811407" w:rsidP="0081140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Where the information may be displayed</w:t>
      </w:r>
    </w:p>
    <w:p w14:paraId="3231D3FC" w14:textId="77777777" w:rsidR="00811407" w:rsidRPr="00811407" w:rsidRDefault="00811407" w:rsidP="0081140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purpose of displaying the information</w:t>
      </w:r>
    </w:p>
    <w:p w14:paraId="3C9E29C9" w14:textId="77777777" w:rsidR="00811407" w:rsidRPr="00811407" w:rsidRDefault="00811407" w:rsidP="0081140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type of project material that may be published</w:t>
      </w:r>
    </w:p>
    <w:p w14:paraId="1AB5E98D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Where required, appropriate permission may be obtained before publication.</w:t>
      </w:r>
    </w:p>
    <w:p w14:paraId="4FCD7E6B" w14:textId="3E15E522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Privacy Considerations</w:t>
      </w:r>
    </w:p>
    <w:p w14:paraId="1977B18E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JSP Solutions will consider applicable privacy requirements when creating student profiles or publishing project information.</w:t>
      </w:r>
    </w:p>
    <w:p w14:paraId="1FE35088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Sensitive or unnecessary personal information should not be included in a public profile unless appropriately authorized and required.</w:t>
      </w:r>
    </w:p>
    <w:p w14:paraId="6E9530DE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institution and JSP Solutions may jointly determine the appropriate information that can be publicly displayed.</w:t>
      </w:r>
    </w:p>
    <w:p w14:paraId="6C80AF14" w14:textId="6B44AB85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Intellectual Property Considerations</w:t>
      </w:r>
    </w:p>
    <w:p w14:paraId="1FC98AFA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ownership and intellectual-property rights may vary depending on:</w:t>
      </w:r>
    </w:p>
    <w:p w14:paraId="11E56447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source</w:t>
      </w:r>
    </w:p>
    <w:p w14:paraId="2844A7E6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 contribution</w:t>
      </w:r>
    </w:p>
    <w:p w14:paraId="6CE9ED8E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Institution requirements</w:t>
      </w:r>
    </w:p>
    <w:p w14:paraId="654B59F8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lastRenderedPageBreak/>
        <w:t>Third-party resources</w:t>
      </w:r>
    </w:p>
    <w:p w14:paraId="16C762D3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Client or sponsor involvement</w:t>
      </w:r>
    </w:p>
    <w:p w14:paraId="7A27096C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Technology or platform usage</w:t>
      </w:r>
    </w:p>
    <w:p w14:paraId="46A16D18" w14:textId="77777777" w:rsidR="00811407" w:rsidRPr="00811407" w:rsidRDefault="00811407" w:rsidP="0081140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Applicable agreements</w:t>
      </w:r>
    </w:p>
    <w:p w14:paraId="39E30B1C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Before public showcase, the ownership and permission requirements relating to the project should be appropriately reviewed.</w:t>
      </w:r>
    </w:p>
    <w:p w14:paraId="562DFF65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Projects containing confidential, proprietary, restricted, or third-party information may be excluded from public display or displayed only in an appropriately limited format.</w:t>
      </w:r>
    </w:p>
    <w:p w14:paraId="3DABB7CF" w14:textId="73800D75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Project Showcase</w:t>
      </w:r>
    </w:p>
    <w:p w14:paraId="7FB74C2C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JSP Solutions may create a dedicated online project showcase featuring selected student projects.</w:t>
      </w:r>
    </w:p>
    <w:p w14:paraId="35F23B3B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showcase may highlight:</w:t>
      </w:r>
    </w:p>
    <w:p w14:paraId="28D71B08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Student achievements</w:t>
      </w:r>
    </w:p>
    <w:p w14:paraId="5F34B827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Technical skills</w:t>
      </w:r>
    </w:p>
    <w:p w14:paraId="04899D7E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concepts</w:t>
      </w:r>
    </w:p>
    <w:p w14:paraId="2E6B9EC6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Technologies used</w:t>
      </w:r>
    </w:p>
    <w:p w14:paraId="71B6EE04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Practical outcomes</w:t>
      </w:r>
    </w:p>
    <w:p w14:paraId="11D5F25D" w14:textId="77777777" w:rsidR="00811407" w:rsidRPr="00811407" w:rsidRDefault="00811407" w:rsidP="0081140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Project demonstrations</w:t>
      </w:r>
    </w:p>
    <w:p w14:paraId="57BF8445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Selected projects may also be highlighted through JSP Solutions' official digital channels, subject to the necessary permissions.</w:t>
      </w:r>
    </w:p>
    <w:p w14:paraId="69422487" w14:textId="69ED38BA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t>Benefits to Students</w:t>
      </w:r>
    </w:p>
    <w:p w14:paraId="29804A9A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A digital portfolio and public project profile can help students:</w:t>
      </w:r>
    </w:p>
    <w:p w14:paraId="39BABD94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Demonstrate practical skills</w:t>
      </w:r>
    </w:p>
    <w:p w14:paraId="4C07A31E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Present project experience</w:t>
      </w:r>
    </w:p>
    <w:p w14:paraId="5C099342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Build a professional digital presence</w:t>
      </w:r>
    </w:p>
    <w:p w14:paraId="76633140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Support internship applications</w:t>
      </w:r>
    </w:p>
    <w:p w14:paraId="56656221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Support employment applications</w:t>
      </w:r>
    </w:p>
    <w:p w14:paraId="0A726BD3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Showcase technical capabilities</w:t>
      </w:r>
    </w:p>
    <w:p w14:paraId="629F3D57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Demonstrate teamwork</w:t>
      </w:r>
    </w:p>
    <w:p w14:paraId="12011B95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Communicate individual project contributions</w:t>
      </w:r>
    </w:p>
    <w:p w14:paraId="4F8BE8F6" w14:textId="77777777" w:rsidR="00811407" w:rsidRPr="00811407" w:rsidRDefault="00811407" w:rsidP="0081140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Maintain evidence of completed work</w:t>
      </w:r>
    </w:p>
    <w:p w14:paraId="433507D0" w14:textId="77777777" w:rsid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</w:p>
    <w:p w14:paraId="45750A4C" w14:textId="28C4E994" w:rsidR="00811407" w:rsidRPr="00811407" w:rsidRDefault="00811407" w:rsidP="0081140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811407">
        <w:rPr>
          <w:rFonts w:cs="Times New Roman"/>
          <w:b/>
          <w:bCs/>
          <w:szCs w:val="22"/>
        </w:rPr>
        <w:lastRenderedPageBreak/>
        <w:t>Portfolio as Practical Evidence</w:t>
      </w:r>
    </w:p>
    <w:p w14:paraId="3618D2C9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student portfolio is intended to complement, rather than replace, the student's academic qualifications.</w:t>
      </w:r>
    </w:p>
    <w:p w14:paraId="715B464D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It provides an additional way for students to demonstrate:</w:t>
      </w:r>
    </w:p>
    <w:p w14:paraId="55A4FDA5" w14:textId="77777777" w:rsidR="00811407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b/>
          <w:bCs/>
          <w:szCs w:val="22"/>
        </w:rPr>
        <w:t>Knowledge + Skills + Project Experience + Practical Contribution + Industry Exposure</w:t>
      </w:r>
    </w:p>
    <w:p w14:paraId="58EA6A3E" w14:textId="2541966E" w:rsidR="00F34678" w:rsidRPr="00811407" w:rsidRDefault="00811407" w:rsidP="00811407">
      <w:pPr>
        <w:spacing w:beforeLines="160" w:before="384" w:afterLines="80" w:after="192"/>
        <w:rPr>
          <w:rFonts w:cs="Times New Roman"/>
          <w:szCs w:val="22"/>
        </w:rPr>
      </w:pPr>
      <w:r w:rsidRPr="00811407">
        <w:rPr>
          <w:rFonts w:cs="Times New Roman"/>
          <w:szCs w:val="22"/>
        </w:rPr>
        <w:t>The overall objective is to help students create a credible and organized record of their practical learning journey.</w:t>
      </w:r>
    </w:p>
    <w:sectPr w:rsidR="00F34678" w:rsidRPr="00811407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256A" w14:textId="77777777" w:rsidR="00502E1C" w:rsidRDefault="00502E1C" w:rsidP="001133A5">
      <w:pPr>
        <w:spacing w:after="0"/>
      </w:pPr>
      <w:r>
        <w:separator/>
      </w:r>
    </w:p>
  </w:endnote>
  <w:endnote w:type="continuationSeparator" w:id="0">
    <w:p w14:paraId="5E2BCBAA" w14:textId="77777777" w:rsidR="00502E1C" w:rsidRDefault="00502E1C" w:rsidP="001133A5">
      <w:pPr>
        <w:spacing w:after="0"/>
      </w:pPr>
      <w:r>
        <w:continuationSeparator/>
      </w:r>
    </w:p>
  </w:endnote>
  <w:endnote w:type="continuationNotice" w:id="1">
    <w:p w14:paraId="642A37AA" w14:textId="77777777" w:rsidR="00502E1C" w:rsidRDefault="00502E1C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14312" w14:textId="77777777" w:rsidR="00502E1C" w:rsidRDefault="00502E1C" w:rsidP="001133A5">
      <w:pPr>
        <w:spacing w:after="0"/>
      </w:pPr>
      <w:r>
        <w:separator/>
      </w:r>
    </w:p>
  </w:footnote>
  <w:footnote w:type="continuationSeparator" w:id="0">
    <w:p w14:paraId="16D523A6" w14:textId="77777777" w:rsidR="00502E1C" w:rsidRDefault="00502E1C" w:rsidP="001133A5">
      <w:pPr>
        <w:spacing w:after="0"/>
      </w:pPr>
      <w:r>
        <w:continuationSeparator/>
      </w:r>
    </w:p>
  </w:footnote>
  <w:footnote w:type="continuationNotice" w:id="1">
    <w:p w14:paraId="70263416" w14:textId="77777777" w:rsidR="00502E1C" w:rsidRDefault="00502E1C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233"/>
    <w:multiLevelType w:val="hybridMultilevel"/>
    <w:tmpl w:val="1F403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E26BB6"/>
    <w:multiLevelType w:val="multilevel"/>
    <w:tmpl w:val="062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1395F"/>
    <w:multiLevelType w:val="multilevel"/>
    <w:tmpl w:val="71C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497B"/>
    <w:multiLevelType w:val="multilevel"/>
    <w:tmpl w:val="634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56847"/>
    <w:multiLevelType w:val="hybridMultilevel"/>
    <w:tmpl w:val="708079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6D044E"/>
    <w:multiLevelType w:val="multilevel"/>
    <w:tmpl w:val="C65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B742D"/>
    <w:multiLevelType w:val="hybridMultilevel"/>
    <w:tmpl w:val="700298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F55AA3"/>
    <w:multiLevelType w:val="multilevel"/>
    <w:tmpl w:val="E17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6180D"/>
    <w:multiLevelType w:val="hybridMultilevel"/>
    <w:tmpl w:val="CC30D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9D31FD"/>
    <w:multiLevelType w:val="hybridMultilevel"/>
    <w:tmpl w:val="F2B24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6913422">
    <w:abstractNumId w:val="1"/>
  </w:num>
  <w:num w:numId="2" w16cid:durableId="1495603673">
    <w:abstractNumId w:val="7"/>
  </w:num>
  <w:num w:numId="3" w16cid:durableId="779296750">
    <w:abstractNumId w:val="5"/>
  </w:num>
  <w:num w:numId="4" w16cid:durableId="480080367">
    <w:abstractNumId w:val="2"/>
  </w:num>
  <w:num w:numId="5" w16cid:durableId="166866910">
    <w:abstractNumId w:val="3"/>
  </w:num>
  <w:num w:numId="6" w16cid:durableId="1445493013">
    <w:abstractNumId w:val="8"/>
  </w:num>
  <w:num w:numId="7" w16cid:durableId="1244726098">
    <w:abstractNumId w:val="0"/>
  </w:num>
  <w:num w:numId="8" w16cid:durableId="795181039">
    <w:abstractNumId w:val="4"/>
  </w:num>
  <w:num w:numId="9" w16cid:durableId="1118914149">
    <w:abstractNumId w:val="9"/>
  </w:num>
  <w:num w:numId="10" w16cid:durableId="1255549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07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02E1C"/>
    <w:rsid w:val="00523CB1"/>
    <w:rsid w:val="00580B81"/>
    <w:rsid w:val="006009F5"/>
    <w:rsid w:val="00620628"/>
    <w:rsid w:val="006A6B00"/>
    <w:rsid w:val="006D7A6C"/>
    <w:rsid w:val="007061DB"/>
    <w:rsid w:val="007120F1"/>
    <w:rsid w:val="00811407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CC73B7"/>
    <w:rsid w:val="00D458DF"/>
    <w:rsid w:val="00D728DB"/>
    <w:rsid w:val="00DB606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D182E"/>
  <w15:chartTrackingRefBased/>
  <w15:docId w15:val="{2D9708E8-10B6-4D53-9207-D1971AF5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8114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1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6</TotalTime>
  <Pages>5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2026-08-14T15:01:00Z</dcterms:created>
  <dcterms:modified xsi:type="dcterms:W3CDTF">2026-08-17T19:01:00Z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