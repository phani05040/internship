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1A516F1C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5480C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41204C47" w14:textId="699391AE" w:rsidR="006D7A6C" w:rsidRPr="006D7A6C" w:rsidRDefault="006D7A6C" w:rsidP="00011E30">
      <w:pPr>
        <w:pStyle w:val="Toprowtext"/>
      </w:pPr>
      <w:r w:rsidRPr="006D7A6C">
        <w:t xml:space="preserve">Prepared by </w:t>
      </w:r>
      <w:r w:rsidR="00E4217A">
        <w:t>p. devi phanindra</w:t>
      </w:r>
      <w:r w:rsidRPr="006D7A6C">
        <w:tab/>
      </w:r>
      <w:r w:rsidR="00E4217A">
        <w:t>august</w:t>
      </w:r>
      <w:r w:rsidRPr="006D7A6C">
        <w:t xml:space="preserve"> </w:t>
      </w:r>
      <w:r w:rsidR="00E4217A">
        <w:t>1</w:t>
      </w:r>
      <w:r w:rsidR="00192A75">
        <w:t>8</w:t>
      </w:r>
      <w:r w:rsidRPr="006D7A6C">
        <w:t>, 20</w:t>
      </w:r>
      <w:r w:rsidR="00E4217A">
        <w:t>26</w:t>
      </w:r>
    </w:p>
    <w:p w14:paraId="281B1521" w14:textId="77777777" w:rsidR="00192A75" w:rsidRPr="00192A75" w:rsidRDefault="00192A75" w:rsidP="00192A75">
      <w:pPr>
        <w:pStyle w:val="QuarterNumber"/>
      </w:pPr>
      <w:r w:rsidRPr="00192A75">
        <w:t>JSP</w:t>
      </w:r>
      <w:r w:rsidRPr="00192A75">
        <w:br/>
        <w:t>SOLUTIONS</w:t>
      </w:r>
    </w:p>
    <w:p w14:paraId="20FC1BF8" w14:textId="5E9A4FCE" w:rsidR="006D7A6C" w:rsidRPr="001F3549" w:rsidRDefault="00E4217A" w:rsidP="003471E8">
      <w:pPr>
        <w:pStyle w:val="Subtitle"/>
      </w:pPr>
      <w:r>
        <w:t>LOG-BOOKS and records Transperncy</w:t>
      </w:r>
    </w:p>
    <w:p w14:paraId="02C9C2E7" w14:textId="0C6A01F0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E4217A">
        <w:t>jspsolutions</w:t>
      </w:r>
      <w:r w:rsidRPr="003471E8">
        <w:t>.</w:t>
      </w:r>
      <w:r w:rsidR="00192A75">
        <w:t>in</w:t>
      </w:r>
      <w:r w:rsidRPr="003471E8">
        <w:tab/>
      </w:r>
      <w:r w:rsidR="00E4217A">
        <w:t>+</w:t>
      </w:r>
      <w:r w:rsidRPr="003471E8">
        <w:t>91</w:t>
      </w:r>
      <w:r w:rsidR="00E4217A">
        <w:t xml:space="preserve"> 6303195089</w:t>
      </w:r>
      <w:r w:rsidRPr="003471E8">
        <w:tab/>
      </w:r>
    </w:p>
    <w:p w14:paraId="1146C82D" w14:textId="77777777" w:rsidR="001F3549" w:rsidRDefault="001F3549" w:rsidP="001F3549"/>
    <w:p w14:paraId="637A18ED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1EBA1735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lastRenderedPageBreak/>
        <w:t>JSP Solutions recognizes the importance of maintaining appropriate academic, administrative, and participation records throughout the program.</w:t>
      </w:r>
    </w:p>
    <w:p w14:paraId="64190233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JSP Solutions is willing to follow the reasonable academic and administrative requirements specified by the partner institution and to establish mutually agreed procedures for monitoring student participation and project progress.</w:t>
      </w:r>
    </w:p>
    <w:p w14:paraId="2E765657" w14:textId="1F14714B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Student Attendance</w:t>
      </w:r>
    </w:p>
    <w:p w14:paraId="0CDB0C18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Where required by the institution, attendance may be recorded for applicable:</w:t>
      </w:r>
    </w:p>
    <w:p w14:paraId="4A6BA8F2" w14:textId="77777777" w:rsidR="00E4217A" w:rsidRPr="00E4217A" w:rsidRDefault="00E4217A" w:rsidP="00E4217A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On-campus training sessions</w:t>
      </w:r>
    </w:p>
    <w:p w14:paraId="1F3D168C" w14:textId="77777777" w:rsidR="00E4217A" w:rsidRPr="00E4217A" w:rsidRDefault="00E4217A" w:rsidP="00E4217A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Practical sessions</w:t>
      </w:r>
    </w:p>
    <w:p w14:paraId="0596A90B" w14:textId="77777777" w:rsidR="00E4217A" w:rsidRPr="00E4217A" w:rsidRDefault="00E4217A" w:rsidP="00E4217A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Workshops</w:t>
      </w:r>
    </w:p>
    <w:p w14:paraId="7FDFB69A" w14:textId="77777777" w:rsidR="00E4217A" w:rsidRPr="00E4217A" w:rsidRDefault="00E4217A" w:rsidP="00E4217A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Assessments</w:t>
      </w:r>
    </w:p>
    <w:p w14:paraId="446D2735" w14:textId="77777777" w:rsidR="00E4217A" w:rsidRPr="00E4217A" w:rsidRDefault="00E4217A" w:rsidP="00E4217A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reviews</w:t>
      </w:r>
    </w:p>
    <w:p w14:paraId="2A86006F" w14:textId="77777777" w:rsidR="00E4217A" w:rsidRPr="00E4217A" w:rsidRDefault="00E4217A" w:rsidP="00E4217A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Presentations</w:t>
      </w:r>
    </w:p>
    <w:p w14:paraId="71CB768A" w14:textId="77777777" w:rsidR="00E4217A" w:rsidRPr="00E4217A" w:rsidRDefault="00E4217A" w:rsidP="00E4217A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Other mandatory program activities</w:t>
      </w:r>
    </w:p>
    <w:p w14:paraId="258F92A2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The attendance format, minimum attendance requirements, recording method, and reporting frequency may be finalized jointly with the partner institution.</w:t>
      </w:r>
    </w:p>
    <w:p w14:paraId="0FF90621" w14:textId="6CD4E830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Student Logbooks</w:t>
      </w:r>
    </w:p>
    <w:p w14:paraId="5F6CD915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Where required, students may maintain daily or weekly logbooks documenting their participation and project activities.</w:t>
      </w:r>
    </w:p>
    <w:p w14:paraId="6DD0E433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A student logbook may include:</w:t>
      </w:r>
    </w:p>
    <w:p w14:paraId="01CF761C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Date and session details</w:t>
      </w:r>
    </w:p>
    <w:p w14:paraId="0EF2D423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Training activities</w:t>
      </w:r>
    </w:p>
    <w:p w14:paraId="14C0EC88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Topics covered</w:t>
      </w:r>
    </w:p>
    <w:p w14:paraId="483ECF29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Assignments completed</w:t>
      </w:r>
    </w:p>
    <w:p w14:paraId="2C9E22C0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Practical work performed</w:t>
      </w:r>
    </w:p>
    <w:p w14:paraId="49A7E4D5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activities</w:t>
      </w:r>
    </w:p>
    <w:p w14:paraId="4902AB5A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Mentor interactions</w:t>
      </w:r>
    </w:p>
    <w:p w14:paraId="06746BB9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Problems encountered</w:t>
      </w:r>
    </w:p>
    <w:p w14:paraId="3B554B62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Solutions attempted</w:t>
      </w:r>
    </w:p>
    <w:p w14:paraId="5239CAC3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Progress achieved</w:t>
      </w:r>
    </w:p>
    <w:p w14:paraId="0E2484B8" w14:textId="77777777" w:rsidR="00E4217A" w:rsidRPr="00E4217A" w:rsidRDefault="00E4217A" w:rsidP="00E4217A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Trainer or mentor remarks</w:t>
      </w:r>
    </w:p>
    <w:p w14:paraId="2A042D35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The exact format of the logbook can be agreed upon with the institution.</w:t>
      </w:r>
    </w:p>
    <w:p w14:paraId="7D472417" w14:textId="51945C05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lastRenderedPageBreak/>
        <w:t>Project Progress Reports</w:t>
      </w:r>
    </w:p>
    <w:p w14:paraId="2D407E64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JSP Solutions may support the maintenance of periodic project progress reports to provide visibility into the development status of student projects.</w:t>
      </w:r>
    </w:p>
    <w:p w14:paraId="1E3D9BDF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Progress reports may include:</w:t>
      </w:r>
    </w:p>
    <w:p w14:paraId="3C916FD0" w14:textId="77777777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milestones</w:t>
      </w:r>
    </w:p>
    <w:p w14:paraId="327B4213" w14:textId="77777777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Completed tasks</w:t>
      </w:r>
    </w:p>
    <w:p w14:paraId="3DA29FA1" w14:textId="77777777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Pending activities</w:t>
      </w:r>
    </w:p>
    <w:p w14:paraId="22D2BD54" w14:textId="77777777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Individual contributions</w:t>
      </w:r>
    </w:p>
    <w:p w14:paraId="09B61131" w14:textId="77777777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Technical challenges</w:t>
      </w:r>
    </w:p>
    <w:p w14:paraId="28BE37D4" w14:textId="77777777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Mentor feedback</w:t>
      </w:r>
    </w:p>
    <w:p w14:paraId="24708E3E" w14:textId="77777777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Required improvements</w:t>
      </w:r>
    </w:p>
    <w:p w14:paraId="0D0DAC48" w14:textId="11DEC312" w:rsidR="00E4217A" w:rsidRPr="00E4217A" w:rsidRDefault="00E4217A" w:rsidP="00E4217A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Next-st</w:t>
      </w:r>
      <w:r w:rsidR="0048192C">
        <w:rPr>
          <w:rFonts w:cs="Times New Roman"/>
          <w:szCs w:val="22"/>
        </w:rPr>
        <w:t>a</w:t>
      </w:r>
      <w:r w:rsidRPr="00E4217A">
        <w:rPr>
          <w:rFonts w:cs="Times New Roman"/>
          <w:szCs w:val="22"/>
        </w:rPr>
        <w:t>ge activities</w:t>
      </w:r>
    </w:p>
    <w:p w14:paraId="6096EBC5" w14:textId="3CB3BB72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Mentor Review Records</w:t>
      </w:r>
    </w:p>
    <w:p w14:paraId="18DFC574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Where applicable, mentor interactions and reviews may be documented for institutional or project-monitoring purposes.</w:t>
      </w:r>
    </w:p>
    <w:p w14:paraId="5BA6A14C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Such records may include:</w:t>
      </w:r>
    </w:p>
    <w:p w14:paraId="2286B641" w14:textId="77777777" w:rsidR="00E4217A" w:rsidRPr="00E4217A" w:rsidRDefault="00E4217A" w:rsidP="00E4217A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Date of mentor interaction</w:t>
      </w:r>
    </w:p>
    <w:p w14:paraId="250AA6B2" w14:textId="77777777" w:rsidR="00E4217A" w:rsidRPr="00E4217A" w:rsidRDefault="00E4217A" w:rsidP="00E4217A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Topic discussed</w:t>
      </w:r>
    </w:p>
    <w:p w14:paraId="24A9AE4B" w14:textId="77777777" w:rsidR="00E4217A" w:rsidRPr="00E4217A" w:rsidRDefault="00E4217A" w:rsidP="00E4217A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status</w:t>
      </w:r>
    </w:p>
    <w:p w14:paraId="1C902C7E" w14:textId="77777777" w:rsidR="00E4217A" w:rsidRPr="00E4217A" w:rsidRDefault="00E4217A" w:rsidP="00E4217A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Feedback provided</w:t>
      </w:r>
    </w:p>
    <w:p w14:paraId="6207AEEB" w14:textId="77777777" w:rsidR="00E4217A" w:rsidRPr="00E4217A" w:rsidRDefault="00E4217A" w:rsidP="00E4217A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Recommended improvements</w:t>
      </w:r>
    </w:p>
    <w:p w14:paraId="5BCE62B5" w14:textId="77777777" w:rsidR="00E4217A" w:rsidRPr="00E4217A" w:rsidRDefault="00E4217A" w:rsidP="00E4217A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Student/team response</w:t>
      </w:r>
    </w:p>
    <w:p w14:paraId="17ADA4D4" w14:textId="723D9657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Student Assessments</w:t>
      </w:r>
    </w:p>
    <w:p w14:paraId="7B992224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 progress may be monitored through appropriate assessments during the program.</w:t>
      </w:r>
    </w:p>
    <w:p w14:paraId="3CBFCA12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These may include:</w:t>
      </w:r>
    </w:p>
    <w:p w14:paraId="24B7EC48" w14:textId="77777777" w:rsidR="00E4217A" w:rsidRPr="00E4217A" w:rsidRDefault="00E4217A" w:rsidP="00E4217A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Technical assessments</w:t>
      </w:r>
    </w:p>
    <w:p w14:paraId="3EF05488" w14:textId="77777777" w:rsidR="00E4217A" w:rsidRPr="00E4217A" w:rsidRDefault="00E4217A" w:rsidP="00E4217A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Practical assignments</w:t>
      </w:r>
    </w:p>
    <w:p w14:paraId="24E7BF19" w14:textId="77777777" w:rsidR="00E4217A" w:rsidRPr="00E4217A" w:rsidRDefault="00E4217A" w:rsidP="00E4217A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reviews</w:t>
      </w:r>
    </w:p>
    <w:p w14:paraId="699AE5D1" w14:textId="77777777" w:rsidR="00E4217A" w:rsidRPr="00E4217A" w:rsidRDefault="00E4217A" w:rsidP="00E4217A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Individual contribution assessments</w:t>
      </w:r>
    </w:p>
    <w:p w14:paraId="766F648E" w14:textId="77777777" w:rsidR="00E4217A" w:rsidRPr="00E4217A" w:rsidRDefault="00E4217A" w:rsidP="00E4217A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Team performance assessments</w:t>
      </w:r>
    </w:p>
    <w:p w14:paraId="2A718F6D" w14:textId="77777777" w:rsidR="00E4217A" w:rsidRPr="00E4217A" w:rsidRDefault="00E4217A" w:rsidP="00E4217A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Final project evaluation</w:t>
      </w:r>
    </w:p>
    <w:p w14:paraId="61981B8B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lastRenderedPageBreak/>
        <w:t>The assessment structure may be customized according to the selected program and institutional requirements.</w:t>
      </w:r>
    </w:p>
    <w:p w14:paraId="23658042" w14:textId="34936606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Faculty Coordination</w:t>
      </w:r>
    </w:p>
    <w:p w14:paraId="07F638E0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JSP Solutions is willing to coordinate with designated faculty members or institutional representatives regarding:</w:t>
      </w:r>
    </w:p>
    <w:p w14:paraId="0BF09523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Training schedules</w:t>
      </w:r>
    </w:p>
    <w:p w14:paraId="27961631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 participation</w:t>
      </w:r>
    </w:p>
    <w:p w14:paraId="43DE0B4D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Attendance</w:t>
      </w:r>
    </w:p>
    <w:p w14:paraId="386456F9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progress</w:t>
      </w:r>
    </w:p>
    <w:p w14:paraId="7C696BAA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 performance</w:t>
      </w:r>
    </w:p>
    <w:p w14:paraId="73545775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reviews</w:t>
      </w:r>
    </w:p>
    <w:p w14:paraId="05AC29B4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Feedback</w:t>
      </w:r>
    </w:p>
    <w:p w14:paraId="38C89E28" w14:textId="77777777" w:rsidR="00E4217A" w:rsidRPr="00E4217A" w:rsidRDefault="00E4217A" w:rsidP="00E4217A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Completion requirements</w:t>
      </w:r>
    </w:p>
    <w:p w14:paraId="03682E1D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Regular communication may be established according to the mutually agreed operating process.</w:t>
      </w:r>
    </w:p>
    <w:p w14:paraId="4EBDD03F" w14:textId="45467647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Student Feedback</w:t>
      </w:r>
    </w:p>
    <w:p w14:paraId="62EAE630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 feedback may be collected periodically to understand:</w:t>
      </w:r>
    </w:p>
    <w:p w14:paraId="688DAF74" w14:textId="77777777" w:rsidR="00E4217A" w:rsidRPr="00E4217A" w:rsidRDefault="00E4217A" w:rsidP="00E4217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Training effectiveness</w:t>
      </w:r>
    </w:p>
    <w:p w14:paraId="1E90E430" w14:textId="77777777" w:rsidR="00E4217A" w:rsidRPr="00E4217A" w:rsidRDefault="00E4217A" w:rsidP="00E4217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Mentor interaction</w:t>
      </w:r>
    </w:p>
    <w:p w14:paraId="378EC042" w14:textId="77777777" w:rsidR="00E4217A" w:rsidRPr="00E4217A" w:rsidRDefault="00E4217A" w:rsidP="00E4217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Project support</w:t>
      </w:r>
    </w:p>
    <w:p w14:paraId="7A726E01" w14:textId="77777777" w:rsidR="00E4217A" w:rsidRPr="00E4217A" w:rsidRDefault="00E4217A" w:rsidP="00E4217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Learning experience</w:t>
      </w:r>
    </w:p>
    <w:p w14:paraId="12F307E3" w14:textId="77777777" w:rsidR="00E4217A" w:rsidRPr="00E4217A" w:rsidRDefault="00E4217A" w:rsidP="00E4217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Infrastructure requirements</w:t>
      </w:r>
    </w:p>
    <w:p w14:paraId="10825C1F" w14:textId="77777777" w:rsidR="00E4217A" w:rsidRPr="00E4217A" w:rsidRDefault="00E4217A" w:rsidP="00E4217A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Areas for improvement</w:t>
      </w:r>
    </w:p>
    <w:p w14:paraId="7414BDC4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Feedback may be used to improve future sessions and program delivery.</w:t>
      </w:r>
    </w:p>
    <w:p w14:paraId="5AC1045C" w14:textId="0B091E40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Institutional Transparency</w:t>
      </w:r>
    </w:p>
    <w:p w14:paraId="39D11683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JSP Solutions intends to maintain transparency regarding program activities, student participation, project progress, applicable facilities, fees, and completion requirements.</w:t>
      </w:r>
    </w:p>
    <w:p w14:paraId="2559784F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The collaboration may include mutually agreed processes for:</w:t>
      </w:r>
    </w:p>
    <w:p w14:paraId="74692492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 registration</w:t>
      </w:r>
    </w:p>
    <w:p w14:paraId="00ACE5E3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Attendance</w:t>
      </w:r>
    </w:p>
    <w:p w14:paraId="03FBD7DC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Logbooks</w:t>
      </w:r>
    </w:p>
    <w:p w14:paraId="6F94D4B5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Training schedules</w:t>
      </w:r>
    </w:p>
    <w:p w14:paraId="3BB11B86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lastRenderedPageBreak/>
        <w:t>Project monitoring</w:t>
      </w:r>
    </w:p>
    <w:p w14:paraId="1479B056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Faculty coordination</w:t>
      </w:r>
    </w:p>
    <w:p w14:paraId="1B6E7FC1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 performance</w:t>
      </w:r>
    </w:p>
    <w:p w14:paraId="7927BE8A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Fees and payment communication</w:t>
      </w:r>
    </w:p>
    <w:p w14:paraId="04C5B384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Feedback</w:t>
      </w:r>
    </w:p>
    <w:p w14:paraId="2F847A57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Completion requirements</w:t>
      </w:r>
    </w:p>
    <w:p w14:paraId="0856159B" w14:textId="77777777" w:rsidR="00E4217A" w:rsidRPr="00E4217A" w:rsidRDefault="00E4217A" w:rsidP="00E4217A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Certification</w:t>
      </w:r>
    </w:p>
    <w:p w14:paraId="69877F0C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The specific reporting structure and frequency will be determined jointly with the partner institution.</w:t>
      </w:r>
    </w:p>
    <w:p w14:paraId="0E21E1DA" w14:textId="714DF515" w:rsidR="00E4217A" w:rsidRPr="00E4217A" w:rsidRDefault="00E4217A" w:rsidP="00E4217A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4217A">
        <w:rPr>
          <w:rFonts w:cs="Times New Roman"/>
          <w:b/>
          <w:bCs/>
          <w:szCs w:val="22"/>
        </w:rPr>
        <w:t>Data and Record Management</w:t>
      </w:r>
    </w:p>
    <w:p w14:paraId="44E230A7" w14:textId="77777777" w:rsidR="00E4217A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Student attendance, project, assessment, and participation records will be handled in accordance with applicable institutional requirements and relevant privacy and data-handling practices.</w:t>
      </w:r>
    </w:p>
    <w:p w14:paraId="79BB46E3" w14:textId="4844909A" w:rsidR="00F34678" w:rsidRPr="00E4217A" w:rsidRDefault="00E4217A" w:rsidP="00E4217A">
      <w:pPr>
        <w:spacing w:beforeLines="160" w:before="384" w:afterLines="80" w:after="192"/>
        <w:rPr>
          <w:rFonts w:cs="Times New Roman"/>
          <w:szCs w:val="22"/>
        </w:rPr>
      </w:pPr>
      <w:r w:rsidRPr="00E4217A">
        <w:rPr>
          <w:rFonts w:cs="Times New Roman"/>
          <w:szCs w:val="22"/>
        </w:rPr>
        <w:t>Where student information is intended for public display or portfolio purposes, appropriate consent and permissions will be obtained as applicable.</w:t>
      </w:r>
    </w:p>
    <w:sectPr w:rsidR="00F34678" w:rsidRPr="00E4217A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2ADCF" w14:textId="77777777" w:rsidR="004B0AB1" w:rsidRDefault="004B0AB1" w:rsidP="001133A5">
      <w:pPr>
        <w:spacing w:after="0"/>
      </w:pPr>
      <w:r>
        <w:separator/>
      </w:r>
    </w:p>
  </w:endnote>
  <w:endnote w:type="continuationSeparator" w:id="0">
    <w:p w14:paraId="34971F2A" w14:textId="77777777" w:rsidR="004B0AB1" w:rsidRDefault="004B0AB1" w:rsidP="001133A5">
      <w:pPr>
        <w:spacing w:after="0"/>
      </w:pPr>
      <w:r>
        <w:continuationSeparator/>
      </w:r>
    </w:p>
  </w:endnote>
  <w:endnote w:type="continuationNotice" w:id="1">
    <w:p w14:paraId="475AC9C0" w14:textId="77777777" w:rsidR="004B0AB1" w:rsidRDefault="004B0AB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7C14" w14:textId="77777777" w:rsidR="004B0AB1" w:rsidRDefault="004B0AB1" w:rsidP="001133A5">
      <w:pPr>
        <w:spacing w:after="0"/>
      </w:pPr>
      <w:r>
        <w:separator/>
      </w:r>
    </w:p>
  </w:footnote>
  <w:footnote w:type="continuationSeparator" w:id="0">
    <w:p w14:paraId="23CF618D" w14:textId="77777777" w:rsidR="004B0AB1" w:rsidRDefault="004B0AB1" w:rsidP="001133A5">
      <w:pPr>
        <w:spacing w:after="0"/>
      </w:pPr>
      <w:r>
        <w:continuationSeparator/>
      </w:r>
    </w:p>
  </w:footnote>
  <w:footnote w:type="continuationNotice" w:id="1">
    <w:p w14:paraId="17E03D95" w14:textId="77777777" w:rsidR="004B0AB1" w:rsidRDefault="004B0AB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38"/>
    <w:multiLevelType w:val="hybridMultilevel"/>
    <w:tmpl w:val="07D00E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D4273F"/>
    <w:multiLevelType w:val="multilevel"/>
    <w:tmpl w:val="B86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E31DA"/>
    <w:multiLevelType w:val="hybridMultilevel"/>
    <w:tmpl w:val="64A44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FD038A"/>
    <w:multiLevelType w:val="hybridMultilevel"/>
    <w:tmpl w:val="C68EC3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FF5FD0"/>
    <w:multiLevelType w:val="hybridMultilevel"/>
    <w:tmpl w:val="F02A0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FB6CC4"/>
    <w:multiLevelType w:val="multilevel"/>
    <w:tmpl w:val="BA3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B10DC"/>
    <w:multiLevelType w:val="multilevel"/>
    <w:tmpl w:val="F68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A0B8D"/>
    <w:multiLevelType w:val="hybridMultilevel"/>
    <w:tmpl w:val="BB568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DE0DE8"/>
    <w:multiLevelType w:val="multilevel"/>
    <w:tmpl w:val="51B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0203E"/>
    <w:multiLevelType w:val="multilevel"/>
    <w:tmpl w:val="644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87976"/>
    <w:multiLevelType w:val="hybridMultilevel"/>
    <w:tmpl w:val="F0545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594D70"/>
    <w:multiLevelType w:val="multilevel"/>
    <w:tmpl w:val="30F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F5307"/>
    <w:multiLevelType w:val="hybridMultilevel"/>
    <w:tmpl w:val="04FA2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FD1542"/>
    <w:multiLevelType w:val="multilevel"/>
    <w:tmpl w:val="899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5781C"/>
    <w:multiLevelType w:val="hybridMultilevel"/>
    <w:tmpl w:val="312CC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657C07"/>
    <w:multiLevelType w:val="multilevel"/>
    <w:tmpl w:val="EDA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804465">
    <w:abstractNumId w:val="13"/>
  </w:num>
  <w:num w:numId="2" w16cid:durableId="355235463">
    <w:abstractNumId w:val="5"/>
  </w:num>
  <w:num w:numId="3" w16cid:durableId="82802261">
    <w:abstractNumId w:val="11"/>
  </w:num>
  <w:num w:numId="4" w16cid:durableId="1362828112">
    <w:abstractNumId w:val="9"/>
  </w:num>
  <w:num w:numId="5" w16cid:durableId="1558588140">
    <w:abstractNumId w:val="15"/>
  </w:num>
  <w:num w:numId="6" w16cid:durableId="1893224693">
    <w:abstractNumId w:val="6"/>
  </w:num>
  <w:num w:numId="7" w16cid:durableId="847406395">
    <w:abstractNumId w:val="1"/>
  </w:num>
  <w:num w:numId="8" w16cid:durableId="226308903">
    <w:abstractNumId w:val="8"/>
  </w:num>
  <w:num w:numId="9" w16cid:durableId="993408579">
    <w:abstractNumId w:val="10"/>
  </w:num>
  <w:num w:numId="10" w16cid:durableId="386343680">
    <w:abstractNumId w:val="14"/>
  </w:num>
  <w:num w:numId="11" w16cid:durableId="301007596">
    <w:abstractNumId w:val="3"/>
  </w:num>
  <w:num w:numId="12" w16cid:durableId="1484421101">
    <w:abstractNumId w:val="2"/>
  </w:num>
  <w:num w:numId="13" w16cid:durableId="1131244746">
    <w:abstractNumId w:val="4"/>
  </w:num>
  <w:num w:numId="14" w16cid:durableId="254555054">
    <w:abstractNumId w:val="7"/>
  </w:num>
  <w:num w:numId="15" w16cid:durableId="955210106">
    <w:abstractNumId w:val="12"/>
  </w:num>
  <w:num w:numId="16" w16cid:durableId="103246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17A"/>
    <w:rsid w:val="00011E30"/>
    <w:rsid w:val="000B2583"/>
    <w:rsid w:val="001133A5"/>
    <w:rsid w:val="00123B68"/>
    <w:rsid w:val="00161551"/>
    <w:rsid w:val="00165562"/>
    <w:rsid w:val="001925A6"/>
    <w:rsid w:val="00192A75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48192C"/>
    <w:rsid w:val="004B0AB1"/>
    <w:rsid w:val="00523CB1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DB6068"/>
    <w:rsid w:val="00E4217A"/>
    <w:rsid w:val="00E87BDE"/>
    <w:rsid w:val="00ED1530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B3D82"/>
  <w15:chartTrackingRefBased/>
  <w15:docId w15:val="{91F45C9B-1CB0-4CDF-8104-83A2A605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E42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5</TotalTime>
  <Pages>5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3</cp:revision>
  <dcterms:created xsi:type="dcterms:W3CDTF">2026-08-14T14:55:00Z</dcterms:created>
  <dcterms:modified xsi:type="dcterms:W3CDTF">2026-08-17T19:00:00Z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