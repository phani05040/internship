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EF6FF" w:themeColor="accent5"/>
  <w:body>
    <w:p w14:paraId="063E8C16" w14:textId="77777777" w:rsidR="00F765FC" w:rsidRPr="00F765FC" w:rsidRDefault="00F765FC" w:rsidP="00F765FC">
      <w:pPr>
        <w:pStyle w:val="Graphicsancho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0F5E2E89" wp14:editId="50988408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772400" cy="2532888"/>
                <wp:effectExtent l="0" t="0" r="0" b="1270"/>
                <wp:wrapNone/>
                <wp:docPr id="11237545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53288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972910" id="Rectangle 2" o:spid="_x0000_s1026" alt="&quot;&quot;" style="position:absolute;margin-left:-1in;margin-top:-1in;width:612pt;height:199.4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" fillcolor="white [3212]" stroked="f" strokeweight="1pt">
                <w10:anchorlock/>
              </v:rect>
            </w:pict>
          </mc:Fallback>
        </mc:AlternateContent>
      </w:r>
    </w:p>
    <w:p w14:paraId="2890EEE0" w14:textId="77CCF2F1" w:rsidR="006D7A6C" w:rsidRPr="006D7A6C" w:rsidRDefault="006D7A6C" w:rsidP="00011E30">
      <w:pPr>
        <w:pStyle w:val="Toprowtext"/>
      </w:pPr>
      <w:r w:rsidRPr="006D7A6C">
        <w:t xml:space="preserve">Prepared by </w:t>
      </w:r>
      <w:r w:rsidR="00D107D5">
        <w:t>P. devi phanindra</w:t>
      </w:r>
      <w:r w:rsidRPr="006D7A6C">
        <w:tab/>
      </w:r>
      <w:r w:rsidR="00D107D5">
        <w:t>august</w:t>
      </w:r>
      <w:r w:rsidRPr="006D7A6C">
        <w:t xml:space="preserve"> </w:t>
      </w:r>
      <w:r w:rsidR="00D107D5">
        <w:t>1</w:t>
      </w:r>
      <w:r w:rsidR="00B561D7">
        <w:t>8</w:t>
      </w:r>
      <w:r w:rsidRPr="006D7A6C">
        <w:t>, 20</w:t>
      </w:r>
      <w:r w:rsidR="00D107D5">
        <w:t>26</w:t>
      </w:r>
    </w:p>
    <w:p w14:paraId="495D97C6" w14:textId="6AFC2F36" w:rsidR="006D7A6C" w:rsidRDefault="00B561D7" w:rsidP="00B561D7">
      <w:pPr>
        <w:pStyle w:val="QuarterNumber"/>
      </w:pPr>
      <w:r w:rsidRPr="00B561D7">
        <w:t>JSP</w:t>
      </w:r>
      <w:r w:rsidRPr="00B561D7">
        <w:br/>
        <w:t>SOLUTION</w:t>
      </w:r>
      <w:r>
        <w:t>s</w:t>
      </w:r>
    </w:p>
    <w:p w14:paraId="26946976" w14:textId="28A341D0" w:rsidR="006D7A6C" w:rsidRPr="001F3549" w:rsidRDefault="00D107D5" w:rsidP="003471E8">
      <w:pPr>
        <w:pStyle w:val="Subtitle"/>
      </w:pPr>
      <w:r>
        <w:t>Certifications</w:t>
      </w:r>
    </w:p>
    <w:p w14:paraId="269EA83D" w14:textId="63A1265E" w:rsidR="006D7A6C" w:rsidRPr="003471E8" w:rsidRDefault="006D7A6C" w:rsidP="00011E30">
      <w:pPr>
        <w:pStyle w:val="bottomrowtext"/>
        <w:spacing w:before="4440"/>
      </w:pPr>
      <w:r w:rsidRPr="003471E8">
        <w:t>www.</w:t>
      </w:r>
      <w:r w:rsidR="00D107D5">
        <w:t>jspsolutions.in</w:t>
      </w:r>
      <w:r w:rsidRPr="003471E8">
        <w:tab/>
      </w:r>
      <w:r w:rsidR="00D107D5">
        <w:t>+</w:t>
      </w:r>
      <w:r w:rsidRPr="003471E8">
        <w:t>91</w:t>
      </w:r>
      <w:r w:rsidR="00D107D5">
        <w:t xml:space="preserve"> 6303195089</w:t>
      </w:r>
      <w:r w:rsidRPr="003471E8">
        <w:tab/>
      </w:r>
    </w:p>
    <w:p w14:paraId="05D4CFFE" w14:textId="77777777" w:rsidR="001F3549" w:rsidRDefault="001F3549" w:rsidP="001F3549"/>
    <w:p w14:paraId="2600463C" w14:textId="77777777" w:rsidR="00D107D5" w:rsidRDefault="00D107D5" w:rsidP="001F3549"/>
    <w:p w14:paraId="60AC2ABB" w14:textId="77777777" w:rsidR="00D107D5" w:rsidRDefault="00D107D5" w:rsidP="001F3549"/>
    <w:p w14:paraId="73C79D63" w14:textId="13041488" w:rsidR="00D107D5" w:rsidRPr="00D107D5" w:rsidRDefault="00D107D5" w:rsidP="00D107D5">
      <w:pPr>
        <w:pStyle w:val="Heading1"/>
        <w:jc w:val="center"/>
        <w:rPr>
          <w:sz w:val="28"/>
          <w:szCs w:val="38"/>
        </w:rPr>
      </w:pPr>
      <w:r w:rsidRPr="00D107D5">
        <w:rPr>
          <w:sz w:val="28"/>
          <w:szCs w:val="38"/>
        </w:rPr>
        <w:lastRenderedPageBreak/>
        <w:t>Certification</w:t>
      </w:r>
    </w:p>
    <w:p w14:paraId="7F0D4C92" w14:textId="77777777" w:rsidR="00D107D5" w:rsidRDefault="00D107D5" w:rsidP="00D107D5">
      <w:pPr>
        <w:spacing w:beforeLines="160" w:before="384" w:afterLines="80" w:after="192"/>
        <w:rPr>
          <w:rFonts w:cs="Times New Roman"/>
          <w:szCs w:val="22"/>
        </w:rPr>
      </w:pPr>
    </w:p>
    <w:p w14:paraId="6C948FBF" w14:textId="77777777" w:rsidR="00D107D5" w:rsidRDefault="00D107D5" w:rsidP="00D107D5">
      <w:pPr>
        <w:spacing w:beforeLines="160" w:before="384" w:afterLines="80" w:after="192"/>
        <w:rPr>
          <w:rFonts w:cs="Times New Roman"/>
          <w:szCs w:val="22"/>
        </w:rPr>
      </w:pPr>
    </w:p>
    <w:p w14:paraId="47F04091" w14:textId="3C3F89C1" w:rsidR="00D107D5" w:rsidRPr="00D107D5" w:rsidRDefault="00D107D5" w:rsidP="00D107D5">
      <w:pPr>
        <w:spacing w:beforeLines="160" w:before="384" w:afterLines="80" w:after="192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JSP Solutions will provide applicable completion certification or documentation to students who successfully complete the requirements of the selected Industry-Integrated Training &amp; Project Program.</w:t>
      </w:r>
    </w:p>
    <w:p w14:paraId="66E9E572" w14:textId="77777777" w:rsidR="00D107D5" w:rsidRPr="00D107D5" w:rsidRDefault="00D107D5" w:rsidP="00D107D5">
      <w:pPr>
        <w:spacing w:beforeLines="160" w:before="384" w:afterLines="80" w:after="192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The certification process is intended to formally recognize the student's participation, training, practical project work, and successful completion of the applicable program requirements.</w:t>
      </w:r>
    </w:p>
    <w:p w14:paraId="36144066" w14:textId="52249B16" w:rsidR="00D107D5" w:rsidRPr="00D107D5" w:rsidRDefault="00D107D5" w:rsidP="00D107D5">
      <w:pPr>
        <w:spacing w:beforeLines="160" w:before="384" w:afterLines="80" w:after="192"/>
        <w:rPr>
          <w:rFonts w:cs="Times New Roman"/>
          <w:b/>
          <w:bCs/>
          <w:szCs w:val="22"/>
        </w:rPr>
      </w:pPr>
      <w:r>
        <w:rPr>
          <w:rFonts w:cs="Times New Roman"/>
          <w:b/>
          <w:bCs/>
          <w:szCs w:val="22"/>
        </w:rPr>
        <w:t>E</w:t>
      </w:r>
      <w:r w:rsidRPr="00D107D5">
        <w:rPr>
          <w:rFonts w:cs="Times New Roman"/>
          <w:b/>
          <w:bCs/>
          <w:szCs w:val="22"/>
        </w:rPr>
        <w:t>ligibility for Certification</w:t>
      </w:r>
    </w:p>
    <w:p w14:paraId="41F757CE" w14:textId="77777777" w:rsidR="00D107D5" w:rsidRPr="00D107D5" w:rsidRDefault="00D107D5" w:rsidP="00D107D5">
      <w:pPr>
        <w:spacing w:beforeLines="160" w:before="384" w:afterLines="80" w:after="192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Students may be eligible for certification upon satisfying the requirements applicable to their selected program.</w:t>
      </w:r>
    </w:p>
    <w:p w14:paraId="48F05001" w14:textId="77777777" w:rsidR="00D107D5" w:rsidRPr="00D107D5" w:rsidRDefault="00D107D5" w:rsidP="00D107D5">
      <w:pPr>
        <w:spacing w:beforeLines="160" w:before="384" w:afterLines="80" w:after="192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These requirements may include:</w:t>
      </w:r>
    </w:p>
    <w:p w14:paraId="463A0BDB" w14:textId="77777777" w:rsidR="00D107D5" w:rsidRPr="00D107D5" w:rsidRDefault="00D107D5" w:rsidP="00D107D5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Required attendance</w:t>
      </w:r>
    </w:p>
    <w:p w14:paraId="3BE5B410" w14:textId="77777777" w:rsidR="00D107D5" w:rsidRPr="00D107D5" w:rsidRDefault="00D107D5" w:rsidP="00D107D5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Participation in training sessions</w:t>
      </w:r>
    </w:p>
    <w:p w14:paraId="7639AC0A" w14:textId="77777777" w:rsidR="00D107D5" w:rsidRPr="00D107D5" w:rsidRDefault="00D107D5" w:rsidP="00D107D5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Completion of assignments</w:t>
      </w:r>
    </w:p>
    <w:p w14:paraId="1D8A00DC" w14:textId="77777777" w:rsidR="00D107D5" w:rsidRPr="00D107D5" w:rsidRDefault="00D107D5" w:rsidP="00D107D5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Completion of required practical activities</w:t>
      </w:r>
    </w:p>
    <w:p w14:paraId="524FA9E6" w14:textId="77777777" w:rsidR="00D107D5" w:rsidRPr="00D107D5" w:rsidRDefault="00D107D5" w:rsidP="00D107D5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Participation in project development</w:t>
      </w:r>
    </w:p>
    <w:p w14:paraId="5535BC50" w14:textId="77777777" w:rsidR="00D107D5" w:rsidRPr="00D107D5" w:rsidRDefault="00D107D5" w:rsidP="00D107D5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Project submission</w:t>
      </w:r>
    </w:p>
    <w:p w14:paraId="09862826" w14:textId="77777777" w:rsidR="00D107D5" w:rsidRPr="00D107D5" w:rsidRDefault="00D107D5" w:rsidP="00D107D5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Final project presentation</w:t>
      </w:r>
    </w:p>
    <w:p w14:paraId="7ABF0089" w14:textId="77777777" w:rsidR="00D107D5" w:rsidRPr="00D107D5" w:rsidRDefault="00D107D5" w:rsidP="00D107D5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Completion of applicable assessments</w:t>
      </w:r>
    </w:p>
    <w:p w14:paraId="0C847398" w14:textId="77777777" w:rsidR="00D107D5" w:rsidRPr="00D107D5" w:rsidRDefault="00D107D5" w:rsidP="00D107D5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Other mutually agreed requirements</w:t>
      </w:r>
    </w:p>
    <w:p w14:paraId="50535061" w14:textId="77777777" w:rsidR="00D107D5" w:rsidRPr="00D107D5" w:rsidRDefault="00D107D5" w:rsidP="00D107D5">
      <w:pPr>
        <w:spacing w:beforeLines="160" w:before="384" w:afterLines="80" w:after="192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The exact certification criteria will be communicated to students before or at the beginning of the program.</w:t>
      </w:r>
    </w:p>
    <w:p w14:paraId="273F81FD" w14:textId="3FA2468F" w:rsidR="00D107D5" w:rsidRPr="00D107D5" w:rsidRDefault="00D107D5" w:rsidP="00D107D5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D107D5">
        <w:rPr>
          <w:rFonts w:cs="Times New Roman"/>
          <w:b/>
          <w:bCs/>
          <w:szCs w:val="22"/>
        </w:rPr>
        <w:t>Nature of Certification</w:t>
      </w:r>
    </w:p>
    <w:p w14:paraId="4A6A9E34" w14:textId="77777777" w:rsidR="00D107D5" w:rsidRPr="00D107D5" w:rsidRDefault="00D107D5" w:rsidP="00D107D5">
      <w:pPr>
        <w:spacing w:beforeLines="160" w:before="384" w:afterLines="80" w:after="192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The certificate will accurately represent the nature of the student's participation and completion.</w:t>
      </w:r>
    </w:p>
    <w:p w14:paraId="7743FBD1" w14:textId="77777777" w:rsidR="00D107D5" w:rsidRPr="00D107D5" w:rsidRDefault="00D107D5" w:rsidP="00D107D5">
      <w:pPr>
        <w:spacing w:beforeLines="160" w:before="384" w:afterLines="80" w:after="192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Depending on the selected program, the certification may recognize:</w:t>
      </w:r>
    </w:p>
    <w:p w14:paraId="06207358" w14:textId="77777777" w:rsidR="00D107D5" w:rsidRPr="00D107D5" w:rsidRDefault="00D107D5" w:rsidP="00D107D5">
      <w:pPr>
        <w:pStyle w:val="ListParagraph"/>
        <w:numPr>
          <w:ilvl w:val="0"/>
          <w:numId w:val="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Training participation</w:t>
      </w:r>
    </w:p>
    <w:p w14:paraId="25F5B888" w14:textId="77777777" w:rsidR="00D107D5" w:rsidRPr="00D107D5" w:rsidRDefault="00D107D5" w:rsidP="00D107D5">
      <w:pPr>
        <w:pStyle w:val="ListParagraph"/>
        <w:numPr>
          <w:ilvl w:val="0"/>
          <w:numId w:val="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Domain-specific learning</w:t>
      </w:r>
    </w:p>
    <w:p w14:paraId="5EB510C5" w14:textId="77777777" w:rsidR="00D107D5" w:rsidRPr="00D107D5" w:rsidRDefault="00D107D5" w:rsidP="00D107D5">
      <w:pPr>
        <w:pStyle w:val="ListParagraph"/>
        <w:numPr>
          <w:ilvl w:val="0"/>
          <w:numId w:val="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Practical project participation</w:t>
      </w:r>
    </w:p>
    <w:p w14:paraId="63514DD3" w14:textId="77777777" w:rsidR="00D107D5" w:rsidRPr="00D107D5" w:rsidRDefault="00D107D5" w:rsidP="00D107D5">
      <w:pPr>
        <w:pStyle w:val="ListParagraph"/>
        <w:numPr>
          <w:ilvl w:val="0"/>
          <w:numId w:val="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Industry mentorship</w:t>
      </w:r>
    </w:p>
    <w:p w14:paraId="412385F2" w14:textId="77777777" w:rsidR="00D107D5" w:rsidRPr="00D107D5" w:rsidRDefault="00D107D5" w:rsidP="00D107D5">
      <w:pPr>
        <w:pStyle w:val="ListParagraph"/>
        <w:numPr>
          <w:ilvl w:val="0"/>
          <w:numId w:val="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lastRenderedPageBreak/>
        <w:t>Project completion</w:t>
      </w:r>
    </w:p>
    <w:p w14:paraId="0AD67D25" w14:textId="77777777" w:rsidR="00D107D5" w:rsidRPr="00D107D5" w:rsidRDefault="00D107D5" w:rsidP="00D107D5">
      <w:pPr>
        <w:pStyle w:val="ListParagraph"/>
        <w:numPr>
          <w:ilvl w:val="0"/>
          <w:numId w:val="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Program completion</w:t>
      </w:r>
    </w:p>
    <w:p w14:paraId="618B9AF4" w14:textId="77777777" w:rsidR="00D107D5" w:rsidRPr="00D107D5" w:rsidRDefault="00D107D5" w:rsidP="00D107D5">
      <w:pPr>
        <w:spacing w:beforeLines="160" w:before="384" w:afterLines="80" w:after="192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The exact wording and format will depend on the applicable program.</w:t>
      </w:r>
    </w:p>
    <w:p w14:paraId="43C46A6B" w14:textId="3AD6DFC2" w:rsidR="00D107D5" w:rsidRPr="00D107D5" w:rsidRDefault="00D107D5" w:rsidP="00D107D5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D107D5">
        <w:rPr>
          <w:rFonts w:cs="Times New Roman"/>
          <w:b/>
          <w:bCs/>
          <w:szCs w:val="22"/>
        </w:rPr>
        <w:t>Certificate Information</w:t>
      </w:r>
    </w:p>
    <w:p w14:paraId="6133544D" w14:textId="77777777" w:rsidR="00D107D5" w:rsidRPr="00D107D5" w:rsidRDefault="00D107D5" w:rsidP="00D107D5">
      <w:pPr>
        <w:spacing w:beforeLines="160" w:before="384" w:afterLines="80" w:after="192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The certificate may contain relevant information such as:</w:t>
      </w:r>
    </w:p>
    <w:p w14:paraId="0935E81D" w14:textId="77777777" w:rsidR="00D107D5" w:rsidRPr="00D107D5" w:rsidRDefault="00D107D5" w:rsidP="00D107D5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Student name</w:t>
      </w:r>
    </w:p>
    <w:p w14:paraId="741667B7" w14:textId="77777777" w:rsidR="00D107D5" w:rsidRPr="00D107D5" w:rsidRDefault="00D107D5" w:rsidP="00D107D5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Institution name</w:t>
      </w:r>
    </w:p>
    <w:p w14:paraId="1A95C6C0" w14:textId="77777777" w:rsidR="00D107D5" w:rsidRPr="00D107D5" w:rsidRDefault="00D107D5" w:rsidP="00D107D5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Program title</w:t>
      </w:r>
    </w:p>
    <w:p w14:paraId="7EF6838C" w14:textId="77777777" w:rsidR="00D107D5" w:rsidRPr="00D107D5" w:rsidRDefault="00D107D5" w:rsidP="00D107D5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Training/project domain</w:t>
      </w:r>
    </w:p>
    <w:p w14:paraId="52217CDB" w14:textId="77777777" w:rsidR="00D107D5" w:rsidRPr="00D107D5" w:rsidRDefault="00D107D5" w:rsidP="00D107D5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Program duration</w:t>
      </w:r>
    </w:p>
    <w:p w14:paraId="69BFC615" w14:textId="77777777" w:rsidR="00D107D5" w:rsidRPr="00D107D5" w:rsidRDefault="00D107D5" w:rsidP="00D107D5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Project title, where applicable</w:t>
      </w:r>
    </w:p>
    <w:p w14:paraId="7D1EFC60" w14:textId="77777777" w:rsidR="00D107D5" w:rsidRPr="00D107D5" w:rsidRDefault="00D107D5" w:rsidP="00D107D5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Date of completion</w:t>
      </w:r>
    </w:p>
    <w:p w14:paraId="28C4EC88" w14:textId="77777777" w:rsidR="00D107D5" w:rsidRPr="00D107D5" w:rsidRDefault="00D107D5" w:rsidP="00D107D5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Certificate identification number, where applicable</w:t>
      </w:r>
    </w:p>
    <w:p w14:paraId="25B2E869" w14:textId="77777777" w:rsidR="00D107D5" w:rsidRPr="00D107D5" w:rsidRDefault="00D107D5" w:rsidP="00D107D5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Authorized signatures</w:t>
      </w:r>
    </w:p>
    <w:p w14:paraId="5B8AD72A" w14:textId="77777777" w:rsidR="00D107D5" w:rsidRPr="00D107D5" w:rsidRDefault="00D107D5" w:rsidP="00D107D5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JSP Solutions details</w:t>
      </w:r>
    </w:p>
    <w:p w14:paraId="786D49FC" w14:textId="77777777" w:rsidR="00D107D5" w:rsidRPr="00D107D5" w:rsidRDefault="00D107D5" w:rsidP="00D107D5">
      <w:pPr>
        <w:spacing w:beforeLines="160" w:before="384" w:afterLines="80" w:after="192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The final certificate format may be mutually reviewed and agreed upon with the partner institution.</w:t>
      </w:r>
    </w:p>
    <w:p w14:paraId="13BC3FB0" w14:textId="0B35B503" w:rsidR="00D107D5" w:rsidRPr="00D107D5" w:rsidRDefault="00D107D5" w:rsidP="00D107D5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D107D5">
        <w:rPr>
          <w:rFonts w:cs="Times New Roman"/>
          <w:b/>
          <w:bCs/>
          <w:szCs w:val="22"/>
        </w:rPr>
        <w:t>Institutional Co-Certification</w:t>
      </w:r>
    </w:p>
    <w:p w14:paraId="37E3EF39" w14:textId="77777777" w:rsidR="00D107D5" w:rsidRPr="00D107D5" w:rsidRDefault="00D107D5" w:rsidP="00D107D5">
      <w:pPr>
        <w:spacing w:beforeLines="160" w:before="384" w:afterLines="80" w:after="192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 xml:space="preserve">Where the partner institution wishes to participate in certification, JSP Solutions may discuss an appropriate </w:t>
      </w:r>
      <w:r w:rsidRPr="00D107D5">
        <w:rPr>
          <w:rFonts w:cs="Times New Roman"/>
          <w:b/>
          <w:bCs/>
          <w:szCs w:val="22"/>
        </w:rPr>
        <w:t>joint or co-certification format</w:t>
      </w:r>
      <w:r w:rsidRPr="00D107D5">
        <w:rPr>
          <w:rFonts w:cs="Times New Roman"/>
          <w:szCs w:val="22"/>
        </w:rPr>
        <w:t xml:space="preserve"> with the college.</w:t>
      </w:r>
    </w:p>
    <w:p w14:paraId="3E5D1E98" w14:textId="77777777" w:rsidR="00D107D5" w:rsidRPr="00D107D5" w:rsidRDefault="00D107D5" w:rsidP="00D107D5">
      <w:pPr>
        <w:spacing w:beforeLines="160" w:before="384" w:afterLines="80" w:after="192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Such an arrangement may include:</w:t>
      </w:r>
    </w:p>
    <w:p w14:paraId="156B929A" w14:textId="77777777" w:rsidR="00D107D5" w:rsidRPr="00D107D5" w:rsidRDefault="00D107D5" w:rsidP="00D107D5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Institution name</w:t>
      </w:r>
    </w:p>
    <w:p w14:paraId="5AE3C834" w14:textId="77777777" w:rsidR="00D107D5" w:rsidRPr="00D107D5" w:rsidRDefault="00D107D5" w:rsidP="00D107D5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JSP Solutions name</w:t>
      </w:r>
    </w:p>
    <w:p w14:paraId="6F845DD0" w14:textId="77777777" w:rsidR="00D107D5" w:rsidRPr="00D107D5" w:rsidRDefault="00D107D5" w:rsidP="00D107D5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Authorized representatives</w:t>
      </w:r>
    </w:p>
    <w:p w14:paraId="440FD61F" w14:textId="77777777" w:rsidR="00D107D5" w:rsidRPr="00D107D5" w:rsidRDefault="00D107D5" w:rsidP="00D107D5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Mutually agreed certificate wording</w:t>
      </w:r>
    </w:p>
    <w:p w14:paraId="2E9629EC" w14:textId="77777777" w:rsidR="00D107D5" w:rsidRPr="00D107D5" w:rsidRDefault="00D107D5" w:rsidP="00D107D5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Institutional approval requirements</w:t>
      </w:r>
    </w:p>
    <w:p w14:paraId="51D30139" w14:textId="77777777" w:rsidR="00D107D5" w:rsidRPr="00D107D5" w:rsidRDefault="00D107D5" w:rsidP="00D107D5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Applicable completion criteria</w:t>
      </w:r>
    </w:p>
    <w:p w14:paraId="26E2D448" w14:textId="77777777" w:rsidR="00D107D5" w:rsidRPr="00D107D5" w:rsidRDefault="00D107D5" w:rsidP="00D107D5">
      <w:pPr>
        <w:spacing w:beforeLines="160" w:before="384" w:afterLines="80" w:after="192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Any co-certification arrangement will be subject to mutual written agreement and applicable institutional policies.</w:t>
      </w:r>
    </w:p>
    <w:p w14:paraId="66F68933" w14:textId="20BF2227" w:rsidR="00D107D5" w:rsidRPr="00D107D5" w:rsidRDefault="00D107D5" w:rsidP="00D107D5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D107D5">
        <w:rPr>
          <w:rFonts w:cs="Times New Roman"/>
          <w:b/>
          <w:bCs/>
          <w:szCs w:val="22"/>
        </w:rPr>
        <w:t>Project Completion Recognition</w:t>
      </w:r>
    </w:p>
    <w:p w14:paraId="1AFA4877" w14:textId="77777777" w:rsidR="00D107D5" w:rsidRPr="00D107D5" w:rsidRDefault="00D107D5" w:rsidP="00D107D5">
      <w:pPr>
        <w:spacing w:beforeLines="160" w:before="384" w:afterLines="80" w:after="192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Where appropriate, students may receive documentation recognizing their participation in project development.</w:t>
      </w:r>
    </w:p>
    <w:p w14:paraId="0EBAB608" w14:textId="77777777" w:rsidR="00D107D5" w:rsidRPr="00D107D5" w:rsidRDefault="00D107D5" w:rsidP="00D107D5">
      <w:pPr>
        <w:spacing w:beforeLines="160" w:before="384" w:afterLines="80" w:after="192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lastRenderedPageBreak/>
        <w:t>Such documentation may identify:</w:t>
      </w:r>
    </w:p>
    <w:p w14:paraId="2BE5F83F" w14:textId="77777777" w:rsidR="00D107D5" w:rsidRPr="00D107D5" w:rsidRDefault="00D107D5" w:rsidP="00D107D5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Project title</w:t>
      </w:r>
    </w:p>
    <w:p w14:paraId="30714A3A" w14:textId="77777777" w:rsidR="00D107D5" w:rsidRPr="00D107D5" w:rsidRDefault="00D107D5" w:rsidP="00D107D5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Student role</w:t>
      </w:r>
    </w:p>
    <w:p w14:paraId="05395589" w14:textId="77777777" w:rsidR="00D107D5" w:rsidRPr="00D107D5" w:rsidRDefault="00D107D5" w:rsidP="00D107D5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Project team</w:t>
      </w:r>
    </w:p>
    <w:p w14:paraId="039320AC" w14:textId="77777777" w:rsidR="00D107D5" w:rsidRPr="00D107D5" w:rsidRDefault="00D107D5" w:rsidP="00D107D5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Domain</w:t>
      </w:r>
    </w:p>
    <w:p w14:paraId="3E5906EE" w14:textId="77777777" w:rsidR="00D107D5" w:rsidRPr="00D107D5" w:rsidRDefault="00D107D5" w:rsidP="00D107D5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Technologies used</w:t>
      </w:r>
    </w:p>
    <w:p w14:paraId="786BA4E2" w14:textId="77777777" w:rsidR="00D107D5" w:rsidRPr="00D107D5" w:rsidRDefault="00D107D5" w:rsidP="00D107D5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Project duration</w:t>
      </w:r>
    </w:p>
    <w:p w14:paraId="54A17CCB" w14:textId="77777777" w:rsidR="00D107D5" w:rsidRPr="00D107D5" w:rsidRDefault="00D107D5" w:rsidP="00D107D5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Completion status</w:t>
      </w:r>
    </w:p>
    <w:p w14:paraId="523D59FA" w14:textId="77777777" w:rsidR="00D107D5" w:rsidRPr="00D107D5" w:rsidRDefault="00D107D5" w:rsidP="00D107D5">
      <w:pPr>
        <w:spacing w:beforeLines="160" w:before="384" w:afterLines="80" w:after="192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The information provided will be based on the actual student participation and applicable program records.</w:t>
      </w:r>
    </w:p>
    <w:p w14:paraId="16B1AAAF" w14:textId="02344E89" w:rsidR="00D107D5" w:rsidRPr="00D107D5" w:rsidRDefault="00D107D5" w:rsidP="00D107D5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D107D5">
        <w:rPr>
          <w:rFonts w:cs="Times New Roman"/>
          <w:b/>
          <w:bCs/>
          <w:szCs w:val="22"/>
        </w:rPr>
        <w:t>Digital Certification</w:t>
      </w:r>
    </w:p>
    <w:p w14:paraId="38EDAD67" w14:textId="77777777" w:rsidR="00D107D5" w:rsidRPr="00D107D5" w:rsidRDefault="00D107D5" w:rsidP="00D107D5">
      <w:pPr>
        <w:spacing w:beforeLines="160" w:before="384" w:afterLines="80" w:after="192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Where supported by the applicable program, digital certificates or electronic completion documentation may be provided.</w:t>
      </w:r>
    </w:p>
    <w:p w14:paraId="11221A3E" w14:textId="77777777" w:rsidR="00D107D5" w:rsidRPr="00D107D5" w:rsidRDefault="00D107D5" w:rsidP="00D107D5">
      <w:pPr>
        <w:spacing w:beforeLines="160" w:before="384" w:afterLines="80" w:after="192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Digital certification may enable students to retain and share their completion record as part of their professional portfolio.</w:t>
      </w:r>
    </w:p>
    <w:p w14:paraId="64557D7C" w14:textId="661517B2" w:rsidR="00D107D5" w:rsidRPr="00D107D5" w:rsidRDefault="00D107D5" w:rsidP="00D107D5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D107D5">
        <w:rPr>
          <w:rFonts w:cs="Times New Roman"/>
          <w:b/>
          <w:bCs/>
          <w:szCs w:val="22"/>
        </w:rPr>
        <w:t>Certification and Student Records</w:t>
      </w:r>
    </w:p>
    <w:p w14:paraId="3EBBEA65" w14:textId="77777777" w:rsidR="00D107D5" w:rsidRPr="00D107D5" w:rsidRDefault="00D107D5" w:rsidP="00D107D5">
      <w:pPr>
        <w:spacing w:beforeLines="160" w:before="384" w:afterLines="80" w:after="192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Certification records may be maintained according to the applicable administrative and institutional requirements.</w:t>
      </w:r>
    </w:p>
    <w:p w14:paraId="4A1BF131" w14:textId="77777777" w:rsidR="00D107D5" w:rsidRPr="00D107D5" w:rsidRDefault="00D107D5" w:rsidP="00D107D5">
      <w:pPr>
        <w:spacing w:beforeLines="160" w:before="384" w:afterLines="80" w:after="192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Where required, JSP Solutions may coordinate with the partner institution regarding:</w:t>
      </w:r>
    </w:p>
    <w:p w14:paraId="2D00D019" w14:textId="77777777" w:rsidR="00D107D5" w:rsidRPr="00D107D5" w:rsidRDefault="00D107D5" w:rsidP="00D107D5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Eligible student lists</w:t>
      </w:r>
    </w:p>
    <w:p w14:paraId="133C2D1F" w14:textId="77777777" w:rsidR="00D107D5" w:rsidRPr="00D107D5" w:rsidRDefault="00D107D5" w:rsidP="00D107D5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Completion status</w:t>
      </w:r>
    </w:p>
    <w:p w14:paraId="069BB02B" w14:textId="77777777" w:rsidR="00D107D5" w:rsidRPr="00D107D5" w:rsidRDefault="00D107D5" w:rsidP="00D107D5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Attendance</w:t>
      </w:r>
    </w:p>
    <w:p w14:paraId="1DC2140D" w14:textId="77777777" w:rsidR="00D107D5" w:rsidRPr="00D107D5" w:rsidRDefault="00D107D5" w:rsidP="00D107D5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Project submission</w:t>
      </w:r>
    </w:p>
    <w:p w14:paraId="3987F391" w14:textId="77777777" w:rsidR="00D107D5" w:rsidRPr="00D107D5" w:rsidRDefault="00D107D5" w:rsidP="00D107D5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Evaluation results</w:t>
      </w:r>
    </w:p>
    <w:p w14:paraId="2F97C809" w14:textId="77777777" w:rsidR="00D107D5" w:rsidRPr="00D107D5" w:rsidRDefault="00D107D5" w:rsidP="00D107D5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Certificate issuance</w:t>
      </w:r>
    </w:p>
    <w:p w14:paraId="6CE1CA3F" w14:textId="380D7662" w:rsidR="00D107D5" w:rsidRPr="00D107D5" w:rsidRDefault="00D107D5" w:rsidP="00D107D5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D107D5">
        <w:rPr>
          <w:rFonts w:cs="Times New Roman"/>
          <w:b/>
          <w:bCs/>
          <w:szCs w:val="22"/>
        </w:rPr>
        <w:t>Certificate Issuance</w:t>
      </w:r>
    </w:p>
    <w:p w14:paraId="2D18CFF2" w14:textId="77777777" w:rsidR="00D107D5" w:rsidRPr="00D107D5" w:rsidRDefault="00D107D5" w:rsidP="00D107D5">
      <w:pPr>
        <w:spacing w:beforeLines="160" w:before="384" w:afterLines="80" w:after="192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Certificates may be issued after verification of the applicable completion requirements.</w:t>
      </w:r>
    </w:p>
    <w:p w14:paraId="2BEE3089" w14:textId="77777777" w:rsidR="00D107D5" w:rsidRPr="00D107D5" w:rsidRDefault="00D107D5" w:rsidP="00D107D5">
      <w:pPr>
        <w:spacing w:beforeLines="160" w:before="384" w:afterLines="80" w:after="192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The timeline for certificate issuance will depend on:</w:t>
      </w:r>
    </w:p>
    <w:p w14:paraId="6BC8C565" w14:textId="77777777" w:rsidR="00D107D5" w:rsidRPr="00D107D5" w:rsidRDefault="00D107D5" w:rsidP="00D107D5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Completion of evaluation</w:t>
      </w:r>
    </w:p>
    <w:p w14:paraId="1049946D" w14:textId="77777777" w:rsidR="00D107D5" w:rsidRPr="00D107D5" w:rsidRDefault="00D107D5" w:rsidP="00D107D5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Final project submission</w:t>
      </w:r>
    </w:p>
    <w:p w14:paraId="71CFE041" w14:textId="77777777" w:rsidR="00D107D5" w:rsidRPr="00D107D5" w:rsidRDefault="00D107D5" w:rsidP="00D107D5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lastRenderedPageBreak/>
        <w:t>Verification of student records</w:t>
      </w:r>
    </w:p>
    <w:p w14:paraId="4EDB0277" w14:textId="77777777" w:rsidR="00D107D5" w:rsidRPr="00D107D5" w:rsidRDefault="00D107D5" w:rsidP="00D107D5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Institutional coordination</w:t>
      </w:r>
    </w:p>
    <w:p w14:paraId="42FA7BF4" w14:textId="77777777" w:rsidR="00D107D5" w:rsidRPr="00D107D5" w:rsidRDefault="00D107D5" w:rsidP="00D107D5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Administrative processing</w:t>
      </w:r>
    </w:p>
    <w:p w14:paraId="1E7208A0" w14:textId="610907C5" w:rsidR="00D107D5" w:rsidRPr="00D107D5" w:rsidRDefault="00D107D5" w:rsidP="00D107D5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D107D5">
        <w:rPr>
          <w:rFonts w:cs="Times New Roman"/>
          <w:b/>
          <w:bCs/>
          <w:szCs w:val="22"/>
        </w:rPr>
        <w:t>Accuracy and Transparency</w:t>
      </w:r>
    </w:p>
    <w:p w14:paraId="17C19275" w14:textId="77777777" w:rsidR="00D107D5" w:rsidRPr="00D107D5" w:rsidRDefault="00D107D5" w:rsidP="00D107D5">
      <w:pPr>
        <w:spacing w:beforeLines="160" w:before="384" w:afterLines="80" w:after="192"/>
        <w:rPr>
          <w:rFonts w:cs="Times New Roman"/>
          <w:szCs w:val="22"/>
        </w:rPr>
      </w:pPr>
      <w:r w:rsidRPr="00D107D5">
        <w:rPr>
          <w:rFonts w:cs="Times New Roman"/>
          <w:szCs w:val="22"/>
        </w:rPr>
        <w:t>JSP Solutions will ensure that certification documentation accurately reflects the student's participation and completion.</w:t>
      </w:r>
    </w:p>
    <w:p w14:paraId="1345B7CB" w14:textId="5B4336C2" w:rsidR="00D107D5" w:rsidRPr="00D107D5" w:rsidRDefault="00D107D5" w:rsidP="00D107D5">
      <w:pPr>
        <w:spacing w:beforeLines="160" w:before="384" w:afterLines="80" w:after="192"/>
        <w:rPr>
          <w:szCs w:val="22"/>
        </w:rPr>
      </w:pPr>
      <w:r w:rsidRPr="00D107D5">
        <w:rPr>
          <w:rFonts w:cs="Times New Roman"/>
          <w:szCs w:val="22"/>
        </w:rPr>
        <w:t>The certificate will not represent qualifications, employment, accreditation, or professional licensing beyond the actual scope of the program</w:t>
      </w:r>
    </w:p>
    <w:sectPr w:rsidR="00D107D5" w:rsidRPr="00D107D5" w:rsidSect="007061DB">
      <w:pgSz w:w="12240" w:h="15840"/>
      <w:pgMar w:top="1440" w:right="1440" w:bottom="360" w:left="1440" w:header="72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AA8BA" w14:textId="77777777" w:rsidR="00F664A6" w:rsidRDefault="00F664A6" w:rsidP="001133A5">
      <w:pPr>
        <w:spacing w:after="0"/>
      </w:pPr>
      <w:r>
        <w:separator/>
      </w:r>
    </w:p>
  </w:endnote>
  <w:endnote w:type="continuationSeparator" w:id="0">
    <w:p w14:paraId="1DD4C06F" w14:textId="77777777" w:rsidR="00F664A6" w:rsidRDefault="00F664A6" w:rsidP="001133A5">
      <w:pPr>
        <w:spacing w:after="0"/>
      </w:pPr>
      <w:r>
        <w:continuationSeparator/>
      </w:r>
    </w:p>
  </w:endnote>
  <w:endnote w:type="continuationNotice" w:id="1">
    <w:p w14:paraId="0DD1A46C" w14:textId="77777777" w:rsidR="00F664A6" w:rsidRDefault="00F664A6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1097B" w14:textId="77777777" w:rsidR="00F664A6" w:rsidRDefault="00F664A6" w:rsidP="001133A5">
      <w:pPr>
        <w:spacing w:after="0"/>
      </w:pPr>
      <w:r>
        <w:separator/>
      </w:r>
    </w:p>
  </w:footnote>
  <w:footnote w:type="continuationSeparator" w:id="0">
    <w:p w14:paraId="31B4AB32" w14:textId="77777777" w:rsidR="00F664A6" w:rsidRDefault="00F664A6" w:rsidP="001133A5">
      <w:pPr>
        <w:spacing w:after="0"/>
      </w:pPr>
      <w:r>
        <w:continuationSeparator/>
      </w:r>
    </w:p>
  </w:footnote>
  <w:footnote w:type="continuationNotice" w:id="1">
    <w:p w14:paraId="712D7A7A" w14:textId="77777777" w:rsidR="00F664A6" w:rsidRDefault="00F664A6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3938"/>
    <w:multiLevelType w:val="hybridMultilevel"/>
    <w:tmpl w:val="9EBC0E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2431656"/>
    <w:multiLevelType w:val="hybridMultilevel"/>
    <w:tmpl w:val="1A4641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8567A52"/>
    <w:multiLevelType w:val="hybridMultilevel"/>
    <w:tmpl w:val="C7663C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8B406CD"/>
    <w:multiLevelType w:val="multilevel"/>
    <w:tmpl w:val="4D90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E56BED"/>
    <w:multiLevelType w:val="hybridMultilevel"/>
    <w:tmpl w:val="72AEDE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B381BBB"/>
    <w:multiLevelType w:val="multilevel"/>
    <w:tmpl w:val="22FA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55CF5"/>
    <w:multiLevelType w:val="hybridMultilevel"/>
    <w:tmpl w:val="E83CCA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1CD0739"/>
    <w:multiLevelType w:val="hybridMultilevel"/>
    <w:tmpl w:val="AD02B4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10A38AF"/>
    <w:multiLevelType w:val="hybridMultilevel"/>
    <w:tmpl w:val="82961E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9162FAA"/>
    <w:multiLevelType w:val="multilevel"/>
    <w:tmpl w:val="71FE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651396"/>
    <w:multiLevelType w:val="multilevel"/>
    <w:tmpl w:val="2EE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9B2CAB"/>
    <w:multiLevelType w:val="multilevel"/>
    <w:tmpl w:val="A36E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472481"/>
    <w:multiLevelType w:val="multilevel"/>
    <w:tmpl w:val="2460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272E6B"/>
    <w:multiLevelType w:val="multilevel"/>
    <w:tmpl w:val="199C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788187">
    <w:abstractNumId w:val="13"/>
  </w:num>
  <w:num w:numId="2" w16cid:durableId="1419135527">
    <w:abstractNumId w:val="11"/>
  </w:num>
  <w:num w:numId="3" w16cid:durableId="451293058">
    <w:abstractNumId w:val="10"/>
  </w:num>
  <w:num w:numId="4" w16cid:durableId="99765020">
    <w:abstractNumId w:val="3"/>
  </w:num>
  <w:num w:numId="5" w16cid:durableId="863635191">
    <w:abstractNumId w:val="5"/>
  </w:num>
  <w:num w:numId="6" w16cid:durableId="499388095">
    <w:abstractNumId w:val="9"/>
  </w:num>
  <w:num w:numId="7" w16cid:durableId="1011614114">
    <w:abstractNumId w:val="12"/>
  </w:num>
  <w:num w:numId="8" w16cid:durableId="293950987">
    <w:abstractNumId w:val="2"/>
  </w:num>
  <w:num w:numId="9" w16cid:durableId="378895696">
    <w:abstractNumId w:val="7"/>
  </w:num>
  <w:num w:numId="10" w16cid:durableId="1519080320">
    <w:abstractNumId w:val="1"/>
  </w:num>
  <w:num w:numId="11" w16cid:durableId="1298687406">
    <w:abstractNumId w:val="0"/>
  </w:num>
  <w:num w:numId="12" w16cid:durableId="140391886">
    <w:abstractNumId w:val="8"/>
  </w:num>
  <w:num w:numId="13" w16cid:durableId="1669016389">
    <w:abstractNumId w:val="6"/>
  </w:num>
  <w:num w:numId="14" w16cid:durableId="10531152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7D5"/>
    <w:rsid w:val="00011E30"/>
    <w:rsid w:val="000B2583"/>
    <w:rsid w:val="001133A5"/>
    <w:rsid w:val="00123B68"/>
    <w:rsid w:val="00161551"/>
    <w:rsid w:val="00165562"/>
    <w:rsid w:val="001925A6"/>
    <w:rsid w:val="001E0EDD"/>
    <w:rsid w:val="001F3549"/>
    <w:rsid w:val="00323199"/>
    <w:rsid w:val="00340417"/>
    <w:rsid w:val="003456F5"/>
    <w:rsid w:val="003471E8"/>
    <w:rsid w:val="00367222"/>
    <w:rsid w:val="00375D9E"/>
    <w:rsid w:val="003A3642"/>
    <w:rsid w:val="003D70D2"/>
    <w:rsid w:val="00404B62"/>
    <w:rsid w:val="00523CB1"/>
    <w:rsid w:val="00580B81"/>
    <w:rsid w:val="006009F5"/>
    <w:rsid w:val="00620628"/>
    <w:rsid w:val="006A6B00"/>
    <w:rsid w:val="006D7A6C"/>
    <w:rsid w:val="007061DB"/>
    <w:rsid w:val="007120F1"/>
    <w:rsid w:val="007162F5"/>
    <w:rsid w:val="00836563"/>
    <w:rsid w:val="00880210"/>
    <w:rsid w:val="0089516C"/>
    <w:rsid w:val="00931E5E"/>
    <w:rsid w:val="009A31FD"/>
    <w:rsid w:val="009D5C92"/>
    <w:rsid w:val="00A003EC"/>
    <w:rsid w:val="00A66CA2"/>
    <w:rsid w:val="00A96855"/>
    <w:rsid w:val="00AF0ED8"/>
    <w:rsid w:val="00B24126"/>
    <w:rsid w:val="00B37731"/>
    <w:rsid w:val="00B561D7"/>
    <w:rsid w:val="00B94968"/>
    <w:rsid w:val="00D107D5"/>
    <w:rsid w:val="00DB6068"/>
    <w:rsid w:val="00F34678"/>
    <w:rsid w:val="00F60A8E"/>
    <w:rsid w:val="00F664A6"/>
    <w:rsid w:val="00F765FC"/>
    <w:rsid w:val="00F93BD3"/>
    <w:rsid w:val="00FB4EE1"/>
    <w:rsid w:val="08BDFAFC"/>
    <w:rsid w:val="3097A10A"/>
    <w:rsid w:val="31544962"/>
    <w:rsid w:val="3456165E"/>
    <w:rsid w:val="39A21473"/>
    <w:rsid w:val="451D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EE15A0"/>
  <w15:chartTrackingRefBased/>
  <w15:docId w15:val="{43A62C7D-D125-4FF7-9560-A3F4168E7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549"/>
    <w:pPr>
      <w:spacing w:before="160" w:after="80" w:line="240" w:lineRule="auto"/>
    </w:pPr>
    <w:rPr>
      <w:sz w:val="22"/>
    </w:rPr>
  </w:style>
  <w:style w:type="paragraph" w:styleId="Heading1">
    <w:name w:val="heading 1"/>
    <w:basedOn w:val="bottomrowtext"/>
    <w:next w:val="Normal"/>
    <w:link w:val="Heading1Char"/>
    <w:uiPriority w:val="9"/>
    <w:qFormat/>
    <w:rsid w:val="00880210"/>
    <w:pPr>
      <w:spacing w:before="240" w:after="120"/>
      <w:ind w:left="0"/>
      <w:outlineLvl w:val="0"/>
    </w:pPr>
    <w:rPr>
      <w:sz w:val="2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620628"/>
    <w:pPr>
      <w:keepNext/>
      <w:keepLines/>
      <w:spacing w:before="240" w:after="120" w:line="278" w:lineRule="auto"/>
      <w:outlineLvl w:val="1"/>
    </w:pPr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paragraph" w:styleId="Heading3">
    <w:name w:val="heading 3"/>
    <w:aliases w:val="Paragraph"/>
    <w:basedOn w:val="Normal"/>
    <w:next w:val="Normal"/>
    <w:link w:val="Heading3Char"/>
    <w:uiPriority w:val="9"/>
    <w:semiHidden/>
    <w:qFormat/>
    <w:rsid w:val="00123B68"/>
    <w:pPr>
      <w:keepNext/>
      <w:keepLines/>
      <w:outlineLvl w:val="2"/>
    </w:pPr>
    <w:rPr>
      <w:rFonts w:eastAsiaTheme="majorEastAsia" w:cstheme="majorBidi"/>
      <w:color w:val="263343" w:themeColor="accent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66CA2"/>
    <w:pPr>
      <w:keepNext/>
      <w:keepLines/>
      <w:spacing w:before="80" w:after="40"/>
      <w:outlineLvl w:val="3"/>
    </w:pPr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523CB1"/>
    <w:pPr>
      <w:keepNext/>
      <w:keepLines/>
      <w:spacing w:before="80" w:after="40"/>
      <w:outlineLvl w:val="4"/>
    </w:pPr>
    <w:rPr>
      <w:rFonts w:eastAsiaTheme="majorEastAsia" w:cstheme="majorBidi"/>
      <w:color w:val="263343" w:themeColor="accent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210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549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Heading3Char">
    <w:name w:val="Heading 3 Char"/>
    <w:aliases w:val="Paragraph Char"/>
    <w:basedOn w:val="DefaultParagraphFont"/>
    <w:link w:val="Heading3"/>
    <w:uiPriority w:val="9"/>
    <w:semiHidden/>
    <w:rsid w:val="001F3549"/>
    <w:rPr>
      <w:rFonts w:eastAsiaTheme="majorEastAsia" w:cstheme="majorBidi"/>
      <w:color w:val="263343" w:themeColor="accent6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549"/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549"/>
    <w:rPr>
      <w:rFonts w:eastAsiaTheme="majorEastAsia" w:cstheme="majorBidi"/>
      <w:color w:val="263343" w:themeColor="accent6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549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549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549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549"/>
    <w:rPr>
      <w:rFonts w:eastAsiaTheme="majorEastAsia" w:cstheme="majorBidi"/>
      <w:color w:val="272727" w:themeColor="text1" w:themeTint="D8"/>
      <w:sz w:val="22"/>
    </w:rPr>
  </w:style>
  <w:style w:type="character" w:customStyle="1" w:styleId="TitleChar">
    <w:name w:val="Title Char"/>
    <w:basedOn w:val="DefaultParagraphFont"/>
    <w:link w:val="Title"/>
    <w:uiPriority w:val="10"/>
    <w:rsid w:val="003471E8"/>
    <w:rPr>
      <w:rFonts w:asciiTheme="majorHAnsi" w:eastAsiaTheme="majorEastAsia" w:hAnsiTheme="majorHAnsi" w:cstheme="majorBidi"/>
      <w:kern w:val="28"/>
      <w:sz w:val="72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3471E8"/>
    <w:pPr>
      <w:spacing w:before="240" w:line="216" w:lineRule="auto"/>
    </w:pPr>
    <w:rPr>
      <w:rFonts w:asciiTheme="majorHAnsi" w:eastAsiaTheme="majorEastAsia" w:hAnsiTheme="majorHAnsi" w:cstheme="majorBidi"/>
      <w:kern w:val="28"/>
      <w:sz w:val="72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471E8"/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1E8"/>
    <w:pPr>
      <w:numPr>
        <w:ilvl w:val="1"/>
      </w:numPr>
      <w:spacing w:before="120" w:after="40"/>
      <w:ind w:left="108"/>
    </w:pPr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B0A034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1F3549"/>
    <w:rPr>
      <w:i/>
      <w:iCs/>
      <w:color w:val="404040" w:themeColor="text1" w:themeTint="BF"/>
      <w:sz w:val="22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F3549"/>
    <w:rPr>
      <w:i/>
      <w:iCs/>
      <w:color w:val="B0A034" w:themeColor="accent1" w:themeShade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B0A034" w:themeColor="accent1" w:themeShade="BF"/>
        <w:bottom w:val="single" w:sz="4" w:space="10" w:color="B0A034" w:themeColor="accent1" w:themeShade="BF"/>
      </w:pBdr>
      <w:spacing w:before="360" w:after="360"/>
      <w:ind w:left="864" w:right="864"/>
      <w:jc w:val="center"/>
    </w:pPr>
    <w:rPr>
      <w:i/>
      <w:iCs/>
      <w:color w:val="B0A03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B0A03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1133A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3549"/>
    <w:rPr>
      <w:sz w:val="22"/>
    </w:rPr>
  </w:style>
  <w:style w:type="paragraph" w:styleId="Header">
    <w:name w:val="header"/>
    <w:basedOn w:val="Normal"/>
    <w:link w:val="HeaderChar"/>
    <w:uiPriority w:val="99"/>
    <w:semiHidden/>
    <w:rsid w:val="0089516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F3549"/>
    <w:rPr>
      <w:sz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39"/>
    <w:rsid w:val="00F34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prowtext">
    <w:name w:val="Top row text"/>
    <w:basedOn w:val="Heading2"/>
    <w:qFormat/>
    <w:rsid w:val="00011E30"/>
    <w:pPr>
      <w:tabs>
        <w:tab w:val="right" w:pos="9270"/>
      </w:tabs>
      <w:spacing w:before="0"/>
      <w:ind w:left="108"/>
    </w:pPr>
    <w:rPr>
      <w:sz w:val="16"/>
    </w:rPr>
  </w:style>
  <w:style w:type="paragraph" w:customStyle="1" w:styleId="bottomrowtext">
    <w:name w:val="bottom row text"/>
    <w:basedOn w:val="Heading2"/>
    <w:qFormat/>
    <w:rsid w:val="003471E8"/>
    <w:pPr>
      <w:tabs>
        <w:tab w:val="left" w:pos="3996"/>
        <w:tab w:val="left" w:pos="5724"/>
      </w:tabs>
      <w:spacing w:before="4800" w:after="0"/>
      <w:ind w:left="108"/>
    </w:pPr>
    <w:rPr>
      <w:sz w:val="16"/>
    </w:rPr>
  </w:style>
  <w:style w:type="paragraph" w:customStyle="1" w:styleId="QuarterNumber">
    <w:name w:val="Quarter Number"/>
    <w:basedOn w:val="Heading1"/>
    <w:qFormat/>
    <w:rsid w:val="006D7A6C"/>
    <w:pPr>
      <w:spacing w:before="4200"/>
    </w:pPr>
    <w:rPr>
      <w:b w:val="0"/>
      <w:bCs/>
      <w:sz w:val="96"/>
    </w:rPr>
  </w:style>
  <w:style w:type="paragraph" w:customStyle="1" w:styleId="Graphicsanchor">
    <w:name w:val="Graphics anchor"/>
    <w:basedOn w:val="Normal"/>
    <w:qFormat/>
    <w:rsid w:val="00F765FC"/>
    <w:pPr>
      <w:spacing w:before="0" w:after="0"/>
    </w:pPr>
    <w:rPr>
      <w:sz w:val="4"/>
      <w:szCs w:val="4"/>
    </w:rPr>
  </w:style>
  <w:style w:type="paragraph" w:styleId="ListParagraph">
    <w:name w:val="List Paragraph"/>
    <w:basedOn w:val="Normal"/>
    <w:uiPriority w:val="34"/>
    <w:semiHidden/>
    <w:qFormat/>
    <w:rsid w:val="00D107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phan\AppData\Roaming\Microsoft\Templates\Quarterly%20business%20performance%20report.dotx" TargetMode="External"/></Relationships>
</file>

<file path=word/theme/theme1.xml><?xml version="1.0" encoding="utf-8"?>
<a:theme xmlns:a="http://schemas.openxmlformats.org/drawingml/2006/main" name="Office Theme">
  <a:themeElements>
    <a:clrScheme name="Custom 27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0C262"/>
      </a:accent1>
      <a:accent2>
        <a:srgbClr val="FEB8B8"/>
      </a:accent2>
      <a:accent3>
        <a:srgbClr val="6B2138"/>
      </a:accent3>
      <a:accent4>
        <a:srgbClr val="FC5316"/>
      </a:accent4>
      <a:accent5>
        <a:srgbClr val="EEF6FF"/>
      </a:accent5>
      <a:accent6>
        <a:srgbClr val="263343"/>
      </a:accent6>
      <a:hlink>
        <a:srgbClr val="467886"/>
      </a:hlink>
      <a:folHlink>
        <a:srgbClr val="96607D"/>
      </a:folHlink>
    </a:clrScheme>
    <a:fontScheme name="Custom 18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D76B08-176C-4BDB-90D6-0C430F180BB8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324330ED-517D-44B3-A43E-15DF31B51B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679BCE-5B80-4980-993B-17387E3C7B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Quarterly business performance report</Template>
  <TotalTime>6</TotalTime>
  <Pages>5</Pages>
  <Words>595</Words>
  <Characters>3396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 The Scientist</dc:creator>
  <cp:keywords/>
  <dc:description/>
  <cp:lastModifiedBy>Phani The Scientist</cp:lastModifiedBy>
  <cp:revision>3</cp:revision>
  <dcterms:created xsi:type="dcterms:W3CDTF">2026-08-15T05:35:00Z</dcterms:created>
  <dcterms:modified xsi:type="dcterms:W3CDTF">2026-08-17T18:55:00Z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